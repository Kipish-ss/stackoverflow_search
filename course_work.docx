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Pr="001908D5" w:rsidRDefault="00CC2697" w:rsidP="00CC2697">
      <w:pPr>
        <w:ind w:left="2977" w:firstLine="90"/>
        <w:jc w:val="right"/>
        <w:rPr>
          <w:sz w:val="24"/>
          <w:szCs w:val="24"/>
          <w:u w:val="single"/>
        </w:rPr>
      </w:pPr>
      <w:r w:rsidRPr="001908D5">
        <w:rPr>
          <w:sz w:val="24"/>
          <w:szCs w:val="24"/>
          <w:u w:val="single"/>
        </w:rPr>
        <w:t xml:space="preserve">Керівник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FDB6B19" w:rsidR="00CC2697" w:rsidRDefault="00CC2697" w:rsidP="007304C7">
      <w:pPr>
        <w:ind w:firstLine="0"/>
        <w:jc w:val="center"/>
        <w:rPr>
          <w:szCs w:val="28"/>
          <w:lang w:val="uk-UA"/>
        </w:rPr>
      </w:pPr>
      <w:r>
        <w:rPr>
          <w:szCs w:val="28"/>
          <w:lang w:val="uk-UA"/>
        </w:rPr>
        <w:t>Коткова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Пошукова семантична система на основі даних сайту stackoverflow</w:t>
      </w:r>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32F13D2"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F42E8C" w:rsidRDefault="00CC2697" w:rsidP="00EC32D6">
      <w:pPr>
        <w:keepNext/>
        <w:keepLines/>
        <w:pageBreakBefore/>
        <w:ind w:firstLine="0"/>
        <w:jc w:val="center"/>
        <w:rPr>
          <w:b/>
          <w:bCs/>
          <w:sz w:val="36"/>
          <w:szCs w:val="36"/>
        </w:rPr>
      </w:pPr>
      <w:r w:rsidRPr="00F42E8C">
        <w:rPr>
          <w:b/>
          <w:bCs/>
          <w:sz w:val="36"/>
          <w:szCs w:val="36"/>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12.06.2022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Pr="00055626" w:rsidRDefault="00CC2697" w:rsidP="00C501AC">
      <w:pPr>
        <w:jc w:val="center"/>
        <w:rPr>
          <w:b/>
          <w:bCs/>
          <w:lang w:val="uk-UA"/>
        </w:rPr>
      </w:pPr>
      <w:r w:rsidRPr="00055626">
        <w:rPr>
          <w:b/>
          <w:bCs/>
        </w:rPr>
        <w:lastRenderedPageBreak/>
        <w:t>АНОТАЦІЯ</w:t>
      </w:r>
    </w:p>
    <w:p w14:paraId="0A5E23FC" w14:textId="07387786"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w:t>
      </w:r>
      <w:r w:rsidR="00D62158" w:rsidRPr="0086299E">
        <w:rPr>
          <w:szCs w:val="28"/>
        </w:rPr>
        <w:t>9</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r w:rsidR="00197461" w:rsidRPr="0072575B">
        <w:rPr>
          <w:rFonts w:cs="Times New Roman"/>
          <w:szCs w:val="28"/>
        </w:rPr>
        <w:t>ошукова семантична система на основі даних сайту stackoverflow.com із використанням машинного навчання</w:t>
      </w:r>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r w:rsidR="009E6F15">
        <w:rPr>
          <w:szCs w:val="28"/>
          <w:lang w:val="en-US"/>
        </w:rPr>
        <w:t>vec</w:t>
      </w:r>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та мультиноміальної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621C1F8A" w:rsidR="000D64EC" w:rsidRP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r w:rsidR="00C21306" w:rsidRPr="0072575B">
        <w:rPr>
          <w:rFonts w:cs="Times New Roman"/>
          <w:szCs w:val="28"/>
        </w:rPr>
        <w:t>ошуков</w:t>
      </w:r>
      <w:r w:rsidR="00C21306">
        <w:rPr>
          <w:rFonts w:cs="Times New Roman"/>
          <w:szCs w:val="28"/>
          <w:lang w:val="uk-UA"/>
        </w:rPr>
        <w:t>ої</w:t>
      </w:r>
      <w:r w:rsidR="00C21306" w:rsidRPr="0072575B">
        <w:rPr>
          <w:rFonts w:cs="Times New Roman"/>
          <w:szCs w:val="28"/>
        </w:rPr>
        <w:t xml:space="preserve"> семантичн</w:t>
      </w:r>
      <w:r w:rsidR="00C21306">
        <w:rPr>
          <w:rFonts w:cs="Times New Roman"/>
          <w:szCs w:val="28"/>
          <w:lang w:val="uk-UA"/>
        </w:rPr>
        <w:t>ої</w:t>
      </w:r>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основі даних сайту stackoverflow.com із використанням машинного навчання</w:t>
      </w:r>
      <w:r w:rsidR="00C21306">
        <w:rPr>
          <w:rFonts w:cs="Times New Roman"/>
          <w:szCs w:val="28"/>
          <w:lang w:val="uk-UA"/>
        </w:rPr>
        <w:t>.</w:t>
      </w: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1499FED5" w14:textId="3A056664" w:rsidR="00055626" w:rsidRDefault="00CC2697">
          <w:pPr>
            <w:pStyle w:val="TOC1"/>
            <w:tabs>
              <w:tab w:val="right" w:leader="dot" w:pos="9627"/>
            </w:tabs>
            <w:rPr>
              <w:rFonts w:asciiTheme="minorHAnsi" w:eastAsiaTheme="minorEastAsia" w:hAnsiTheme="minorHAnsi"/>
              <w:caps w:val="0"/>
              <w:noProof/>
              <w:sz w:val="24"/>
              <w:szCs w:val="24"/>
              <w:lang w:val="en-UA" w:eastAsia="en-GB"/>
            </w:rPr>
          </w:pPr>
          <w:r>
            <w:fldChar w:fldCharType="begin"/>
          </w:r>
          <w:r>
            <w:rPr>
              <w:rStyle w:val="IndexLink"/>
              <w:bCs/>
              <w:webHidden/>
              <w:szCs w:val="28"/>
            </w:rPr>
            <w:instrText>TOC \z \o "1-3" \u \h</w:instrText>
          </w:r>
          <w:r>
            <w:fldChar w:fldCharType="separate"/>
          </w:r>
          <w:hyperlink w:anchor="_Toc106018346" w:history="1">
            <w:r w:rsidR="00055626" w:rsidRPr="006A291F">
              <w:rPr>
                <w:rStyle w:val="Hyperlink"/>
                <w:noProof/>
              </w:rPr>
              <w:t>ВСТУП</w:t>
            </w:r>
            <w:r w:rsidR="00055626">
              <w:rPr>
                <w:noProof/>
                <w:webHidden/>
              </w:rPr>
              <w:tab/>
            </w:r>
            <w:r w:rsidR="00055626">
              <w:rPr>
                <w:noProof/>
                <w:webHidden/>
              </w:rPr>
              <w:fldChar w:fldCharType="begin"/>
            </w:r>
            <w:r w:rsidR="00055626">
              <w:rPr>
                <w:noProof/>
                <w:webHidden/>
              </w:rPr>
              <w:instrText xml:space="preserve"> PAGEREF _Toc106018346 \h </w:instrText>
            </w:r>
            <w:r w:rsidR="00055626">
              <w:rPr>
                <w:noProof/>
                <w:webHidden/>
              </w:rPr>
            </w:r>
            <w:r w:rsidR="00055626">
              <w:rPr>
                <w:noProof/>
                <w:webHidden/>
              </w:rPr>
              <w:fldChar w:fldCharType="separate"/>
            </w:r>
            <w:r w:rsidR="00055626">
              <w:rPr>
                <w:noProof/>
                <w:webHidden/>
              </w:rPr>
              <w:t>7</w:t>
            </w:r>
            <w:r w:rsidR="00055626">
              <w:rPr>
                <w:noProof/>
                <w:webHidden/>
              </w:rPr>
              <w:fldChar w:fldCharType="end"/>
            </w:r>
          </w:hyperlink>
        </w:p>
        <w:p w14:paraId="72D1DE42" w14:textId="463748B4" w:rsidR="00055626" w:rsidRDefault="00055626">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8347" w:history="1">
            <w:r w:rsidRPr="006A291F">
              <w:rPr>
                <w:rStyle w:val="Hyperlink"/>
                <w:noProof/>
              </w:rPr>
              <w:t>1</w:t>
            </w:r>
            <w:r>
              <w:rPr>
                <w:rFonts w:asciiTheme="minorHAnsi" w:eastAsiaTheme="minorEastAsia" w:hAnsiTheme="minorHAnsi"/>
                <w:caps w:val="0"/>
                <w:noProof/>
                <w:sz w:val="24"/>
                <w:szCs w:val="24"/>
                <w:lang w:val="en-UA" w:eastAsia="en-GB"/>
              </w:rPr>
              <w:tab/>
            </w:r>
            <w:r w:rsidRPr="006A291F">
              <w:rPr>
                <w:rStyle w:val="Hyperlink"/>
                <w:noProof/>
                <w:lang w:val="uk-UA"/>
              </w:rPr>
              <w:t>ПОС</w:t>
            </w:r>
            <w:r w:rsidRPr="006A291F">
              <w:rPr>
                <w:rStyle w:val="Hyperlink"/>
                <w:noProof/>
                <w:lang w:val="uk-UA"/>
              </w:rPr>
              <w:t>Т</w:t>
            </w:r>
            <w:r w:rsidRPr="006A291F">
              <w:rPr>
                <w:rStyle w:val="Hyperlink"/>
                <w:noProof/>
                <w:lang w:val="uk-UA"/>
              </w:rPr>
              <w:t>АНОВКА ЗАДАЧІ</w:t>
            </w:r>
            <w:r>
              <w:rPr>
                <w:noProof/>
                <w:webHidden/>
              </w:rPr>
              <w:tab/>
            </w:r>
            <w:r>
              <w:rPr>
                <w:noProof/>
                <w:webHidden/>
              </w:rPr>
              <w:fldChar w:fldCharType="begin"/>
            </w:r>
            <w:r>
              <w:rPr>
                <w:noProof/>
                <w:webHidden/>
              </w:rPr>
              <w:instrText xml:space="preserve"> PAGEREF _Toc106018347 \h </w:instrText>
            </w:r>
            <w:r>
              <w:rPr>
                <w:noProof/>
                <w:webHidden/>
              </w:rPr>
            </w:r>
            <w:r>
              <w:rPr>
                <w:noProof/>
                <w:webHidden/>
              </w:rPr>
              <w:fldChar w:fldCharType="separate"/>
            </w:r>
            <w:r>
              <w:rPr>
                <w:noProof/>
                <w:webHidden/>
              </w:rPr>
              <w:t>8</w:t>
            </w:r>
            <w:r>
              <w:rPr>
                <w:noProof/>
                <w:webHidden/>
              </w:rPr>
              <w:fldChar w:fldCharType="end"/>
            </w:r>
          </w:hyperlink>
        </w:p>
        <w:p w14:paraId="7848829C" w14:textId="49611FB4" w:rsidR="00055626" w:rsidRDefault="00055626">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8348" w:history="1">
            <w:r w:rsidRPr="006A291F">
              <w:rPr>
                <w:rStyle w:val="Hyperlink"/>
                <w:noProof/>
                <w:lang w:val="uk-UA"/>
              </w:rPr>
              <w:t>2</w:t>
            </w:r>
            <w:r>
              <w:rPr>
                <w:rFonts w:asciiTheme="minorHAnsi" w:eastAsiaTheme="minorEastAsia" w:hAnsiTheme="minorHAnsi"/>
                <w:caps w:val="0"/>
                <w:noProof/>
                <w:sz w:val="24"/>
                <w:szCs w:val="24"/>
                <w:lang w:val="en-UA" w:eastAsia="en-GB"/>
              </w:rPr>
              <w:tab/>
            </w:r>
            <w:r w:rsidRPr="006A291F">
              <w:rPr>
                <w:rStyle w:val="Hyperlink"/>
                <w:noProof/>
                <w:lang w:val="uk-UA"/>
              </w:rPr>
              <w:t>ТЕОРИТИЧНІ ВІДОМОСТІ</w:t>
            </w:r>
            <w:r>
              <w:rPr>
                <w:noProof/>
                <w:webHidden/>
              </w:rPr>
              <w:tab/>
            </w:r>
            <w:r>
              <w:rPr>
                <w:noProof/>
                <w:webHidden/>
              </w:rPr>
              <w:fldChar w:fldCharType="begin"/>
            </w:r>
            <w:r>
              <w:rPr>
                <w:noProof/>
                <w:webHidden/>
              </w:rPr>
              <w:instrText xml:space="preserve"> PAGEREF _Toc106018348 \h </w:instrText>
            </w:r>
            <w:r>
              <w:rPr>
                <w:noProof/>
                <w:webHidden/>
              </w:rPr>
            </w:r>
            <w:r>
              <w:rPr>
                <w:noProof/>
                <w:webHidden/>
              </w:rPr>
              <w:fldChar w:fldCharType="separate"/>
            </w:r>
            <w:r>
              <w:rPr>
                <w:noProof/>
                <w:webHidden/>
              </w:rPr>
              <w:t>9</w:t>
            </w:r>
            <w:r>
              <w:rPr>
                <w:noProof/>
                <w:webHidden/>
              </w:rPr>
              <w:fldChar w:fldCharType="end"/>
            </w:r>
          </w:hyperlink>
        </w:p>
        <w:p w14:paraId="10C78599" w14:textId="53159B4F" w:rsidR="00055626" w:rsidRDefault="00055626">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8349" w:history="1">
            <w:r w:rsidRPr="006A291F">
              <w:rPr>
                <w:rStyle w:val="Hyperlink"/>
                <w:noProof/>
                <w:lang w:val="uk-UA"/>
              </w:rPr>
              <w:t>3</w:t>
            </w:r>
            <w:r>
              <w:rPr>
                <w:rFonts w:asciiTheme="minorHAnsi" w:eastAsiaTheme="minorEastAsia" w:hAnsiTheme="minorHAnsi"/>
                <w:caps w:val="0"/>
                <w:noProof/>
                <w:sz w:val="24"/>
                <w:szCs w:val="24"/>
                <w:lang w:val="en-UA" w:eastAsia="en-GB"/>
              </w:rPr>
              <w:tab/>
            </w:r>
            <w:r w:rsidRPr="006A291F">
              <w:rPr>
                <w:rStyle w:val="Hyperlink"/>
                <w:noProof/>
                <w:lang w:val="uk-UA"/>
              </w:rPr>
              <w:t>ОПИС АЛГОРИТМІВ</w:t>
            </w:r>
            <w:r>
              <w:rPr>
                <w:noProof/>
                <w:webHidden/>
              </w:rPr>
              <w:tab/>
            </w:r>
            <w:r>
              <w:rPr>
                <w:noProof/>
                <w:webHidden/>
              </w:rPr>
              <w:fldChar w:fldCharType="begin"/>
            </w:r>
            <w:r>
              <w:rPr>
                <w:noProof/>
                <w:webHidden/>
              </w:rPr>
              <w:instrText xml:space="preserve"> PAGEREF _Toc106018349 \h </w:instrText>
            </w:r>
            <w:r>
              <w:rPr>
                <w:noProof/>
                <w:webHidden/>
              </w:rPr>
            </w:r>
            <w:r>
              <w:rPr>
                <w:noProof/>
                <w:webHidden/>
              </w:rPr>
              <w:fldChar w:fldCharType="separate"/>
            </w:r>
            <w:r>
              <w:rPr>
                <w:noProof/>
                <w:webHidden/>
              </w:rPr>
              <w:t>14</w:t>
            </w:r>
            <w:r>
              <w:rPr>
                <w:noProof/>
                <w:webHidden/>
              </w:rPr>
              <w:fldChar w:fldCharType="end"/>
            </w:r>
          </w:hyperlink>
        </w:p>
        <w:p w14:paraId="515CF9D9" w14:textId="7D88C228" w:rsidR="00055626" w:rsidRDefault="00055626">
          <w:pPr>
            <w:pStyle w:val="TOC2"/>
            <w:rPr>
              <w:rFonts w:asciiTheme="minorHAnsi" w:eastAsiaTheme="minorEastAsia" w:hAnsiTheme="minorHAnsi"/>
              <w:noProof/>
              <w:sz w:val="24"/>
              <w:szCs w:val="24"/>
              <w:lang w:val="en-UA" w:eastAsia="en-GB"/>
            </w:rPr>
          </w:pPr>
          <w:hyperlink w:anchor="_Toc106018350" w:history="1">
            <w:r w:rsidRPr="006A291F">
              <w:rPr>
                <w:rStyle w:val="Hyperlink"/>
                <w:noProof/>
                <w:lang w:val="en-US"/>
              </w:rPr>
              <w:t>3.1.</w:t>
            </w:r>
            <w:r>
              <w:rPr>
                <w:rFonts w:asciiTheme="minorHAnsi" w:eastAsiaTheme="minorEastAsia" w:hAnsiTheme="minorHAnsi"/>
                <w:noProof/>
                <w:sz w:val="24"/>
                <w:szCs w:val="24"/>
                <w:lang w:val="en-UA" w:eastAsia="en-GB"/>
              </w:rPr>
              <w:tab/>
            </w:r>
            <w:r w:rsidRPr="006A291F">
              <w:rPr>
                <w:rStyle w:val="Hyperlink"/>
                <w:noProof/>
                <w:lang w:val="uk-UA"/>
              </w:rPr>
              <w:t>Алгоритм запуску бота</w:t>
            </w:r>
            <w:r>
              <w:rPr>
                <w:noProof/>
                <w:webHidden/>
              </w:rPr>
              <w:tab/>
            </w:r>
            <w:r>
              <w:rPr>
                <w:noProof/>
                <w:webHidden/>
              </w:rPr>
              <w:fldChar w:fldCharType="begin"/>
            </w:r>
            <w:r>
              <w:rPr>
                <w:noProof/>
                <w:webHidden/>
              </w:rPr>
              <w:instrText xml:space="preserve"> PAGEREF _Toc106018350 \h </w:instrText>
            </w:r>
            <w:r>
              <w:rPr>
                <w:noProof/>
                <w:webHidden/>
              </w:rPr>
            </w:r>
            <w:r>
              <w:rPr>
                <w:noProof/>
                <w:webHidden/>
              </w:rPr>
              <w:fldChar w:fldCharType="separate"/>
            </w:r>
            <w:r>
              <w:rPr>
                <w:noProof/>
                <w:webHidden/>
              </w:rPr>
              <w:t>18</w:t>
            </w:r>
            <w:r>
              <w:rPr>
                <w:noProof/>
                <w:webHidden/>
              </w:rPr>
              <w:fldChar w:fldCharType="end"/>
            </w:r>
          </w:hyperlink>
        </w:p>
        <w:p w14:paraId="76E9EDAB" w14:textId="799A595F" w:rsidR="00055626" w:rsidRDefault="00055626">
          <w:pPr>
            <w:pStyle w:val="TOC2"/>
            <w:rPr>
              <w:rFonts w:asciiTheme="minorHAnsi" w:eastAsiaTheme="minorEastAsia" w:hAnsiTheme="minorHAnsi"/>
              <w:noProof/>
              <w:sz w:val="24"/>
              <w:szCs w:val="24"/>
              <w:lang w:val="en-UA" w:eastAsia="en-GB"/>
            </w:rPr>
          </w:pPr>
          <w:hyperlink w:anchor="_Toc106018351" w:history="1">
            <w:r w:rsidRPr="006A291F">
              <w:rPr>
                <w:rStyle w:val="Hyperlink"/>
                <w:noProof/>
                <w:lang w:val="uk-UA"/>
              </w:rPr>
              <w:t>3.2.</w:t>
            </w:r>
            <w:r>
              <w:rPr>
                <w:rFonts w:asciiTheme="minorHAnsi" w:eastAsiaTheme="minorEastAsia" w:hAnsiTheme="minorHAnsi"/>
                <w:noProof/>
                <w:sz w:val="24"/>
                <w:szCs w:val="24"/>
                <w:lang w:val="en-UA" w:eastAsia="en-GB"/>
              </w:rPr>
              <w:tab/>
            </w:r>
            <w:r w:rsidRPr="006A291F">
              <w:rPr>
                <w:rStyle w:val="Hyperlink"/>
                <w:noProof/>
                <w:lang w:val="uk-UA"/>
              </w:rPr>
              <w:t>Алгоритм виводу знайдених результатів</w:t>
            </w:r>
            <w:r>
              <w:rPr>
                <w:noProof/>
                <w:webHidden/>
              </w:rPr>
              <w:tab/>
            </w:r>
            <w:r>
              <w:rPr>
                <w:noProof/>
                <w:webHidden/>
              </w:rPr>
              <w:fldChar w:fldCharType="begin"/>
            </w:r>
            <w:r>
              <w:rPr>
                <w:noProof/>
                <w:webHidden/>
              </w:rPr>
              <w:instrText xml:space="preserve"> PAGEREF _Toc106018351 \h </w:instrText>
            </w:r>
            <w:r>
              <w:rPr>
                <w:noProof/>
                <w:webHidden/>
              </w:rPr>
            </w:r>
            <w:r>
              <w:rPr>
                <w:noProof/>
                <w:webHidden/>
              </w:rPr>
              <w:fldChar w:fldCharType="separate"/>
            </w:r>
            <w:r>
              <w:rPr>
                <w:noProof/>
                <w:webHidden/>
              </w:rPr>
              <w:t>18</w:t>
            </w:r>
            <w:r>
              <w:rPr>
                <w:noProof/>
                <w:webHidden/>
              </w:rPr>
              <w:fldChar w:fldCharType="end"/>
            </w:r>
          </w:hyperlink>
        </w:p>
        <w:p w14:paraId="074FB249" w14:textId="07E50189" w:rsidR="00055626" w:rsidRDefault="00055626">
          <w:pPr>
            <w:pStyle w:val="TOC2"/>
            <w:rPr>
              <w:rFonts w:asciiTheme="minorHAnsi" w:eastAsiaTheme="minorEastAsia" w:hAnsiTheme="minorHAnsi"/>
              <w:noProof/>
              <w:sz w:val="24"/>
              <w:szCs w:val="24"/>
              <w:lang w:val="en-UA" w:eastAsia="en-GB"/>
            </w:rPr>
          </w:pPr>
          <w:hyperlink w:anchor="_Toc106018352" w:history="1">
            <w:r w:rsidRPr="006A291F">
              <w:rPr>
                <w:rStyle w:val="Hyperlink"/>
                <w:noProof/>
              </w:rPr>
              <w:t>3.3.</w:t>
            </w:r>
            <w:r>
              <w:rPr>
                <w:rFonts w:asciiTheme="minorHAnsi" w:eastAsiaTheme="minorEastAsia" w:hAnsiTheme="minorHAnsi"/>
                <w:noProof/>
                <w:sz w:val="24"/>
                <w:szCs w:val="24"/>
                <w:lang w:val="en-UA" w:eastAsia="en-GB"/>
              </w:rPr>
              <w:tab/>
            </w:r>
            <w:r w:rsidRPr="006A291F">
              <w:rPr>
                <w:rStyle w:val="Hyperlink"/>
                <w:noProof/>
                <w:lang w:val="uk-UA"/>
              </w:rPr>
              <w:t>Алгоритм кодування тегів у заданому датасеті</w:t>
            </w:r>
            <w:r>
              <w:rPr>
                <w:noProof/>
                <w:webHidden/>
              </w:rPr>
              <w:tab/>
            </w:r>
            <w:r>
              <w:rPr>
                <w:noProof/>
                <w:webHidden/>
              </w:rPr>
              <w:fldChar w:fldCharType="begin"/>
            </w:r>
            <w:r>
              <w:rPr>
                <w:noProof/>
                <w:webHidden/>
              </w:rPr>
              <w:instrText xml:space="preserve"> PAGEREF _Toc106018352 \h </w:instrText>
            </w:r>
            <w:r>
              <w:rPr>
                <w:noProof/>
                <w:webHidden/>
              </w:rPr>
            </w:r>
            <w:r>
              <w:rPr>
                <w:noProof/>
                <w:webHidden/>
              </w:rPr>
              <w:fldChar w:fldCharType="separate"/>
            </w:r>
            <w:r>
              <w:rPr>
                <w:noProof/>
                <w:webHidden/>
              </w:rPr>
              <w:t>19</w:t>
            </w:r>
            <w:r>
              <w:rPr>
                <w:noProof/>
                <w:webHidden/>
              </w:rPr>
              <w:fldChar w:fldCharType="end"/>
            </w:r>
          </w:hyperlink>
        </w:p>
        <w:p w14:paraId="1777430F" w14:textId="4A8B17AE" w:rsidR="00055626" w:rsidRDefault="00055626">
          <w:pPr>
            <w:pStyle w:val="TOC2"/>
            <w:rPr>
              <w:rFonts w:asciiTheme="minorHAnsi" w:eastAsiaTheme="minorEastAsia" w:hAnsiTheme="minorHAnsi"/>
              <w:noProof/>
              <w:sz w:val="24"/>
              <w:szCs w:val="24"/>
              <w:lang w:val="en-UA" w:eastAsia="en-GB"/>
            </w:rPr>
          </w:pPr>
          <w:hyperlink w:anchor="_Toc106018353" w:history="1">
            <w:r w:rsidRPr="006A291F">
              <w:rPr>
                <w:rStyle w:val="Hyperlink"/>
                <w:noProof/>
              </w:rPr>
              <w:t>3.4.</w:t>
            </w:r>
            <w:r>
              <w:rPr>
                <w:rFonts w:asciiTheme="minorHAnsi" w:eastAsiaTheme="minorEastAsia" w:hAnsiTheme="minorHAnsi"/>
                <w:noProof/>
                <w:sz w:val="24"/>
                <w:szCs w:val="24"/>
                <w:lang w:val="en-UA" w:eastAsia="en-GB"/>
              </w:rPr>
              <w:tab/>
            </w:r>
            <w:r w:rsidRPr="006A291F">
              <w:rPr>
                <w:rStyle w:val="Hyperlink"/>
                <w:noProof/>
                <w:lang w:val="uk-UA"/>
              </w:rPr>
              <w:t>Алгоритм декодування тегів у заданому датасеті</w:t>
            </w:r>
            <w:r>
              <w:rPr>
                <w:noProof/>
                <w:webHidden/>
              </w:rPr>
              <w:tab/>
            </w:r>
            <w:r>
              <w:rPr>
                <w:noProof/>
                <w:webHidden/>
              </w:rPr>
              <w:fldChar w:fldCharType="begin"/>
            </w:r>
            <w:r>
              <w:rPr>
                <w:noProof/>
                <w:webHidden/>
              </w:rPr>
              <w:instrText xml:space="preserve"> PAGEREF _Toc106018353 \h </w:instrText>
            </w:r>
            <w:r>
              <w:rPr>
                <w:noProof/>
                <w:webHidden/>
              </w:rPr>
            </w:r>
            <w:r>
              <w:rPr>
                <w:noProof/>
                <w:webHidden/>
              </w:rPr>
              <w:fldChar w:fldCharType="separate"/>
            </w:r>
            <w:r>
              <w:rPr>
                <w:noProof/>
                <w:webHidden/>
              </w:rPr>
              <w:t>20</w:t>
            </w:r>
            <w:r>
              <w:rPr>
                <w:noProof/>
                <w:webHidden/>
              </w:rPr>
              <w:fldChar w:fldCharType="end"/>
            </w:r>
          </w:hyperlink>
        </w:p>
        <w:p w14:paraId="55545430" w14:textId="0794306F" w:rsidR="00055626" w:rsidRDefault="00055626">
          <w:pPr>
            <w:pStyle w:val="TOC2"/>
            <w:rPr>
              <w:rFonts w:asciiTheme="minorHAnsi" w:eastAsiaTheme="minorEastAsia" w:hAnsiTheme="minorHAnsi"/>
              <w:noProof/>
              <w:sz w:val="24"/>
              <w:szCs w:val="24"/>
              <w:lang w:val="en-UA" w:eastAsia="en-GB"/>
            </w:rPr>
          </w:pPr>
          <w:hyperlink w:anchor="_Toc106018354" w:history="1">
            <w:r w:rsidRPr="006A291F">
              <w:rPr>
                <w:rStyle w:val="Hyperlink"/>
                <w:noProof/>
                <w:lang w:val="uk-UA"/>
              </w:rPr>
              <w:t>3.5.</w:t>
            </w:r>
            <w:r>
              <w:rPr>
                <w:rFonts w:asciiTheme="minorHAnsi" w:eastAsiaTheme="minorEastAsia" w:hAnsiTheme="minorHAnsi"/>
                <w:noProof/>
                <w:sz w:val="24"/>
                <w:szCs w:val="24"/>
                <w:lang w:val="en-UA" w:eastAsia="en-GB"/>
              </w:rPr>
              <w:tab/>
            </w:r>
            <w:r w:rsidRPr="006A291F">
              <w:rPr>
                <w:rStyle w:val="Hyperlink"/>
                <w:noProof/>
                <w:lang w:val="uk-UA"/>
              </w:rPr>
              <w:t>Алгоритм збереження закодованих тегів</w:t>
            </w:r>
            <w:r>
              <w:rPr>
                <w:noProof/>
                <w:webHidden/>
              </w:rPr>
              <w:tab/>
            </w:r>
            <w:r>
              <w:rPr>
                <w:noProof/>
                <w:webHidden/>
              </w:rPr>
              <w:fldChar w:fldCharType="begin"/>
            </w:r>
            <w:r>
              <w:rPr>
                <w:noProof/>
                <w:webHidden/>
              </w:rPr>
              <w:instrText xml:space="preserve"> PAGEREF _Toc106018354 \h </w:instrText>
            </w:r>
            <w:r>
              <w:rPr>
                <w:noProof/>
                <w:webHidden/>
              </w:rPr>
            </w:r>
            <w:r>
              <w:rPr>
                <w:noProof/>
                <w:webHidden/>
              </w:rPr>
              <w:fldChar w:fldCharType="separate"/>
            </w:r>
            <w:r>
              <w:rPr>
                <w:noProof/>
                <w:webHidden/>
              </w:rPr>
              <w:t>21</w:t>
            </w:r>
            <w:r>
              <w:rPr>
                <w:noProof/>
                <w:webHidden/>
              </w:rPr>
              <w:fldChar w:fldCharType="end"/>
            </w:r>
          </w:hyperlink>
        </w:p>
        <w:p w14:paraId="1F2EA90E" w14:textId="73850A41" w:rsidR="00055626" w:rsidRDefault="00055626">
          <w:pPr>
            <w:pStyle w:val="TOC2"/>
            <w:rPr>
              <w:rFonts w:asciiTheme="minorHAnsi" w:eastAsiaTheme="minorEastAsia" w:hAnsiTheme="minorHAnsi"/>
              <w:noProof/>
              <w:sz w:val="24"/>
              <w:szCs w:val="24"/>
              <w:lang w:val="en-UA" w:eastAsia="en-GB"/>
            </w:rPr>
          </w:pPr>
          <w:hyperlink w:anchor="_Toc106018355" w:history="1">
            <w:r w:rsidRPr="006A291F">
              <w:rPr>
                <w:rStyle w:val="Hyperlink"/>
                <w:noProof/>
              </w:rPr>
              <w:t>3.6.</w:t>
            </w:r>
            <w:r>
              <w:rPr>
                <w:rFonts w:asciiTheme="minorHAnsi" w:eastAsiaTheme="minorEastAsia" w:hAnsiTheme="minorHAnsi"/>
                <w:noProof/>
                <w:sz w:val="24"/>
                <w:szCs w:val="24"/>
                <w:lang w:val="en-UA" w:eastAsia="en-GB"/>
              </w:rPr>
              <w:tab/>
            </w:r>
            <w:r w:rsidRPr="006A291F">
              <w:rPr>
                <w:rStyle w:val="Hyperlink"/>
                <w:noProof/>
                <w:lang w:val="uk-UA"/>
              </w:rPr>
              <w:t>Алгоритм тренування моделі для передбачення категорії</w:t>
            </w:r>
            <w:r>
              <w:rPr>
                <w:noProof/>
                <w:webHidden/>
              </w:rPr>
              <w:tab/>
            </w:r>
            <w:r>
              <w:rPr>
                <w:noProof/>
                <w:webHidden/>
              </w:rPr>
              <w:fldChar w:fldCharType="begin"/>
            </w:r>
            <w:r>
              <w:rPr>
                <w:noProof/>
                <w:webHidden/>
              </w:rPr>
              <w:instrText xml:space="preserve"> PAGEREF _Toc106018355 \h </w:instrText>
            </w:r>
            <w:r>
              <w:rPr>
                <w:noProof/>
                <w:webHidden/>
              </w:rPr>
            </w:r>
            <w:r>
              <w:rPr>
                <w:noProof/>
                <w:webHidden/>
              </w:rPr>
              <w:fldChar w:fldCharType="separate"/>
            </w:r>
            <w:r>
              <w:rPr>
                <w:noProof/>
                <w:webHidden/>
              </w:rPr>
              <w:t>21</w:t>
            </w:r>
            <w:r>
              <w:rPr>
                <w:noProof/>
                <w:webHidden/>
              </w:rPr>
              <w:fldChar w:fldCharType="end"/>
            </w:r>
          </w:hyperlink>
        </w:p>
        <w:p w14:paraId="5C183BFA" w14:textId="3CF33F50" w:rsidR="00055626" w:rsidRDefault="00055626">
          <w:pPr>
            <w:pStyle w:val="TOC2"/>
            <w:rPr>
              <w:rFonts w:asciiTheme="minorHAnsi" w:eastAsiaTheme="minorEastAsia" w:hAnsiTheme="minorHAnsi"/>
              <w:noProof/>
              <w:sz w:val="24"/>
              <w:szCs w:val="24"/>
              <w:lang w:val="en-UA" w:eastAsia="en-GB"/>
            </w:rPr>
          </w:pPr>
          <w:hyperlink w:anchor="_Toc106018356" w:history="1">
            <w:r w:rsidRPr="006A291F">
              <w:rPr>
                <w:rStyle w:val="Hyperlink"/>
                <w:noProof/>
                <w:lang w:val="uk-UA"/>
              </w:rPr>
              <w:t>3.7.</w:t>
            </w:r>
            <w:r>
              <w:rPr>
                <w:rFonts w:asciiTheme="minorHAnsi" w:eastAsiaTheme="minorEastAsia" w:hAnsiTheme="minorHAnsi"/>
                <w:noProof/>
                <w:sz w:val="24"/>
                <w:szCs w:val="24"/>
                <w:lang w:val="en-UA" w:eastAsia="en-GB"/>
              </w:rPr>
              <w:tab/>
            </w:r>
            <w:r w:rsidRPr="006A291F">
              <w:rPr>
                <w:rStyle w:val="Hyperlink"/>
                <w:noProof/>
                <w:lang w:val="uk-UA"/>
              </w:rPr>
              <w:t>Алгоритм розбиття заданого датасету на категорії</w:t>
            </w:r>
            <w:r>
              <w:rPr>
                <w:noProof/>
                <w:webHidden/>
              </w:rPr>
              <w:tab/>
            </w:r>
            <w:r>
              <w:rPr>
                <w:noProof/>
                <w:webHidden/>
              </w:rPr>
              <w:fldChar w:fldCharType="begin"/>
            </w:r>
            <w:r>
              <w:rPr>
                <w:noProof/>
                <w:webHidden/>
              </w:rPr>
              <w:instrText xml:space="preserve"> PAGEREF _Toc106018356 \h </w:instrText>
            </w:r>
            <w:r>
              <w:rPr>
                <w:noProof/>
                <w:webHidden/>
              </w:rPr>
            </w:r>
            <w:r>
              <w:rPr>
                <w:noProof/>
                <w:webHidden/>
              </w:rPr>
              <w:fldChar w:fldCharType="separate"/>
            </w:r>
            <w:r>
              <w:rPr>
                <w:noProof/>
                <w:webHidden/>
              </w:rPr>
              <w:t>22</w:t>
            </w:r>
            <w:r>
              <w:rPr>
                <w:noProof/>
                <w:webHidden/>
              </w:rPr>
              <w:fldChar w:fldCharType="end"/>
            </w:r>
          </w:hyperlink>
        </w:p>
        <w:p w14:paraId="28C1C103" w14:textId="676C85F7" w:rsidR="00055626" w:rsidRDefault="00055626">
          <w:pPr>
            <w:pStyle w:val="TOC2"/>
            <w:rPr>
              <w:rFonts w:asciiTheme="minorHAnsi" w:eastAsiaTheme="minorEastAsia" w:hAnsiTheme="minorHAnsi"/>
              <w:noProof/>
              <w:sz w:val="24"/>
              <w:szCs w:val="24"/>
              <w:lang w:val="en-UA" w:eastAsia="en-GB"/>
            </w:rPr>
          </w:pPr>
          <w:hyperlink w:anchor="_Toc106018357" w:history="1">
            <w:r w:rsidRPr="006A291F">
              <w:rPr>
                <w:rStyle w:val="Hyperlink"/>
                <w:noProof/>
                <w:lang w:val="en-US"/>
              </w:rPr>
              <w:t>3.8.</w:t>
            </w:r>
            <w:r>
              <w:rPr>
                <w:rFonts w:asciiTheme="minorHAnsi" w:eastAsiaTheme="minorEastAsia" w:hAnsiTheme="minorHAnsi"/>
                <w:noProof/>
                <w:sz w:val="24"/>
                <w:szCs w:val="24"/>
                <w:lang w:val="en-UA" w:eastAsia="en-GB"/>
              </w:rPr>
              <w:tab/>
            </w:r>
            <w:r w:rsidRPr="006A291F">
              <w:rPr>
                <w:rStyle w:val="Hyperlink"/>
                <w:noProof/>
                <w:lang w:val="uk-UA"/>
              </w:rPr>
              <w:t>Алгоритм векторизації</w:t>
            </w:r>
            <w:r>
              <w:rPr>
                <w:noProof/>
                <w:webHidden/>
              </w:rPr>
              <w:tab/>
            </w:r>
            <w:r>
              <w:rPr>
                <w:noProof/>
                <w:webHidden/>
              </w:rPr>
              <w:fldChar w:fldCharType="begin"/>
            </w:r>
            <w:r>
              <w:rPr>
                <w:noProof/>
                <w:webHidden/>
              </w:rPr>
              <w:instrText xml:space="preserve"> PAGEREF _Toc106018357 \h </w:instrText>
            </w:r>
            <w:r>
              <w:rPr>
                <w:noProof/>
                <w:webHidden/>
              </w:rPr>
            </w:r>
            <w:r>
              <w:rPr>
                <w:noProof/>
                <w:webHidden/>
              </w:rPr>
              <w:fldChar w:fldCharType="separate"/>
            </w:r>
            <w:r>
              <w:rPr>
                <w:noProof/>
                <w:webHidden/>
              </w:rPr>
              <w:t>23</w:t>
            </w:r>
            <w:r>
              <w:rPr>
                <w:noProof/>
                <w:webHidden/>
              </w:rPr>
              <w:fldChar w:fldCharType="end"/>
            </w:r>
          </w:hyperlink>
        </w:p>
        <w:p w14:paraId="2C1645BD" w14:textId="6EFCD6AF" w:rsidR="00055626" w:rsidRDefault="00055626">
          <w:pPr>
            <w:pStyle w:val="TOC2"/>
            <w:rPr>
              <w:rFonts w:asciiTheme="minorHAnsi" w:eastAsiaTheme="minorEastAsia" w:hAnsiTheme="minorHAnsi"/>
              <w:noProof/>
              <w:sz w:val="24"/>
              <w:szCs w:val="24"/>
              <w:lang w:val="en-UA" w:eastAsia="en-GB"/>
            </w:rPr>
          </w:pPr>
          <w:hyperlink w:anchor="_Toc106018358" w:history="1">
            <w:r w:rsidRPr="006A291F">
              <w:rPr>
                <w:rStyle w:val="Hyperlink"/>
                <w:noProof/>
                <w:lang w:val="en-US"/>
              </w:rPr>
              <w:t>3.9.</w:t>
            </w:r>
            <w:r>
              <w:rPr>
                <w:rFonts w:asciiTheme="minorHAnsi" w:eastAsiaTheme="minorEastAsia" w:hAnsiTheme="minorHAnsi"/>
                <w:noProof/>
                <w:sz w:val="24"/>
                <w:szCs w:val="24"/>
                <w:lang w:val="en-UA" w:eastAsia="en-GB"/>
              </w:rPr>
              <w:tab/>
            </w:r>
            <w:r w:rsidRPr="006A291F">
              <w:rPr>
                <w:rStyle w:val="Hyperlink"/>
                <w:noProof/>
                <w:lang w:val="uk-UA"/>
              </w:rPr>
              <w:t>Алгоритм підготовки даних</w:t>
            </w:r>
            <w:r>
              <w:rPr>
                <w:noProof/>
                <w:webHidden/>
              </w:rPr>
              <w:tab/>
            </w:r>
            <w:r>
              <w:rPr>
                <w:noProof/>
                <w:webHidden/>
              </w:rPr>
              <w:fldChar w:fldCharType="begin"/>
            </w:r>
            <w:r>
              <w:rPr>
                <w:noProof/>
                <w:webHidden/>
              </w:rPr>
              <w:instrText xml:space="preserve"> PAGEREF _Toc106018358 \h </w:instrText>
            </w:r>
            <w:r>
              <w:rPr>
                <w:noProof/>
                <w:webHidden/>
              </w:rPr>
            </w:r>
            <w:r>
              <w:rPr>
                <w:noProof/>
                <w:webHidden/>
              </w:rPr>
              <w:fldChar w:fldCharType="separate"/>
            </w:r>
            <w:r>
              <w:rPr>
                <w:noProof/>
                <w:webHidden/>
              </w:rPr>
              <w:t>23</w:t>
            </w:r>
            <w:r>
              <w:rPr>
                <w:noProof/>
                <w:webHidden/>
              </w:rPr>
              <w:fldChar w:fldCharType="end"/>
            </w:r>
          </w:hyperlink>
        </w:p>
        <w:p w14:paraId="6D7E3F98" w14:textId="0209AA40" w:rsidR="00055626" w:rsidRDefault="00055626">
          <w:pPr>
            <w:pStyle w:val="TOC2"/>
            <w:rPr>
              <w:rFonts w:asciiTheme="minorHAnsi" w:eastAsiaTheme="minorEastAsia" w:hAnsiTheme="minorHAnsi"/>
              <w:noProof/>
              <w:sz w:val="24"/>
              <w:szCs w:val="24"/>
              <w:lang w:val="en-UA" w:eastAsia="en-GB"/>
            </w:rPr>
          </w:pPr>
          <w:hyperlink w:anchor="_Toc106018359" w:history="1">
            <w:r w:rsidRPr="006A291F">
              <w:rPr>
                <w:rStyle w:val="Hyperlink"/>
                <w:noProof/>
              </w:rPr>
              <w:t>3.10.</w:t>
            </w:r>
            <w:r>
              <w:rPr>
                <w:rFonts w:asciiTheme="minorHAnsi" w:eastAsiaTheme="minorEastAsia" w:hAnsiTheme="minorHAnsi"/>
                <w:noProof/>
                <w:sz w:val="24"/>
                <w:szCs w:val="24"/>
                <w:lang w:val="en-UA" w:eastAsia="en-GB"/>
              </w:rPr>
              <w:tab/>
            </w:r>
            <w:r w:rsidRPr="006A291F">
              <w:rPr>
                <w:rStyle w:val="Hyperlink"/>
                <w:noProof/>
                <w:lang w:val="uk-UA"/>
              </w:rPr>
              <w:t xml:space="preserve">Алгоритм побудови та навчання моделі </w:t>
            </w:r>
            <w:r w:rsidRPr="006A291F">
              <w:rPr>
                <w:rStyle w:val="Hyperlink"/>
                <w:noProof/>
                <w:lang w:val="en-US"/>
              </w:rPr>
              <w:t>GRU</w:t>
            </w:r>
            <w:r>
              <w:rPr>
                <w:noProof/>
                <w:webHidden/>
              </w:rPr>
              <w:tab/>
            </w:r>
            <w:r>
              <w:rPr>
                <w:noProof/>
                <w:webHidden/>
              </w:rPr>
              <w:fldChar w:fldCharType="begin"/>
            </w:r>
            <w:r>
              <w:rPr>
                <w:noProof/>
                <w:webHidden/>
              </w:rPr>
              <w:instrText xml:space="preserve"> PAGEREF _Toc106018359 \h </w:instrText>
            </w:r>
            <w:r>
              <w:rPr>
                <w:noProof/>
                <w:webHidden/>
              </w:rPr>
            </w:r>
            <w:r>
              <w:rPr>
                <w:noProof/>
                <w:webHidden/>
              </w:rPr>
              <w:fldChar w:fldCharType="separate"/>
            </w:r>
            <w:r>
              <w:rPr>
                <w:noProof/>
                <w:webHidden/>
              </w:rPr>
              <w:t>24</w:t>
            </w:r>
            <w:r>
              <w:rPr>
                <w:noProof/>
                <w:webHidden/>
              </w:rPr>
              <w:fldChar w:fldCharType="end"/>
            </w:r>
          </w:hyperlink>
        </w:p>
        <w:p w14:paraId="1F5AA58E" w14:textId="5C9CAE1B" w:rsidR="00055626" w:rsidRDefault="00055626">
          <w:pPr>
            <w:pStyle w:val="TOC2"/>
            <w:rPr>
              <w:rFonts w:asciiTheme="minorHAnsi" w:eastAsiaTheme="minorEastAsia" w:hAnsiTheme="minorHAnsi"/>
              <w:noProof/>
              <w:sz w:val="24"/>
              <w:szCs w:val="24"/>
              <w:lang w:val="en-UA" w:eastAsia="en-GB"/>
            </w:rPr>
          </w:pPr>
          <w:hyperlink w:anchor="_Toc106018360" w:history="1">
            <w:r w:rsidRPr="006A291F">
              <w:rPr>
                <w:rStyle w:val="Hyperlink"/>
                <w:noProof/>
              </w:rPr>
              <w:t>3.11.</w:t>
            </w:r>
            <w:r>
              <w:rPr>
                <w:rFonts w:asciiTheme="minorHAnsi" w:eastAsiaTheme="minorEastAsia" w:hAnsiTheme="minorHAnsi"/>
                <w:noProof/>
                <w:sz w:val="24"/>
                <w:szCs w:val="24"/>
                <w:lang w:val="en-UA" w:eastAsia="en-GB"/>
              </w:rPr>
              <w:tab/>
            </w:r>
            <w:r w:rsidRPr="006A291F">
              <w:rPr>
                <w:rStyle w:val="Hyperlink"/>
                <w:noProof/>
                <w:lang w:val="uk-UA"/>
              </w:rPr>
              <w:t>Алгоритм пошуку статей за заданим пошуковим запитом</w:t>
            </w:r>
            <w:r>
              <w:rPr>
                <w:noProof/>
                <w:webHidden/>
              </w:rPr>
              <w:tab/>
            </w:r>
            <w:r>
              <w:rPr>
                <w:noProof/>
                <w:webHidden/>
              </w:rPr>
              <w:fldChar w:fldCharType="begin"/>
            </w:r>
            <w:r>
              <w:rPr>
                <w:noProof/>
                <w:webHidden/>
              </w:rPr>
              <w:instrText xml:space="preserve"> PAGEREF _Toc106018360 \h </w:instrText>
            </w:r>
            <w:r>
              <w:rPr>
                <w:noProof/>
                <w:webHidden/>
              </w:rPr>
            </w:r>
            <w:r>
              <w:rPr>
                <w:noProof/>
                <w:webHidden/>
              </w:rPr>
              <w:fldChar w:fldCharType="separate"/>
            </w:r>
            <w:r>
              <w:rPr>
                <w:noProof/>
                <w:webHidden/>
              </w:rPr>
              <w:t>24</w:t>
            </w:r>
            <w:r>
              <w:rPr>
                <w:noProof/>
                <w:webHidden/>
              </w:rPr>
              <w:fldChar w:fldCharType="end"/>
            </w:r>
          </w:hyperlink>
        </w:p>
        <w:p w14:paraId="738DEB76" w14:textId="4BC3AA9D" w:rsidR="00055626" w:rsidRDefault="00055626">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8361" w:history="1">
            <w:r w:rsidRPr="006A291F">
              <w:rPr>
                <w:rStyle w:val="Hyperlink"/>
                <w:noProof/>
                <w:lang w:val="uk-UA"/>
              </w:rPr>
              <w:t>4</w:t>
            </w:r>
            <w:r>
              <w:rPr>
                <w:rFonts w:asciiTheme="minorHAnsi" w:eastAsiaTheme="minorEastAsia" w:hAnsiTheme="minorHAnsi"/>
                <w:caps w:val="0"/>
                <w:noProof/>
                <w:sz w:val="24"/>
                <w:szCs w:val="24"/>
                <w:lang w:val="en-UA" w:eastAsia="en-GB"/>
              </w:rPr>
              <w:tab/>
            </w:r>
            <w:r w:rsidRPr="006A291F">
              <w:rPr>
                <w:rStyle w:val="Hyperlink"/>
                <w:noProof/>
                <w:lang w:val="uk-UA"/>
              </w:rPr>
              <w:t>ОПИС ПРОГРАМНОГО ЗАБЕЗПЕЧЕННЯ</w:t>
            </w:r>
            <w:r>
              <w:rPr>
                <w:noProof/>
                <w:webHidden/>
              </w:rPr>
              <w:tab/>
            </w:r>
            <w:r>
              <w:rPr>
                <w:noProof/>
                <w:webHidden/>
              </w:rPr>
              <w:fldChar w:fldCharType="begin"/>
            </w:r>
            <w:r>
              <w:rPr>
                <w:noProof/>
                <w:webHidden/>
              </w:rPr>
              <w:instrText xml:space="preserve"> PAGEREF _Toc106018361 \h </w:instrText>
            </w:r>
            <w:r>
              <w:rPr>
                <w:noProof/>
                <w:webHidden/>
              </w:rPr>
            </w:r>
            <w:r>
              <w:rPr>
                <w:noProof/>
                <w:webHidden/>
              </w:rPr>
              <w:fldChar w:fldCharType="separate"/>
            </w:r>
            <w:r>
              <w:rPr>
                <w:noProof/>
                <w:webHidden/>
              </w:rPr>
              <w:t>26</w:t>
            </w:r>
            <w:r>
              <w:rPr>
                <w:noProof/>
                <w:webHidden/>
              </w:rPr>
              <w:fldChar w:fldCharType="end"/>
            </w:r>
          </w:hyperlink>
        </w:p>
        <w:p w14:paraId="268EF485" w14:textId="559B8161" w:rsidR="00055626" w:rsidRDefault="00055626">
          <w:pPr>
            <w:pStyle w:val="TOC2"/>
            <w:rPr>
              <w:rFonts w:asciiTheme="minorHAnsi" w:eastAsiaTheme="minorEastAsia" w:hAnsiTheme="minorHAnsi"/>
              <w:noProof/>
              <w:sz w:val="24"/>
              <w:szCs w:val="24"/>
              <w:lang w:val="en-UA" w:eastAsia="en-GB"/>
            </w:rPr>
          </w:pPr>
          <w:hyperlink w:anchor="_Toc106018362" w:history="1">
            <w:r w:rsidRPr="006A291F">
              <w:rPr>
                <w:rStyle w:val="Hyperlink"/>
                <w:noProof/>
                <w:lang w:val="uk-UA"/>
              </w:rPr>
              <w:t>4.1.</w:t>
            </w:r>
            <w:r>
              <w:rPr>
                <w:rFonts w:asciiTheme="minorHAnsi" w:eastAsiaTheme="minorEastAsia" w:hAnsiTheme="minorHAnsi"/>
                <w:noProof/>
                <w:sz w:val="24"/>
                <w:szCs w:val="24"/>
                <w:lang w:val="en-UA" w:eastAsia="en-GB"/>
              </w:rPr>
              <w:tab/>
            </w:r>
            <w:r w:rsidRPr="006A291F">
              <w:rPr>
                <w:rStyle w:val="Hyperlink"/>
                <w:noProof/>
                <w:lang w:val="uk-UA"/>
              </w:rPr>
              <w:t>Діаграма класів програмного забезпечення</w:t>
            </w:r>
            <w:r>
              <w:rPr>
                <w:noProof/>
                <w:webHidden/>
              </w:rPr>
              <w:tab/>
            </w:r>
            <w:r>
              <w:rPr>
                <w:noProof/>
                <w:webHidden/>
              </w:rPr>
              <w:fldChar w:fldCharType="begin"/>
            </w:r>
            <w:r>
              <w:rPr>
                <w:noProof/>
                <w:webHidden/>
              </w:rPr>
              <w:instrText xml:space="preserve"> PAGEREF _Toc106018362 \h </w:instrText>
            </w:r>
            <w:r>
              <w:rPr>
                <w:noProof/>
                <w:webHidden/>
              </w:rPr>
            </w:r>
            <w:r>
              <w:rPr>
                <w:noProof/>
                <w:webHidden/>
              </w:rPr>
              <w:fldChar w:fldCharType="separate"/>
            </w:r>
            <w:r>
              <w:rPr>
                <w:noProof/>
                <w:webHidden/>
              </w:rPr>
              <w:t>26</w:t>
            </w:r>
            <w:r>
              <w:rPr>
                <w:noProof/>
                <w:webHidden/>
              </w:rPr>
              <w:fldChar w:fldCharType="end"/>
            </w:r>
          </w:hyperlink>
        </w:p>
        <w:p w14:paraId="55476676" w14:textId="41908E5D" w:rsidR="00055626" w:rsidRDefault="00055626">
          <w:pPr>
            <w:pStyle w:val="TOC2"/>
            <w:rPr>
              <w:rFonts w:asciiTheme="minorHAnsi" w:eastAsiaTheme="minorEastAsia" w:hAnsiTheme="minorHAnsi"/>
              <w:noProof/>
              <w:sz w:val="24"/>
              <w:szCs w:val="24"/>
              <w:lang w:val="en-UA" w:eastAsia="en-GB"/>
            </w:rPr>
          </w:pPr>
          <w:hyperlink w:anchor="_Toc106018363" w:history="1">
            <w:r w:rsidRPr="006A291F">
              <w:rPr>
                <w:rStyle w:val="Hyperlink"/>
                <w:noProof/>
                <w:lang w:val="uk-UA"/>
              </w:rPr>
              <w:t>4.2.</w:t>
            </w:r>
            <w:r>
              <w:rPr>
                <w:rFonts w:asciiTheme="minorHAnsi" w:eastAsiaTheme="minorEastAsia" w:hAnsiTheme="minorHAnsi"/>
                <w:noProof/>
                <w:sz w:val="24"/>
                <w:szCs w:val="24"/>
                <w:lang w:val="en-UA" w:eastAsia="en-GB"/>
              </w:rPr>
              <w:tab/>
            </w:r>
            <w:r w:rsidRPr="006A291F">
              <w:rPr>
                <w:rStyle w:val="Hyperlink"/>
                <w:noProof/>
                <w:lang w:val="uk-UA"/>
              </w:rPr>
              <w:t>Опис методів частин програмного забезпечення</w:t>
            </w:r>
            <w:r>
              <w:rPr>
                <w:noProof/>
                <w:webHidden/>
              </w:rPr>
              <w:tab/>
            </w:r>
            <w:r>
              <w:rPr>
                <w:noProof/>
                <w:webHidden/>
              </w:rPr>
              <w:fldChar w:fldCharType="begin"/>
            </w:r>
            <w:r>
              <w:rPr>
                <w:noProof/>
                <w:webHidden/>
              </w:rPr>
              <w:instrText xml:space="preserve"> PAGEREF _Toc106018363 \h </w:instrText>
            </w:r>
            <w:r>
              <w:rPr>
                <w:noProof/>
                <w:webHidden/>
              </w:rPr>
            </w:r>
            <w:r>
              <w:rPr>
                <w:noProof/>
                <w:webHidden/>
              </w:rPr>
              <w:fldChar w:fldCharType="separate"/>
            </w:r>
            <w:r>
              <w:rPr>
                <w:noProof/>
                <w:webHidden/>
              </w:rPr>
              <w:t>26</w:t>
            </w:r>
            <w:r>
              <w:rPr>
                <w:noProof/>
                <w:webHidden/>
              </w:rPr>
              <w:fldChar w:fldCharType="end"/>
            </w:r>
          </w:hyperlink>
        </w:p>
        <w:p w14:paraId="2F329609" w14:textId="1D360A41" w:rsidR="00055626" w:rsidRDefault="00055626">
          <w:pPr>
            <w:pStyle w:val="TOC3"/>
            <w:tabs>
              <w:tab w:val="left" w:pos="2139"/>
              <w:tab w:val="right" w:leader="dot" w:pos="9627"/>
            </w:tabs>
            <w:rPr>
              <w:rFonts w:asciiTheme="minorHAnsi" w:eastAsiaTheme="minorEastAsia" w:hAnsiTheme="minorHAnsi"/>
              <w:noProof/>
              <w:sz w:val="24"/>
              <w:szCs w:val="24"/>
              <w:lang w:val="en-UA" w:eastAsia="en-GB"/>
            </w:rPr>
          </w:pPr>
          <w:hyperlink w:anchor="_Toc106018364" w:history="1">
            <w:r w:rsidRPr="006A291F">
              <w:rPr>
                <w:rStyle w:val="Hyperlink"/>
                <w:noProof/>
                <w:lang w:val="uk-UA"/>
              </w:rPr>
              <w:t>4.2.1.</w:t>
            </w:r>
            <w:r>
              <w:rPr>
                <w:rFonts w:asciiTheme="minorHAnsi" w:eastAsiaTheme="minorEastAsia" w:hAnsiTheme="minorHAnsi"/>
                <w:noProof/>
                <w:sz w:val="24"/>
                <w:szCs w:val="24"/>
                <w:lang w:val="en-UA" w:eastAsia="en-GB"/>
              </w:rPr>
              <w:tab/>
            </w:r>
            <w:r w:rsidRPr="006A291F">
              <w:rPr>
                <w:rStyle w:val="Hyperlink"/>
                <w:noProof/>
                <w:lang w:val="uk-UA"/>
              </w:rPr>
              <w:t>Користувацькі методи</w:t>
            </w:r>
            <w:r>
              <w:rPr>
                <w:noProof/>
                <w:webHidden/>
              </w:rPr>
              <w:tab/>
            </w:r>
            <w:r>
              <w:rPr>
                <w:noProof/>
                <w:webHidden/>
              </w:rPr>
              <w:fldChar w:fldCharType="begin"/>
            </w:r>
            <w:r>
              <w:rPr>
                <w:noProof/>
                <w:webHidden/>
              </w:rPr>
              <w:instrText xml:space="preserve"> PAGEREF _Toc106018364 \h </w:instrText>
            </w:r>
            <w:r>
              <w:rPr>
                <w:noProof/>
                <w:webHidden/>
              </w:rPr>
            </w:r>
            <w:r>
              <w:rPr>
                <w:noProof/>
                <w:webHidden/>
              </w:rPr>
              <w:fldChar w:fldCharType="separate"/>
            </w:r>
            <w:r>
              <w:rPr>
                <w:noProof/>
                <w:webHidden/>
              </w:rPr>
              <w:t>26</w:t>
            </w:r>
            <w:r>
              <w:rPr>
                <w:noProof/>
                <w:webHidden/>
              </w:rPr>
              <w:fldChar w:fldCharType="end"/>
            </w:r>
          </w:hyperlink>
        </w:p>
        <w:p w14:paraId="42B29097" w14:textId="72273CB3" w:rsidR="00055626" w:rsidRDefault="00055626">
          <w:pPr>
            <w:pStyle w:val="TOC3"/>
            <w:tabs>
              <w:tab w:val="left" w:pos="2139"/>
              <w:tab w:val="right" w:leader="dot" w:pos="9627"/>
            </w:tabs>
            <w:rPr>
              <w:rFonts w:asciiTheme="minorHAnsi" w:eastAsiaTheme="minorEastAsia" w:hAnsiTheme="minorHAnsi"/>
              <w:noProof/>
              <w:sz w:val="24"/>
              <w:szCs w:val="24"/>
              <w:lang w:val="en-UA" w:eastAsia="en-GB"/>
            </w:rPr>
          </w:pPr>
          <w:hyperlink w:anchor="_Toc106018365" w:history="1">
            <w:r w:rsidRPr="006A291F">
              <w:rPr>
                <w:rStyle w:val="Hyperlink"/>
                <w:noProof/>
                <w:lang w:val="uk-UA"/>
              </w:rPr>
              <w:t>4.2.2.</w:t>
            </w:r>
            <w:r>
              <w:rPr>
                <w:rFonts w:asciiTheme="minorHAnsi" w:eastAsiaTheme="minorEastAsia" w:hAnsiTheme="minorHAnsi"/>
                <w:noProof/>
                <w:sz w:val="24"/>
                <w:szCs w:val="24"/>
                <w:lang w:val="en-UA" w:eastAsia="en-GB"/>
              </w:rPr>
              <w:tab/>
            </w:r>
            <w:r w:rsidRPr="006A291F">
              <w:rPr>
                <w:rStyle w:val="Hyperlink"/>
                <w:noProof/>
                <w:lang w:val="uk-UA"/>
              </w:rPr>
              <w:t>Стандартні методи</w:t>
            </w:r>
            <w:r>
              <w:rPr>
                <w:noProof/>
                <w:webHidden/>
              </w:rPr>
              <w:tab/>
            </w:r>
            <w:r>
              <w:rPr>
                <w:noProof/>
                <w:webHidden/>
              </w:rPr>
              <w:fldChar w:fldCharType="begin"/>
            </w:r>
            <w:r>
              <w:rPr>
                <w:noProof/>
                <w:webHidden/>
              </w:rPr>
              <w:instrText xml:space="preserve"> PAGEREF _Toc106018365 \h </w:instrText>
            </w:r>
            <w:r>
              <w:rPr>
                <w:noProof/>
                <w:webHidden/>
              </w:rPr>
            </w:r>
            <w:r>
              <w:rPr>
                <w:noProof/>
                <w:webHidden/>
              </w:rPr>
              <w:fldChar w:fldCharType="separate"/>
            </w:r>
            <w:r>
              <w:rPr>
                <w:noProof/>
                <w:webHidden/>
              </w:rPr>
              <w:t>28</w:t>
            </w:r>
            <w:r>
              <w:rPr>
                <w:noProof/>
                <w:webHidden/>
              </w:rPr>
              <w:fldChar w:fldCharType="end"/>
            </w:r>
          </w:hyperlink>
        </w:p>
        <w:p w14:paraId="5761C8F8" w14:textId="0F5B412A" w:rsidR="00055626" w:rsidRDefault="00055626">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8366" w:history="1">
            <w:r w:rsidRPr="006A291F">
              <w:rPr>
                <w:rStyle w:val="Hyperlink"/>
                <w:noProof/>
                <w:lang w:val="uk-UA"/>
              </w:rPr>
              <w:t>5</w:t>
            </w:r>
            <w:r>
              <w:rPr>
                <w:rFonts w:asciiTheme="minorHAnsi" w:eastAsiaTheme="minorEastAsia" w:hAnsiTheme="minorHAnsi"/>
                <w:caps w:val="0"/>
                <w:noProof/>
                <w:sz w:val="24"/>
                <w:szCs w:val="24"/>
                <w:lang w:val="en-UA" w:eastAsia="en-GB"/>
              </w:rPr>
              <w:tab/>
            </w:r>
            <w:r w:rsidRPr="006A291F">
              <w:rPr>
                <w:rStyle w:val="Hyperlink"/>
                <w:noProof/>
                <w:lang w:val="uk-UA"/>
              </w:rPr>
              <w:t>ТЕСТУВАННЯ ПРОГРАМНОГО ЗАБЕЗПЕЧЕННЯ</w:t>
            </w:r>
            <w:r>
              <w:rPr>
                <w:noProof/>
                <w:webHidden/>
              </w:rPr>
              <w:tab/>
            </w:r>
            <w:r>
              <w:rPr>
                <w:noProof/>
                <w:webHidden/>
              </w:rPr>
              <w:fldChar w:fldCharType="begin"/>
            </w:r>
            <w:r>
              <w:rPr>
                <w:noProof/>
                <w:webHidden/>
              </w:rPr>
              <w:instrText xml:space="preserve"> PAGEREF _Toc106018366 \h </w:instrText>
            </w:r>
            <w:r>
              <w:rPr>
                <w:noProof/>
                <w:webHidden/>
              </w:rPr>
            </w:r>
            <w:r>
              <w:rPr>
                <w:noProof/>
                <w:webHidden/>
              </w:rPr>
              <w:fldChar w:fldCharType="separate"/>
            </w:r>
            <w:r>
              <w:rPr>
                <w:noProof/>
                <w:webHidden/>
              </w:rPr>
              <w:t>32</w:t>
            </w:r>
            <w:r>
              <w:rPr>
                <w:noProof/>
                <w:webHidden/>
              </w:rPr>
              <w:fldChar w:fldCharType="end"/>
            </w:r>
          </w:hyperlink>
        </w:p>
        <w:p w14:paraId="5D67C34F" w14:textId="605380DF" w:rsidR="00055626" w:rsidRDefault="00055626">
          <w:pPr>
            <w:pStyle w:val="TOC2"/>
            <w:rPr>
              <w:rFonts w:asciiTheme="minorHAnsi" w:eastAsiaTheme="minorEastAsia" w:hAnsiTheme="minorHAnsi"/>
              <w:noProof/>
              <w:sz w:val="24"/>
              <w:szCs w:val="24"/>
              <w:lang w:val="en-UA" w:eastAsia="en-GB"/>
            </w:rPr>
          </w:pPr>
          <w:hyperlink w:anchor="_Toc106018367" w:history="1">
            <w:r w:rsidRPr="006A291F">
              <w:rPr>
                <w:rStyle w:val="Hyperlink"/>
                <w:noProof/>
                <w:lang w:val="uk-UA"/>
              </w:rPr>
              <w:t>5.1 План тестування</w:t>
            </w:r>
            <w:r>
              <w:rPr>
                <w:noProof/>
                <w:webHidden/>
              </w:rPr>
              <w:tab/>
            </w:r>
            <w:r>
              <w:rPr>
                <w:noProof/>
                <w:webHidden/>
              </w:rPr>
              <w:fldChar w:fldCharType="begin"/>
            </w:r>
            <w:r>
              <w:rPr>
                <w:noProof/>
                <w:webHidden/>
              </w:rPr>
              <w:instrText xml:space="preserve"> PAGEREF _Toc106018367 \h </w:instrText>
            </w:r>
            <w:r>
              <w:rPr>
                <w:noProof/>
                <w:webHidden/>
              </w:rPr>
            </w:r>
            <w:r>
              <w:rPr>
                <w:noProof/>
                <w:webHidden/>
              </w:rPr>
              <w:fldChar w:fldCharType="separate"/>
            </w:r>
            <w:r>
              <w:rPr>
                <w:noProof/>
                <w:webHidden/>
              </w:rPr>
              <w:t>32</w:t>
            </w:r>
            <w:r>
              <w:rPr>
                <w:noProof/>
                <w:webHidden/>
              </w:rPr>
              <w:fldChar w:fldCharType="end"/>
            </w:r>
          </w:hyperlink>
        </w:p>
        <w:p w14:paraId="70BC9925" w14:textId="790FD398" w:rsidR="00055626" w:rsidRDefault="00055626">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8368" w:history="1">
            <w:r w:rsidRPr="006A291F">
              <w:rPr>
                <w:rStyle w:val="Hyperlink"/>
                <w:noProof/>
                <w:lang w:val="uk-UA"/>
              </w:rPr>
              <w:t>6</w:t>
            </w:r>
            <w:r>
              <w:rPr>
                <w:rFonts w:asciiTheme="minorHAnsi" w:eastAsiaTheme="minorEastAsia" w:hAnsiTheme="minorHAnsi"/>
                <w:caps w:val="0"/>
                <w:noProof/>
                <w:sz w:val="24"/>
                <w:szCs w:val="24"/>
                <w:lang w:val="en-UA" w:eastAsia="en-GB"/>
              </w:rPr>
              <w:tab/>
            </w:r>
            <w:r w:rsidRPr="006A291F">
              <w:rPr>
                <w:rStyle w:val="Hyperlink"/>
                <w:noProof/>
                <w:lang w:val="uk-UA"/>
              </w:rPr>
              <w:t>ІНСТРУКЦІЯ КОРИСТУВАЧА</w:t>
            </w:r>
            <w:r>
              <w:rPr>
                <w:noProof/>
                <w:webHidden/>
              </w:rPr>
              <w:tab/>
            </w:r>
            <w:r>
              <w:rPr>
                <w:noProof/>
                <w:webHidden/>
              </w:rPr>
              <w:fldChar w:fldCharType="begin"/>
            </w:r>
            <w:r>
              <w:rPr>
                <w:noProof/>
                <w:webHidden/>
              </w:rPr>
              <w:instrText xml:space="preserve"> PAGEREF _Toc106018368 \h </w:instrText>
            </w:r>
            <w:r>
              <w:rPr>
                <w:noProof/>
                <w:webHidden/>
              </w:rPr>
            </w:r>
            <w:r>
              <w:rPr>
                <w:noProof/>
                <w:webHidden/>
              </w:rPr>
              <w:fldChar w:fldCharType="separate"/>
            </w:r>
            <w:r>
              <w:rPr>
                <w:noProof/>
                <w:webHidden/>
              </w:rPr>
              <w:t>36</w:t>
            </w:r>
            <w:r>
              <w:rPr>
                <w:noProof/>
                <w:webHidden/>
              </w:rPr>
              <w:fldChar w:fldCharType="end"/>
            </w:r>
          </w:hyperlink>
        </w:p>
        <w:p w14:paraId="0E4C0C6B" w14:textId="20E78E10" w:rsidR="00055626" w:rsidRDefault="00055626">
          <w:pPr>
            <w:pStyle w:val="TOC2"/>
            <w:rPr>
              <w:rFonts w:asciiTheme="minorHAnsi" w:eastAsiaTheme="minorEastAsia" w:hAnsiTheme="minorHAnsi"/>
              <w:noProof/>
              <w:sz w:val="24"/>
              <w:szCs w:val="24"/>
              <w:lang w:val="en-UA" w:eastAsia="en-GB"/>
            </w:rPr>
          </w:pPr>
          <w:hyperlink w:anchor="_Toc106018369" w:history="1">
            <w:r w:rsidRPr="006A291F">
              <w:rPr>
                <w:rStyle w:val="Hyperlink"/>
                <w:noProof/>
                <w:lang w:val="uk-UA"/>
              </w:rPr>
              <w:t>6.1.</w:t>
            </w:r>
            <w:r>
              <w:rPr>
                <w:rFonts w:asciiTheme="minorHAnsi" w:eastAsiaTheme="minorEastAsia" w:hAnsiTheme="minorHAnsi"/>
                <w:noProof/>
                <w:sz w:val="24"/>
                <w:szCs w:val="24"/>
                <w:lang w:val="en-UA" w:eastAsia="en-GB"/>
              </w:rPr>
              <w:tab/>
            </w:r>
            <w:r w:rsidRPr="006A291F">
              <w:rPr>
                <w:rStyle w:val="Hyperlink"/>
                <w:noProof/>
                <w:lang w:val="uk-UA"/>
              </w:rPr>
              <w:t>Робота з програмою</w:t>
            </w:r>
            <w:r>
              <w:rPr>
                <w:noProof/>
                <w:webHidden/>
              </w:rPr>
              <w:tab/>
            </w:r>
            <w:r>
              <w:rPr>
                <w:noProof/>
                <w:webHidden/>
              </w:rPr>
              <w:fldChar w:fldCharType="begin"/>
            </w:r>
            <w:r>
              <w:rPr>
                <w:noProof/>
                <w:webHidden/>
              </w:rPr>
              <w:instrText xml:space="preserve"> PAGEREF _Toc106018369 \h </w:instrText>
            </w:r>
            <w:r>
              <w:rPr>
                <w:noProof/>
                <w:webHidden/>
              </w:rPr>
            </w:r>
            <w:r>
              <w:rPr>
                <w:noProof/>
                <w:webHidden/>
              </w:rPr>
              <w:fldChar w:fldCharType="separate"/>
            </w:r>
            <w:r>
              <w:rPr>
                <w:noProof/>
                <w:webHidden/>
              </w:rPr>
              <w:t>36</w:t>
            </w:r>
            <w:r>
              <w:rPr>
                <w:noProof/>
                <w:webHidden/>
              </w:rPr>
              <w:fldChar w:fldCharType="end"/>
            </w:r>
          </w:hyperlink>
        </w:p>
        <w:p w14:paraId="16850E9C" w14:textId="1643E8FD" w:rsidR="00055626" w:rsidRDefault="00055626">
          <w:pPr>
            <w:pStyle w:val="TOC2"/>
            <w:rPr>
              <w:rFonts w:asciiTheme="minorHAnsi" w:eastAsiaTheme="minorEastAsia" w:hAnsiTheme="minorHAnsi"/>
              <w:noProof/>
              <w:sz w:val="24"/>
              <w:szCs w:val="24"/>
              <w:lang w:val="en-UA" w:eastAsia="en-GB"/>
            </w:rPr>
          </w:pPr>
          <w:hyperlink w:anchor="_Toc106018370" w:history="1">
            <w:r w:rsidRPr="006A291F">
              <w:rPr>
                <w:rStyle w:val="Hyperlink"/>
                <w:noProof/>
                <w:lang w:val="uk-UA"/>
              </w:rPr>
              <w:t>6.2.</w:t>
            </w:r>
            <w:r>
              <w:rPr>
                <w:rFonts w:asciiTheme="minorHAnsi" w:eastAsiaTheme="minorEastAsia" w:hAnsiTheme="minorHAnsi"/>
                <w:noProof/>
                <w:sz w:val="24"/>
                <w:szCs w:val="24"/>
                <w:lang w:val="en-UA" w:eastAsia="en-GB"/>
              </w:rPr>
              <w:tab/>
            </w:r>
            <w:r w:rsidRPr="006A291F">
              <w:rPr>
                <w:rStyle w:val="Hyperlink"/>
                <w:noProof/>
                <w:lang w:val="uk-UA"/>
              </w:rPr>
              <w:t>Формат вхідних та вихідних даних</w:t>
            </w:r>
            <w:r>
              <w:rPr>
                <w:noProof/>
                <w:webHidden/>
              </w:rPr>
              <w:tab/>
            </w:r>
            <w:r>
              <w:rPr>
                <w:noProof/>
                <w:webHidden/>
              </w:rPr>
              <w:fldChar w:fldCharType="begin"/>
            </w:r>
            <w:r>
              <w:rPr>
                <w:noProof/>
                <w:webHidden/>
              </w:rPr>
              <w:instrText xml:space="preserve"> PAGEREF _Toc106018370 \h </w:instrText>
            </w:r>
            <w:r>
              <w:rPr>
                <w:noProof/>
                <w:webHidden/>
              </w:rPr>
            </w:r>
            <w:r>
              <w:rPr>
                <w:noProof/>
                <w:webHidden/>
              </w:rPr>
              <w:fldChar w:fldCharType="separate"/>
            </w:r>
            <w:r>
              <w:rPr>
                <w:noProof/>
                <w:webHidden/>
              </w:rPr>
              <w:t>40</w:t>
            </w:r>
            <w:r>
              <w:rPr>
                <w:noProof/>
                <w:webHidden/>
              </w:rPr>
              <w:fldChar w:fldCharType="end"/>
            </w:r>
          </w:hyperlink>
        </w:p>
        <w:p w14:paraId="098E30D2" w14:textId="054B6289" w:rsidR="00055626" w:rsidRDefault="00055626">
          <w:pPr>
            <w:pStyle w:val="TOC2"/>
            <w:rPr>
              <w:rFonts w:asciiTheme="minorHAnsi" w:eastAsiaTheme="minorEastAsia" w:hAnsiTheme="minorHAnsi"/>
              <w:noProof/>
              <w:sz w:val="24"/>
              <w:szCs w:val="24"/>
              <w:lang w:val="en-UA" w:eastAsia="en-GB"/>
            </w:rPr>
          </w:pPr>
          <w:hyperlink w:anchor="_Toc106018371" w:history="1">
            <w:r w:rsidRPr="006A291F">
              <w:rPr>
                <w:rStyle w:val="Hyperlink"/>
                <w:noProof/>
                <w:lang w:val="uk-UA"/>
              </w:rPr>
              <w:t>6.3.</w:t>
            </w:r>
            <w:r>
              <w:rPr>
                <w:rFonts w:asciiTheme="minorHAnsi" w:eastAsiaTheme="minorEastAsia" w:hAnsiTheme="minorHAnsi"/>
                <w:noProof/>
                <w:sz w:val="24"/>
                <w:szCs w:val="24"/>
                <w:lang w:val="en-UA" w:eastAsia="en-GB"/>
              </w:rPr>
              <w:tab/>
            </w:r>
            <w:r w:rsidRPr="006A291F">
              <w:rPr>
                <w:rStyle w:val="Hyperlink"/>
                <w:noProof/>
                <w:lang w:val="en-US"/>
              </w:rPr>
              <w:t>C</w:t>
            </w:r>
            <w:r w:rsidRPr="006A291F">
              <w:rPr>
                <w:rStyle w:val="Hyperlink"/>
                <w:noProof/>
                <w:lang w:val="uk-UA"/>
              </w:rPr>
              <w:t>истемні вимоги програмного забезпечення</w:t>
            </w:r>
            <w:r>
              <w:rPr>
                <w:noProof/>
                <w:webHidden/>
              </w:rPr>
              <w:tab/>
            </w:r>
            <w:r>
              <w:rPr>
                <w:noProof/>
                <w:webHidden/>
              </w:rPr>
              <w:fldChar w:fldCharType="begin"/>
            </w:r>
            <w:r>
              <w:rPr>
                <w:noProof/>
                <w:webHidden/>
              </w:rPr>
              <w:instrText xml:space="preserve"> PAGEREF _Toc106018371 \h </w:instrText>
            </w:r>
            <w:r>
              <w:rPr>
                <w:noProof/>
                <w:webHidden/>
              </w:rPr>
            </w:r>
            <w:r>
              <w:rPr>
                <w:noProof/>
                <w:webHidden/>
              </w:rPr>
              <w:fldChar w:fldCharType="separate"/>
            </w:r>
            <w:r>
              <w:rPr>
                <w:noProof/>
                <w:webHidden/>
              </w:rPr>
              <w:t>40</w:t>
            </w:r>
            <w:r>
              <w:rPr>
                <w:noProof/>
                <w:webHidden/>
              </w:rPr>
              <w:fldChar w:fldCharType="end"/>
            </w:r>
          </w:hyperlink>
        </w:p>
        <w:p w14:paraId="2EF399F8" w14:textId="4C98FC66" w:rsidR="00055626" w:rsidRDefault="00055626">
          <w:pPr>
            <w:pStyle w:val="TOC1"/>
            <w:tabs>
              <w:tab w:val="right" w:leader="dot" w:pos="9627"/>
            </w:tabs>
            <w:rPr>
              <w:rFonts w:asciiTheme="minorHAnsi" w:eastAsiaTheme="minorEastAsia" w:hAnsiTheme="minorHAnsi"/>
              <w:caps w:val="0"/>
              <w:noProof/>
              <w:sz w:val="24"/>
              <w:szCs w:val="24"/>
              <w:lang w:val="en-UA" w:eastAsia="en-GB"/>
            </w:rPr>
          </w:pPr>
          <w:hyperlink w:anchor="_Toc106018372" w:history="1">
            <w:r w:rsidRPr="006A291F">
              <w:rPr>
                <w:rStyle w:val="Hyperlink"/>
                <w:noProof/>
              </w:rPr>
              <w:t>ВИСНОВКИ</w:t>
            </w:r>
            <w:r>
              <w:rPr>
                <w:noProof/>
                <w:webHidden/>
              </w:rPr>
              <w:tab/>
            </w:r>
            <w:r>
              <w:rPr>
                <w:noProof/>
                <w:webHidden/>
              </w:rPr>
              <w:fldChar w:fldCharType="begin"/>
            </w:r>
            <w:r>
              <w:rPr>
                <w:noProof/>
                <w:webHidden/>
              </w:rPr>
              <w:instrText xml:space="preserve"> PAGEREF _Toc106018372 \h </w:instrText>
            </w:r>
            <w:r>
              <w:rPr>
                <w:noProof/>
                <w:webHidden/>
              </w:rPr>
            </w:r>
            <w:r>
              <w:rPr>
                <w:noProof/>
                <w:webHidden/>
              </w:rPr>
              <w:fldChar w:fldCharType="separate"/>
            </w:r>
            <w:r>
              <w:rPr>
                <w:noProof/>
                <w:webHidden/>
              </w:rPr>
              <w:t>42</w:t>
            </w:r>
            <w:r>
              <w:rPr>
                <w:noProof/>
                <w:webHidden/>
              </w:rPr>
              <w:fldChar w:fldCharType="end"/>
            </w:r>
          </w:hyperlink>
        </w:p>
        <w:p w14:paraId="526682FA" w14:textId="698AA0D9" w:rsidR="00055626" w:rsidRDefault="00055626">
          <w:pPr>
            <w:pStyle w:val="TOC1"/>
            <w:tabs>
              <w:tab w:val="right" w:leader="dot" w:pos="9627"/>
            </w:tabs>
            <w:rPr>
              <w:rFonts w:asciiTheme="minorHAnsi" w:eastAsiaTheme="minorEastAsia" w:hAnsiTheme="minorHAnsi"/>
              <w:caps w:val="0"/>
              <w:noProof/>
              <w:sz w:val="24"/>
              <w:szCs w:val="24"/>
              <w:lang w:val="en-UA" w:eastAsia="en-GB"/>
            </w:rPr>
          </w:pPr>
          <w:hyperlink w:anchor="_Toc106018373" w:history="1">
            <w:r w:rsidRPr="006A291F">
              <w:rPr>
                <w:rStyle w:val="Hyperlink"/>
                <w:noProof/>
              </w:rPr>
              <w:t>ПЕРЕЛІК ПОСИЛАНЬ</w:t>
            </w:r>
            <w:r>
              <w:rPr>
                <w:noProof/>
                <w:webHidden/>
              </w:rPr>
              <w:tab/>
            </w:r>
            <w:r>
              <w:rPr>
                <w:noProof/>
                <w:webHidden/>
              </w:rPr>
              <w:fldChar w:fldCharType="begin"/>
            </w:r>
            <w:r>
              <w:rPr>
                <w:noProof/>
                <w:webHidden/>
              </w:rPr>
              <w:instrText xml:space="preserve"> PAGEREF _Toc106018373 \h </w:instrText>
            </w:r>
            <w:r>
              <w:rPr>
                <w:noProof/>
                <w:webHidden/>
              </w:rPr>
            </w:r>
            <w:r>
              <w:rPr>
                <w:noProof/>
                <w:webHidden/>
              </w:rPr>
              <w:fldChar w:fldCharType="separate"/>
            </w:r>
            <w:r>
              <w:rPr>
                <w:noProof/>
                <w:webHidden/>
              </w:rPr>
              <w:t>43</w:t>
            </w:r>
            <w:r>
              <w:rPr>
                <w:noProof/>
                <w:webHidden/>
              </w:rPr>
              <w:fldChar w:fldCharType="end"/>
            </w:r>
          </w:hyperlink>
        </w:p>
        <w:p w14:paraId="41BBA064" w14:textId="4D742EEB" w:rsidR="00055626" w:rsidRDefault="00055626">
          <w:pPr>
            <w:pStyle w:val="TOC1"/>
            <w:tabs>
              <w:tab w:val="right" w:leader="dot" w:pos="9627"/>
            </w:tabs>
            <w:rPr>
              <w:rFonts w:asciiTheme="minorHAnsi" w:eastAsiaTheme="minorEastAsia" w:hAnsiTheme="minorHAnsi"/>
              <w:caps w:val="0"/>
              <w:noProof/>
              <w:sz w:val="24"/>
              <w:szCs w:val="24"/>
              <w:lang w:val="en-UA" w:eastAsia="en-GB"/>
            </w:rPr>
          </w:pPr>
          <w:hyperlink w:anchor="_Toc106018374" w:history="1">
            <w:r w:rsidRPr="006A291F">
              <w:rPr>
                <w:rStyle w:val="Hyperlink"/>
                <w:noProof/>
              </w:rPr>
              <w:t>ДОДАТОК А ТЕХНІЧНЕ ЗАВДАННЯ</w:t>
            </w:r>
            <w:r>
              <w:rPr>
                <w:noProof/>
                <w:webHidden/>
              </w:rPr>
              <w:tab/>
            </w:r>
            <w:r>
              <w:rPr>
                <w:noProof/>
                <w:webHidden/>
              </w:rPr>
              <w:fldChar w:fldCharType="begin"/>
            </w:r>
            <w:r>
              <w:rPr>
                <w:noProof/>
                <w:webHidden/>
              </w:rPr>
              <w:instrText xml:space="preserve"> PAGEREF _Toc106018374 \h </w:instrText>
            </w:r>
            <w:r>
              <w:rPr>
                <w:noProof/>
                <w:webHidden/>
              </w:rPr>
            </w:r>
            <w:r>
              <w:rPr>
                <w:noProof/>
                <w:webHidden/>
              </w:rPr>
              <w:fldChar w:fldCharType="separate"/>
            </w:r>
            <w:r>
              <w:rPr>
                <w:noProof/>
                <w:webHidden/>
              </w:rPr>
              <w:t>44</w:t>
            </w:r>
            <w:r>
              <w:rPr>
                <w:noProof/>
                <w:webHidden/>
              </w:rPr>
              <w:fldChar w:fldCharType="end"/>
            </w:r>
          </w:hyperlink>
        </w:p>
        <w:p w14:paraId="5604E190" w14:textId="0880B8E6" w:rsidR="00055626" w:rsidRDefault="00055626">
          <w:pPr>
            <w:pStyle w:val="TOC1"/>
            <w:tabs>
              <w:tab w:val="right" w:leader="dot" w:pos="9627"/>
            </w:tabs>
            <w:rPr>
              <w:rFonts w:asciiTheme="minorHAnsi" w:eastAsiaTheme="minorEastAsia" w:hAnsiTheme="minorHAnsi"/>
              <w:caps w:val="0"/>
              <w:noProof/>
              <w:sz w:val="24"/>
              <w:szCs w:val="24"/>
              <w:lang w:val="en-UA" w:eastAsia="en-GB"/>
            </w:rPr>
          </w:pPr>
          <w:hyperlink w:anchor="_Toc106018375" w:history="1">
            <w:r w:rsidRPr="006A291F">
              <w:rPr>
                <w:rStyle w:val="Hyperlink"/>
                <w:noProof/>
                <w:lang w:val="uk-UA"/>
              </w:rPr>
              <w:t>ДОДАТОК Б ТЕКСТИ ПРОГРАМНОГО КОДУ</w:t>
            </w:r>
            <w:r>
              <w:rPr>
                <w:noProof/>
                <w:webHidden/>
              </w:rPr>
              <w:tab/>
            </w:r>
            <w:r>
              <w:rPr>
                <w:noProof/>
                <w:webHidden/>
              </w:rPr>
              <w:fldChar w:fldCharType="begin"/>
            </w:r>
            <w:r>
              <w:rPr>
                <w:noProof/>
                <w:webHidden/>
              </w:rPr>
              <w:instrText xml:space="preserve"> PAGEREF _Toc106018375 \h </w:instrText>
            </w:r>
            <w:r>
              <w:rPr>
                <w:noProof/>
                <w:webHidden/>
              </w:rPr>
            </w:r>
            <w:r>
              <w:rPr>
                <w:noProof/>
                <w:webHidden/>
              </w:rPr>
              <w:fldChar w:fldCharType="separate"/>
            </w:r>
            <w:r>
              <w:rPr>
                <w:noProof/>
                <w:webHidden/>
              </w:rPr>
              <w:t>47</w:t>
            </w:r>
            <w:r>
              <w:rPr>
                <w:noProof/>
                <w:webHidden/>
              </w:rPr>
              <w:fldChar w:fldCharType="end"/>
            </w:r>
          </w:hyperlink>
        </w:p>
        <w:p w14:paraId="144E24DC" w14:textId="435E1076" w:rsidR="00055626" w:rsidRDefault="00055626">
          <w:pPr>
            <w:pStyle w:val="TOC2"/>
            <w:rPr>
              <w:rFonts w:asciiTheme="minorHAnsi" w:eastAsiaTheme="minorEastAsia" w:hAnsiTheme="minorHAnsi"/>
              <w:noProof/>
              <w:sz w:val="24"/>
              <w:szCs w:val="24"/>
              <w:lang w:val="en-UA" w:eastAsia="en-GB"/>
            </w:rPr>
          </w:pPr>
          <w:hyperlink w:anchor="_Toc106018376" w:history="1">
            <w:r w:rsidRPr="006A291F">
              <w:rPr>
                <w:rStyle w:val="Hyperlink"/>
                <w:noProof/>
                <w:lang w:val="en-US"/>
              </w:rPr>
              <w:t>app.py</w:t>
            </w:r>
            <w:r>
              <w:rPr>
                <w:noProof/>
                <w:webHidden/>
              </w:rPr>
              <w:tab/>
            </w:r>
            <w:r>
              <w:rPr>
                <w:noProof/>
                <w:webHidden/>
              </w:rPr>
              <w:fldChar w:fldCharType="begin"/>
            </w:r>
            <w:r>
              <w:rPr>
                <w:noProof/>
                <w:webHidden/>
              </w:rPr>
              <w:instrText xml:space="preserve"> PAGEREF _Toc106018376 \h </w:instrText>
            </w:r>
            <w:r>
              <w:rPr>
                <w:noProof/>
                <w:webHidden/>
              </w:rPr>
            </w:r>
            <w:r>
              <w:rPr>
                <w:noProof/>
                <w:webHidden/>
              </w:rPr>
              <w:fldChar w:fldCharType="separate"/>
            </w:r>
            <w:r>
              <w:rPr>
                <w:noProof/>
                <w:webHidden/>
              </w:rPr>
              <w:t>48</w:t>
            </w:r>
            <w:r>
              <w:rPr>
                <w:noProof/>
                <w:webHidden/>
              </w:rPr>
              <w:fldChar w:fldCharType="end"/>
            </w:r>
          </w:hyperlink>
        </w:p>
        <w:p w14:paraId="14E8D3B5" w14:textId="074185FD" w:rsidR="00055626" w:rsidRDefault="00055626">
          <w:pPr>
            <w:pStyle w:val="TOC2"/>
            <w:rPr>
              <w:rFonts w:asciiTheme="minorHAnsi" w:eastAsiaTheme="minorEastAsia" w:hAnsiTheme="minorHAnsi"/>
              <w:noProof/>
              <w:sz w:val="24"/>
              <w:szCs w:val="24"/>
              <w:lang w:val="en-UA" w:eastAsia="en-GB"/>
            </w:rPr>
          </w:pPr>
          <w:hyperlink w:anchor="_Toc106018377" w:history="1">
            <w:r w:rsidRPr="006A291F">
              <w:rPr>
                <w:rStyle w:val="Hyperlink"/>
                <w:noProof/>
                <w:lang w:val="en-US"/>
              </w:rPr>
              <w:t>config.py</w:t>
            </w:r>
            <w:r>
              <w:rPr>
                <w:noProof/>
                <w:webHidden/>
              </w:rPr>
              <w:tab/>
            </w:r>
            <w:r>
              <w:rPr>
                <w:noProof/>
                <w:webHidden/>
              </w:rPr>
              <w:fldChar w:fldCharType="begin"/>
            </w:r>
            <w:r>
              <w:rPr>
                <w:noProof/>
                <w:webHidden/>
              </w:rPr>
              <w:instrText xml:space="preserve"> PAGEREF _Toc106018377 \h </w:instrText>
            </w:r>
            <w:r>
              <w:rPr>
                <w:noProof/>
                <w:webHidden/>
              </w:rPr>
            </w:r>
            <w:r>
              <w:rPr>
                <w:noProof/>
                <w:webHidden/>
              </w:rPr>
              <w:fldChar w:fldCharType="separate"/>
            </w:r>
            <w:r>
              <w:rPr>
                <w:noProof/>
                <w:webHidden/>
              </w:rPr>
              <w:t>49</w:t>
            </w:r>
            <w:r>
              <w:rPr>
                <w:noProof/>
                <w:webHidden/>
              </w:rPr>
              <w:fldChar w:fldCharType="end"/>
            </w:r>
          </w:hyperlink>
        </w:p>
        <w:p w14:paraId="430E7AAE" w14:textId="139384EA" w:rsidR="00055626" w:rsidRDefault="00055626">
          <w:pPr>
            <w:pStyle w:val="TOC2"/>
            <w:rPr>
              <w:rFonts w:asciiTheme="minorHAnsi" w:eastAsiaTheme="minorEastAsia" w:hAnsiTheme="minorHAnsi"/>
              <w:noProof/>
              <w:sz w:val="24"/>
              <w:szCs w:val="24"/>
              <w:lang w:val="en-UA" w:eastAsia="en-GB"/>
            </w:rPr>
          </w:pPr>
          <w:hyperlink w:anchor="_Toc106018378" w:history="1">
            <w:r w:rsidRPr="006A291F">
              <w:rPr>
                <w:rStyle w:val="Hyperlink"/>
                <w:noProof/>
                <w:lang w:val="en-US"/>
              </w:rPr>
              <w:t>handle_replies.py</w:t>
            </w:r>
            <w:r>
              <w:rPr>
                <w:noProof/>
                <w:webHidden/>
              </w:rPr>
              <w:tab/>
            </w:r>
            <w:r>
              <w:rPr>
                <w:noProof/>
                <w:webHidden/>
              </w:rPr>
              <w:fldChar w:fldCharType="begin"/>
            </w:r>
            <w:r>
              <w:rPr>
                <w:noProof/>
                <w:webHidden/>
              </w:rPr>
              <w:instrText xml:space="preserve"> PAGEREF _Toc106018378 \h </w:instrText>
            </w:r>
            <w:r>
              <w:rPr>
                <w:noProof/>
                <w:webHidden/>
              </w:rPr>
            </w:r>
            <w:r>
              <w:rPr>
                <w:noProof/>
                <w:webHidden/>
              </w:rPr>
              <w:fldChar w:fldCharType="separate"/>
            </w:r>
            <w:r>
              <w:rPr>
                <w:noProof/>
                <w:webHidden/>
              </w:rPr>
              <w:t>50</w:t>
            </w:r>
            <w:r>
              <w:rPr>
                <w:noProof/>
                <w:webHidden/>
              </w:rPr>
              <w:fldChar w:fldCharType="end"/>
            </w:r>
          </w:hyperlink>
        </w:p>
        <w:p w14:paraId="1D853A55" w14:textId="36594725" w:rsidR="00055626" w:rsidRDefault="00055626">
          <w:pPr>
            <w:pStyle w:val="TOC2"/>
            <w:rPr>
              <w:rFonts w:asciiTheme="minorHAnsi" w:eastAsiaTheme="minorEastAsia" w:hAnsiTheme="minorHAnsi"/>
              <w:noProof/>
              <w:sz w:val="24"/>
              <w:szCs w:val="24"/>
              <w:lang w:val="en-UA" w:eastAsia="en-GB"/>
            </w:rPr>
          </w:pPr>
          <w:hyperlink w:anchor="_Toc106018379" w:history="1">
            <w:r w:rsidRPr="006A291F">
              <w:rPr>
                <w:rStyle w:val="Hyperlink"/>
                <w:noProof/>
                <w:lang w:val="en-US"/>
              </w:rPr>
              <w:t>help.py</w:t>
            </w:r>
            <w:r>
              <w:rPr>
                <w:noProof/>
                <w:webHidden/>
              </w:rPr>
              <w:tab/>
            </w:r>
            <w:r>
              <w:rPr>
                <w:noProof/>
                <w:webHidden/>
              </w:rPr>
              <w:fldChar w:fldCharType="begin"/>
            </w:r>
            <w:r>
              <w:rPr>
                <w:noProof/>
                <w:webHidden/>
              </w:rPr>
              <w:instrText xml:space="preserve"> PAGEREF _Toc106018379 \h </w:instrText>
            </w:r>
            <w:r>
              <w:rPr>
                <w:noProof/>
                <w:webHidden/>
              </w:rPr>
            </w:r>
            <w:r>
              <w:rPr>
                <w:noProof/>
                <w:webHidden/>
              </w:rPr>
              <w:fldChar w:fldCharType="separate"/>
            </w:r>
            <w:r>
              <w:rPr>
                <w:noProof/>
                <w:webHidden/>
              </w:rPr>
              <w:t>51</w:t>
            </w:r>
            <w:r>
              <w:rPr>
                <w:noProof/>
                <w:webHidden/>
              </w:rPr>
              <w:fldChar w:fldCharType="end"/>
            </w:r>
          </w:hyperlink>
        </w:p>
        <w:p w14:paraId="1B1B8F8B" w14:textId="4ED3AD7D" w:rsidR="00055626" w:rsidRDefault="00055626">
          <w:pPr>
            <w:pStyle w:val="TOC2"/>
            <w:rPr>
              <w:rFonts w:asciiTheme="minorHAnsi" w:eastAsiaTheme="minorEastAsia" w:hAnsiTheme="minorHAnsi"/>
              <w:noProof/>
              <w:sz w:val="24"/>
              <w:szCs w:val="24"/>
              <w:lang w:val="en-UA" w:eastAsia="en-GB"/>
            </w:rPr>
          </w:pPr>
          <w:hyperlink w:anchor="_Toc106018380" w:history="1">
            <w:r w:rsidRPr="006A291F">
              <w:rPr>
                <w:rStyle w:val="Hyperlink"/>
                <w:noProof/>
                <w:lang w:val="en-US"/>
              </w:rPr>
              <w:t>search.py</w:t>
            </w:r>
            <w:r>
              <w:rPr>
                <w:noProof/>
                <w:webHidden/>
              </w:rPr>
              <w:tab/>
            </w:r>
            <w:r>
              <w:rPr>
                <w:noProof/>
                <w:webHidden/>
              </w:rPr>
              <w:fldChar w:fldCharType="begin"/>
            </w:r>
            <w:r>
              <w:rPr>
                <w:noProof/>
                <w:webHidden/>
              </w:rPr>
              <w:instrText xml:space="preserve"> PAGEREF _Toc106018380 \h </w:instrText>
            </w:r>
            <w:r>
              <w:rPr>
                <w:noProof/>
                <w:webHidden/>
              </w:rPr>
            </w:r>
            <w:r>
              <w:rPr>
                <w:noProof/>
                <w:webHidden/>
              </w:rPr>
              <w:fldChar w:fldCharType="separate"/>
            </w:r>
            <w:r>
              <w:rPr>
                <w:noProof/>
                <w:webHidden/>
              </w:rPr>
              <w:t>52</w:t>
            </w:r>
            <w:r>
              <w:rPr>
                <w:noProof/>
                <w:webHidden/>
              </w:rPr>
              <w:fldChar w:fldCharType="end"/>
            </w:r>
          </w:hyperlink>
        </w:p>
        <w:p w14:paraId="0B5E97F9" w14:textId="7DE3FBCB" w:rsidR="00055626" w:rsidRDefault="00055626">
          <w:pPr>
            <w:pStyle w:val="TOC2"/>
            <w:rPr>
              <w:rFonts w:asciiTheme="minorHAnsi" w:eastAsiaTheme="minorEastAsia" w:hAnsiTheme="minorHAnsi"/>
              <w:noProof/>
              <w:sz w:val="24"/>
              <w:szCs w:val="24"/>
              <w:lang w:val="en-UA" w:eastAsia="en-GB"/>
            </w:rPr>
          </w:pPr>
          <w:hyperlink w:anchor="_Toc106018381" w:history="1">
            <w:r w:rsidRPr="006A291F">
              <w:rPr>
                <w:rStyle w:val="Hyperlink"/>
                <w:noProof/>
                <w:lang w:val="en-US"/>
              </w:rPr>
              <w:t>start.py</w:t>
            </w:r>
            <w:r>
              <w:rPr>
                <w:noProof/>
                <w:webHidden/>
              </w:rPr>
              <w:tab/>
            </w:r>
            <w:r>
              <w:rPr>
                <w:noProof/>
                <w:webHidden/>
              </w:rPr>
              <w:fldChar w:fldCharType="begin"/>
            </w:r>
            <w:r>
              <w:rPr>
                <w:noProof/>
                <w:webHidden/>
              </w:rPr>
              <w:instrText xml:space="preserve"> PAGEREF _Toc106018381 \h </w:instrText>
            </w:r>
            <w:r>
              <w:rPr>
                <w:noProof/>
                <w:webHidden/>
              </w:rPr>
            </w:r>
            <w:r>
              <w:rPr>
                <w:noProof/>
                <w:webHidden/>
              </w:rPr>
              <w:fldChar w:fldCharType="separate"/>
            </w:r>
            <w:r>
              <w:rPr>
                <w:noProof/>
                <w:webHidden/>
              </w:rPr>
              <w:t>55</w:t>
            </w:r>
            <w:r>
              <w:rPr>
                <w:noProof/>
                <w:webHidden/>
              </w:rPr>
              <w:fldChar w:fldCharType="end"/>
            </w:r>
          </w:hyperlink>
        </w:p>
        <w:p w14:paraId="46F8E214" w14:textId="1F38D4BA" w:rsidR="00055626" w:rsidRDefault="00055626">
          <w:pPr>
            <w:pStyle w:val="TOC2"/>
            <w:rPr>
              <w:rFonts w:asciiTheme="minorHAnsi" w:eastAsiaTheme="minorEastAsia" w:hAnsiTheme="minorHAnsi"/>
              <w:noProof/>
              <w:sz w:val="24"/>
              <w:szCs w:val="24"/>
              <w:lang w:val="en-UA" w:eastAsia="en-GB"/>
            </w:rPr>
          </w:pPr>
          <w:hyperlink w:anchor="_Toc106018382" w:history="1">
            <w:r w:rsidRPr="006A291F">
              <w:rPr>
                <w:rStyle w:val="Hyperlink"/>
                <w:noProof/>
                <w:lang w:val="en-US"/>
              </w:rPr>
              <w:t>search_keyboard.py</w:t>
            </w:r>
            <w:r>
              <w:rPr>
                <w:noProof/>
                <w:webHidden/>
              </w:rPr>
              <w:tab/>
            </w:r>
            <w:r>
              <w:rPr>
                <w:noProof/>
                <w:webHidden/>
              </w:rPr>
              <w:fldChar w:fldCharType="begin"/>
            </w:r>
            <w:r>
              <w:rPr>
                <w:noProof/>
                <w:webHidden/>
              </w:rPr>
              <w:instrText xml:space="preserve"> PAGEREF _Toc106018382 \h </w:instrText>
            </w:r>
            <w:r>
              <w:rPr>
                <w:noProof/>
                <w:webHidden/>
              </w:rPr>
            </w:r>
            <w:r>
              <w:rPr>
                <w:noProof/>
                <w:webHidden/>
              </w:rPr>
              <w:fldChar w:fldCharType="separate"/>
            </w:r>
            <w:r>
              <w:rPr>
                <w:noProof/>
                <w:webHidden/>
              </w:rPr>
              <w:t>56</w:t>
            </w:r>
            <w:r>
              <w:rPr>
                <w:noProof/>
                <w:webHidden/>
              </w:rPr>
              <w:fldChar w:fldCharType="end"/>
            </w:r>
          </w:hyperlink>
        </w:p>
        <w:p w14:paraId="55060310" w14:textId="2D87ADA4" w:rsidR="00055626" w:rsidRDefault="00055626">
          <w:pPr>
            <w:pStyle w:val="TOC2"/>
            <w:rPr>
              <w:rFonts w:asciiTheme="minorHAnsi" w:eastAsiaTheme="minorEastAsia" w:hAnsiTheme="minorHAnsi"/>
              <w:noProof/>
              <w:sz w:val="24"/>
              <w:szCs w:val="24"/>
              <w:lang w:val="en-UA" w:eastAsia="en-GB"/>
            </w:rPr>
          </w:pPr>
          <w:hyperlink w:anchor="_Toc106018383" w:history="1">
            <w:r w:rsidRPr="006A291F">
              <w:rPr>
                <w:rStyle w:val="Hyperlink"/>
                <w:noProof/>
                <w:lang w:val="en-US"/>
              </w:rPr>
              <w:t>state_storage.py</w:t>
            </w:r>
            <w:r>
              <w:rPr>
                <w:noProof/>
                <w:webHidden/>
              </w:rPr>
              <w:tab/>
            </w:r>
            <w:r>
              <w:rPr>
                <w:noProof/>
                <w:webHidden/>
              </w:rPr>
              <w:fldChar w:fldCharType="begin"/>
            </w:r>
            <w:r>
              <w:rPr>
                <w:noProof/>
                <w:webHidden/>
              </w:rPr>
              <w:instrText xml:space="preserve"> PAGEREF _Toc106018383 \h </w:instrText>
            </w:r>
            <w:r>
              <w:rPr>
                <w:noProof/>
                <w:webHidden/>
              </w:rPr>
            </w:r>
            <w:r>
              <w:rPr>
                <w:noProof/>
                <w:webHidden/>
              </w:rPr>
              <w:fldChar w:fldCharType="separate"/>
            </w:r>
            <w:r>
              <w:rPr>
                <w:noProof/>
                <w:webHidden/>
              </w:rPr>
              <w:t>57</w:t>
            </w:r>
            <w:r>
              <w:rPr>
                <w:noProof/>
                <w:webHidden/>
              </w:rPr>
              <w:fldChar w:fldCharType="end"/>
            </w:r>
          </w:hyperlink>
        </w:p>
        <w:p w14:paraId="62B068EF" w14:textId="6027A348" w:rsidR="00055626" w:rsidRDefault="00055626">
          <w:pPr>
            <w:pStyle w:val="TOC2"/>
            <w:rPr>
              <w:rFonts w:asciiTheme="minorHAnsi" w:eastAsiaTheme="minorEastAsia" w:hAnsiTheme="minorHAnsi"/>
              <w:noProof/>
              <w:sz w:val="24"/>
              <w:szCs w:val="24"/>
              <w:lang w:val="en-UA" w:eastAsia="en-GB"/>
            </w:rPr>
          </w:pPr>
          <w:hyperlink w:anchor="_Toc106018384" w:history="1">
            <w:r w:rsidRPr="006A291F">
              <w:rPr>
                <w:rStyle w:val="Hyperlink"/>
                <w:noProof/>
                <w:lang w:val="en-US"/>
              </w:rPr>
              <w:t>set_bot_commands.py</w:t>
            </w:r>
            <w:r>
              <w:rPr>
                <w:noProof/>
                <w:webHidden/>
              </w:rPr>
              <w:tab/>
            </w:r>
            <w:r>
              <w:rPr>
                <w:noProof/>
                <w:webHidden/>
              </w:rPr>
              <w:fldChar w:fldCharType="begin"/>
            </w:r>
            <w:r>
              <w:rPr>
                <w:noProof/>
                <w:webHidden/>
              </w:rPr>
              <w:instrText xml:space="preserve"> PAGEREF _Toc106018384 \h </w:instrText>
            </w:r>
            <w:r>
              <w:rPr>
                <w:noProof/>
                <w:webHidden/>
              </w:rPr>
            </w:r>
            <w:r>
              <w:rPr>
                <w:noProof/>
                <w:webHidden/>
              </w:rPr>
              <w:fldChar w:fldCharType="separate"/>
            </w:r>
            <w:r>
              <w:rPr>
                <w:noProof/>
                <w:webHidden/>
              </w:rPr>
              <w:t>58</w:t>
            </w:r>
            <w:r>
              <w:rPr>
                <w:noProof/>
                <w:webHidden/>
              </w:rPr>
              <w:fldChar w:fldCharType="end"/>
            </w:r>
          </w:hyperlink>
        </w:p>
        <w:p w14:paraId="24B676C9" w14:textId="74BF4C6D" w:rsidR="00055626" w:rsidRDefault="00055626">
          <w:pPr>
            <w:pStyle w:val="TOC2"/>
            <w:rPr>
              <w:rFonts w:asciiTheme="minorHAnsi" w:eastAsiaTheme="minorEastAsia" w:hAnsiTheme="minorHAnsi"/>
              <w:noProof/>
              <w:sz w:val="24"/>
              <w:szCs w:val="24"/>
              <w:lang w:val="en-UA" w:eastAsia="en-GB"/>
            </w:rPr>
          </w:pPr>
          <w:hyperlink w:anchor="_Toc106018385" w:history="1">
            <w:r w:rsidRPr="006A291F">
              <w:rPr>
                <w:rStyle w:val="Hyperlink"/>
                <w:noProof/>
                <w:lang w:val="en-US"/>
              </w:rPr>
              <w:t>loader.py</w:t>
            </w:r>
            <w:r>
              <w:rPr>
                <w:noProof/>
                <w:webHidden/>
              </w:rPr>
              <w:tab/>
            </w:r>
            <w:r>
              <w:rPr>
                <w:noProof/>
                <w:webHidden/>
              </w:rPr>
              <w:fldChar w:fldCharType="begin"/>
            </w:r>
            <w:r>
              <w:rPr>
                <w:noProof/>
                <w:webHidden/>
              </w:rPr>
              <w:instrText xml:space="preserve"> PAGEREF _Toc106018385 \h </w:instrText>
            </w:r>
            <w:r>
              <w:rPr>
                <w:noProof/>
                <w:webHidden/>
              </w:rPr>
            </w:r>
            <w:r>
              <w:rPr>
                <w:noProof/>
                <w:webHidden/>
              </w:rPr>
              <w:fldChar w:fldCharType="separate"/>
            </w:r>
            <w:r>
              <w:rPr>
                <w:noProof/>
                <w:webHidden/>
              </w:rPr>
              <w:t>59</w:t>
            </w:r>
            <w:r>
              <w:rPr>
                <w:noProof/>
                <w:webHidden/>
              </w:rPr>
              <w:fldChar w:fldCharType="end"/>
            </w:r>
          </w:hyperlink>
        </w:p>
        <w:p w14:paraId="06F7CE52" w14:textId="5F69D35A" w:rsidR="00055626" w:rsidRDefault="00055626">
          <w:pPr>
            <w:pStyle w:val="TOC2"/>
            <w:rPr>
              <w:rFonts w:asciiTheme="minorHAnsi" w:eastAsiaTheme="minorEastAsia" w:hAnsiTheme="minorHAnsi"/>
              <w:noProof/>
              <w:sz w:val="24"/>
              <w:szCs w:val="24"/>
              <w:lang w:val="en-UA" w:eastAsia="en-GB"/>
            </w:rPr>
          </w:pPr>
          <w:hyperlink w:anchor="_Toc106018386" w:history="1">
            <w:r w:rsidRPr="006A291F">
              <w:rPr>
                <w:rStyle w:val="Hyperlink"/>
                <w:noProof/>
                <w:lang w:val="en-US"/>
              </w:rPr>
              <w:t>encode_tags.py</w:t>
            </w:r>
            <w:r>
              <w:rPr>
                <w:noProof/>
                <w:webHidden/>
              </w:rPr>
              <w:tab/>
            </w:r>
            <w:r>
              <w:rPr>
                <w:noProof/>
                <w:webHidden/>
              </w:rPr>
              <w:fldChar w:fldCharType="begin"/>
            </w:r>
            <w:r>
              <w:rPr>
                <w:noProof/>
                <w:webHidden/>
              </w:rPr>
              <w:instrText xml:space="preserve"> PAGEREF _Toc106018386 \h </w:instrText>
            </w:r>
            <w:r>
              <w:rPr>
                <w:noProof/>
                <w:webHidden/>
              </w:rPr>
            </w:r>
            <w:r>
              <w:rPr>
                <w:noProof/>
                <w:webHidden/>
              </w:rPr>
              <w:fldChar w:fldCharType="separate"/>
            </w:r>
            <w:r>
              <w:rPr>
                <w:noProof/>
                <w:webHidden/>
              </w:rPr>
              <w:t>60</w:t>
            </w:r>
            <w:r>
              <w:rPr>
                <w:noProof/>
                <w:webHidden/>
              </w:rPr>
              <w:fldChar w:fldCharType="end"/>
            </w:r>
          </w:hyperlink>
        </w:p>
        <w:p w14:paraId="6BB2D656" w14:textId="4A3525E6" w:rsidR="00055626" w:rsidRDefault="00055626">
          <w:pPr>
            <w:pStyle w:val="TOC2"/>
            <w:rPr>
              <w:rFonts w:asciiTheme="minorHAnsi" w:eastAsiaTheme="minorEastAsia" w:hAnsiTheme="minorHAnsi"/>
              <w:noProof/>
              <w:sz w:val="24"/>
              <w:szCs w:val="24"/>
              <w:lang w:val="en-UA" w:eastAsia="en-GB"/>
            </w:rPr>
          </w:pPr>
          <w:hyperlink w:anchor="_Toc106018387" w:history="1">
            <w:r w:rsidRPr="006A291F">
              <w:rPr>
                <w:rStyle w:val="Hyperlink"/>
                <w:noProof/>
                <w:lang w:val="en-US"/>
              </w:rPr>
              <w:t>save_en</w:t>
            </w:r>
            <w:r w:rsidRPr="006A291F">
              <w:rPr>
                <w:rStyle w:val="Hyperlink"/>
                <w:noProof/>
                <w:lang w:val="en-US"/>
              </w:rPr>
              <w:t>c</w:t>
            </w:r>
            <w:r w:rsidRPr="006A291F">
              <w:rPr>
                <w:rStyle w:val="Hyperlink"/>
                <w:noProof/>
                <w:lang w:val="en-US"/>
              </w:rPr>
              <w:t>oded_tags.py</w:t>
            </w:r>
            <w:r>
              <w:rPr>
                <w:noProof/>
                <w:webHidden/>
              </w:rPr>
              <w:tab/>
            </w:r>
            <w:r>
              <w:rPr>
                <w:noProof/>
                <w:webHidden/>
              </w:rPr>
              <w:fldChar w:fldCharType="begin"/>
            </w:r>
            <w:r>
              <w:rPr>
                <w:noProof/>
                <w:webHidden/>
              </w:rPr>
              <w:instrText xml:space="preserve"> PAGEREF _Toc106018387 \h </w:instrText>
            </w:r>
            <w:r>
              <w:rPr>
                <w:noProof/>
                <w:webHidden/>
              </w:rPr>
            </w:r>
            <w:r>
              <w:rPr>
                <w:noProof/>
                <w:webHidden/>
              </w:rPr>
              <w:fldChar w:fldCharType="separate"/>
            </w:r>
            <w:r>
              <w:rPr>
                <w:noProof/>
                <w:webHidden/>
              </w:rPr>
              <w:t>63</w:t>
            </w:r>
            <w:r>
              <w:rPr>
                <w:noProof/>
                <w:webHidden/>
              </w:rPr>
              <w:fldChar w:fldCharType="end"/>
            </w:r>
          </w:hyperlink>
        </w:p>
        <w:p w14:paraId="46D58413" w14:textId="60C7A69A" w:rsidR="00055626" w:rsidRDefault="00055626">
          <w:pPr>
            <w:pStyle w:val="TOC2"/>
            <w:rPr>
              <w:rFonts w:asciiTheme="minorHAnsi" w:eastAsiaTheme="minorEastAsia" w:hAnsiTheme="minorHAnsi"/>
              <w:noProof/>
              <w:sz w:val="24"/>
              <w:szCs w:val="24"/>
              <w:lang w:val="en-UA" w:eastAsia="en-GB"/>
            </w:rPr>
          </w:pPr>
          <w:hyperlink w:anchor="_Toc106018388" w:history="1">
            <w:r w:rsidRPr="006A291F">
              <w:rPr>
                <w:rStyle w:val="Hyperlink"/>
                <w:noProof/>
                <w:lang w:val="en-US"/>
              </w:rPr>
              <w:t>categories_separation.py</w:t>
            </w:r>
            <w:r>
              <w:rPr>
                <w:noProof/>
                <w:webHidden/>
              </w:rPr>
              <w:tab/>
            </w:r>
            <w:r>
              <w:rPr>
                <w:noProof/>
                <w:webHidden/>
              </w:rPr>
              <w:fldChar w:fldCharType="begin"/>
            </w:r>
            <w:r>
              <w:rPr>
                <w:noProof/>
                <w:webHidden/>
              </w:rPr>
              <w:instrText xml:space="preserve"> PAGEREF _Toc106018388 \h </w:instrText>
            </w:r>
            <w:r>
              <w:rPr>
                <w:noProof/>
                <w:webHidden/>
              </w:rPr>
            </w:r>
            <w:r>
              <w:rPr>
                <w:noProof/>
                <w:webHidden/>
              </w:rPr>
              <w:fldChar w:fldCharType="separate"/>
            </w:r>
            <w:r>
              <w:rPr>
                <w:noProof/>
                <w:webHidden/>
              </w:rPr>
              <w:t>64</w:t>
            </w:r>
            <w:r>
              <w:rPr>
                <w:noProof/>
                <w:webHidden/>
              </w:rPr>
              <w:fldChar w:fldCharType="end"/>
            </w:r>
          </w:hyperlink>
        </w:p>
        <w:p w14:paraId="083896DC" w14:textId="2CC1117C" w:rsidR="00055626" w:rsidRDefault="00055626">
          <w:pPr>
            <w:pStyle w:val="TOC2"/>
            <w:rPr>
              <w:rFonts w:asciiTheme="minorHAnsi" w:eastAsiaTheme="minorEastAsia" w:hAnsiTheme="minorHAnsi"/>
              <w:noProof/>
              <w:sz w:val="24"/>
              <w:szCs w:val="24"/>
              <w:lang w:val="en-UA" w:eastAsia="en-GB"/>
            </w:rPr>
          </w:pPr>
          <w:hyperlink w:anchor="_Toc106018389" w:history="1">
            <w:r w:rsidRPr="006A291F">
              <w:rPr>
                <w:rStyle w:val="Hyperlink"/>
                <w:noProof/>
                <w:lang w:val="en-US"/>
              </w:rPr>
              <w:t>train_categories.py</w:t>
            </w:r>
            <w:r>
              <w:rPr>
                <w:noProof/>
                <w:webHidden/>
              </w:rPr>
              <w:tab/>
            </w:r>
            <w:r>
              <w:rPr>
                <w:noProof/>
                <w:webHidden/>
              </w:rPr>
              <w:fldChar w:fldCharType="begin"/>
            </w:r>
            <w:r>
              <w:rPr>
                <w:noProof/>
                <w:webHidden/>
              </w:rPr>
              <w:instrText xml:space="preserve"> PAGEREF _Toc106018389 \h </w:instrText>
            </w:r>
            <w:r>
              <w:rPr>
                <w:noProof/>
                <w:webHidden/>
              </w:rPr>
            </w:r>
            <w:r>
              <w:rPr>
                <w:noProof/>
                <w:webHidden/>
              </w:rPr>
              <w:fldChar w:fldCharType="separate"/>
            </w:r>
            <w:r>
              <w:rPr>
                <w:noProof/>
                <w:webHidden/>
              </w:rPr>
              <w:t>67</w:t>
            </w:r>
            <w:r>
              <w:rPr>
                <w:noProof/>
                <w:webHidden/>
              </w:rPr>
              <w:fldChar w:fldCharType="end"/>
            </w:r>
          </w:hyperlink>
        </w:p>
        <w:p w14:paraId="7E00341C" w14:textId="026BB241" w:rsidR="00055626" w:rsidRDefault="00055626">
          <w:pPr>
            <w:pStyle w:val="TOC2"/>
            <w:rPr>
              <w:rFonts w:asciiTheme="minorHAnsi" w:eastAsiaTheme="minorEastAsia" w:hAnsiTheme="minorHAnsi"/>
              <w:noProof/>
              <w:sz w:val="24"/>
              <w:szCs w:val="24"/>
              <w:lang w:val="en-UA" w:eastAsia="en-GB"/>
            </w:rPr>
          </w:pPr>
          <w:hyperlink w:anchor="_Toc106018390" w:history="1">
            <w:r w:rsidRPr="006A291F">
              <w:rPr>
                <w:rStyle w:val="Hyperlink"/>
                <w:noProof/>
                <w:lang w:val="en-US"/>
              </w:rPr>
              <w:t>concatenate_datasets.py</w:t>
            </w:r>
            <w:r>
              <w:rPr>
                <w:noProof/>
                <w:webHidden/>
              </w:rPr>
              <w:tab/>
            </w:r>
            <w:r>
              <w:rPr>
                <w:noProof/>
                <w:webHidden/>
              </w:rPr>
              <w:fldChar w:fldCharType="begin"/>
            </w:r>
            <w:r>
              <w:rPr>
                <w:noProof/>
                <w:webHidden/>
              </w:rPr>
              <w:instrText xml:space="preserve"> PAGEREF _Toc106018390 \h </w:instrText>
            </w:r>
            <w:r>
              <w:rPr>
                <w:noProof/>
                <w:webHidden/>
              </w:rPr>
            </w:r>
            <w:r>
              <w:rPr>
                <w:noProof/>
                <w:webHidden/>
              </w:rPr>
              <w:fldChar w:fldCharType="separate"/>
            </w:r>
            <w:r>
              <w:rPr>
                <w:noProof/>
                <w:webHidden/>
              </w:rPr>
              <w:t>69</w:t>
            </w:r>
            <w:r>
              <w:rPr>
                <w:noProof/>
                <w:webHidden/>
              </w:rPr>
              <w:fldChar w:fldCharType="end"/>
            </w:r>
          </w:hyperlink>
        </w:p>
        <w:p w14:paraId="68DC0D3B" w14:textId="7A098E36" w:rsidR="00055626" w:rsidRDefault="00055626">
          <w:pPr>
            <w:pStyle w:val="TOC2"/>
            <w:rPr>
              <w:rFonts w:asciiTheme="minorHAnsi" w:eastAsiaTheme="minorEastAsia" w:hAnsiTheme="minorHAnsi"/>
              <w:noProof/>
              <w:sz w:val="24"/>
              <w:szCs w:val="24"/>
              <w:lang w:val="en-UA" w:eastAsia="en-GB"/>
            </w:rPr>
          </w:pPr>
          <w:hyperlink w:anchor="_Toc106018391" w:history="1">
            <w:r w:rsidRPr="006A291F">
              <w:rPr>
                <w:rStyle w:val="Hyperlink"/>
                <w:noProof/>
                <w:lang w:val="en-US"/>
              </w:rPr>
              <w:t>getting_data.py</w:t>
            </w:r>
            <w:r>
              <w:rPr>
                <w:noProof/>
                <w:webHidden/>
              </w:rPr>
              <w:tab/>
            </w:r>
            <w:r>
              <w:rPr>
                <w:noProof/>
                <w:webHidden/>
              </w:rPr>
              <w:fldChar w:fldCharType="begin"/>
            </w:r>
            <w:r>
              <w:rPr>
                <w:noProof/>
                <w:webHidden/>
              </w:rPr>
              <w:instrText xml:space="preserve"> PAGEREF _Toc106018391 \h </w:instrText>
            </w:r>
            <w:r>
              <w:rPr>
                <w:noProof/>
                <w:webHidden/>
              </w:rPr>
            </w:r>
            <w:r>
              <w:rPr>
                <w:noProof/>
                <w:webHidden/>
              </w:rPr>
              <w:fldChar w:fldCharType="separate"/>
            </w:r>
            <w:r>
              <w:rPr>
                <w:noProof/>
                <w:webHidden/>
              </w:rPr>
              <w:t>70</w:t>
            </w:r>
            <w:r>
              <w:rPr>
                <w:noProof/>
                <w:webHidden/>
              </w:rPr>
              <w:fldChar w:fldCharType="end"/>
            </w:r>
          </w:hyperlink>
        </w:p>
        <w:p w14:paraId="5CF48266" w14:textId="00067BBF" w:rsidR="00055626" w:rsidRDefault="00055626">
          <w:pPr>
            <w:pStyle w:val="TOC2"/>
            <w:rPr>
              <w:rFonts w:asciiTheme="minorHAnsi" w:eastAsiaTheme="minorEastAsia" w:hAnsiTheme="minorHAnsi"/>
              <w:noProof/>
              <w:sz w:val="24"/>
              <w:szCs w:val="24"/>
              <w:lang w:val="en-UA" w:eastAsia="en-GB"/>
            </w:rPr>
          </w:pPr>
          <w:hyperlink w:anchor="_Toc106018392" w:history="1">
            <w:r w:rsidRPr="006A291F">
              <w:rPr>
                <w:rStyle w:val="Hyperlink"/>
                <w:noProof/>
                <w:lang w:val="en-US"/>
              </w:rPr>
              <w:t>clean_tags.py</w:t>
            </w:r>
            <w:r>
              <w:rPr>
                <w:noProof/>
                <w:webHidden/>
              </w:rPr>
              <w:tab/>
            </w:r>
            <w:r>
              <w:rPr>
                <w:noProof/>
                <w:webHidden/>
              </w:rPr>
              <w:fldChar w:fldCharType="begin"/>
            </w:r>
            <w:r>
              <w:rPr>
                <w:noProof/>
                <w:webHidden/>
              </w:rPr>
              <w:instrText xml:space="preserve"> PAGEREF _Toc106018392 \h </w:instrText>
            </w:r>
            <w:r>
              <w:rPr>
                <w:noProof/>
                <w:webHidden/>
              </w:rPr>
            </w:r>
            <w:r>
              <w:rPr>
                <w:noProof/>
                <w:webHidden/>
              </w:rPr>
              <w:fldChar w:fldCharType="separate"/>
            </w:r>
            <w:r>
              <w:rPr>
                <w:noProof/>
                <w:webHidden/>
              </w:rPr>
              <w:t>72</w:t>
            </w:r>
            <w:r>
              <w:rPr>
                <w:noProof/>
                <w:webHidden/>
              </w:rPr>
              <w:fldChar w:fldCharType="end"/>
            </w:r>
          </w:hyperlink>
        </w:p>
        <w:p w14:paraId="2B3B6776" w14:textId="00B36035" w:rsidR="00055626" w:rsidRDefault="00055626">
          <w:pPr>
            <w:pStyle w:val="TOC2"/>
            <w:rPr>
              <w:rFonts w:asciiTheme="minorHAnsi" w:eastAsiaTheme="minorEastAsia" w:hAnsiTheme="minorHAnsi"/>
              <w:noProof/>
              <w:sz w:val="24"/>
              <w:szCs w:val="24"/>
              <w:lang w:val="en-UA" w:eastAsia="en-GB"/>
            </w:rPr>
          </w:pPr>
          <w:hyperlink w:anchor="_Toc106018393" w:history="1">
            <w:r w:rsidRPr="006A291F">
              <w:rPr>
                <w:rStyle w:val="Hyperlink"/>
                <w:noProof/>
                <w:lang w:val="en-US"/>
              </w:rPr>
              <w:t>create_datasets.py</w:t>
            </w:r>
            <w:r>
              <w:rPr>
                <w:noProof/>
                <w:webHidden/>
              </w:rPr>
              <w:tab/>
            </w:r>
            <w:r>
              <w:rPr>
                <w:noProof/>
                <w:webHidden/>
              </w:rPr>
              <w:fldChar w:fldCharType="begin"/>
            </w:r>
            <w:r>
              <w:rPr>
                <w:noProof/>
                <w:webHidden/>
              </w:rPr>
              <w:instrText xml:space="preserve"> PAGEREF _Toc106018393 \h </w:instrText>
            </w:r>
            <w:r>
              <w:rPr>
                <w:noProof/>
                <w:webHidden/>
              </w:rPr>
            </w:r>
            <w:r>
              <w:rPr>
                <w:noProof/>
                <w:webHidden/>
              </w:rPr>
              <w:fldChar w:fldCharType="separate"/>
            </w:r>
            <w:r>
              <w:rPr>
                <w:noProof/>
                <w:webHidden/>
              </w:rPr>
              <w:t>75</w:t>
            </w:r>
            <w:r>
              <w:rPr>
                <w:noProof/>
                <w:webHidden/>
              </w:rPr>
              <w:fldChar w:fldCharType="end"/>
            </w:r>
          </w:hyperlink>
        </w:p>
        <w:p w14:paraId="20FCDCA1" w14:textId="383EEC40" w:rsidR="00055626" w:rsidRDefault="00055626">
          <w:pPr>
            <w:pStyle w:val="TOC2"/>
            <w:rPr>
              <w:rFonts w:asciiTheme="minorHAnsi" w:eastAsiaTheme="minorEastAsia" w:hAnsiTheme="minorHAnsi"/>
              <w:noProof/>
              <w:sz w:val="24"/>
              <w:szCs w:val="24"/>
              <w:lang w:val="en-UA" w:eastAsia="en-GB"/>
            </w:rPr>
          </w:pPr>
          <w:hyperlink w:anchor="_Toc106018394" w:history="1">
            <w:r w:rsidRPr="006A291F">
              <w:rPr>
                <w:rStyle w:val="Hyperlink"/>
                <w:noProof/>
                <w:lang w:val="en-US"/>
              </w:rPr>
              <w:t>data_from_site.py</w:t>
            </w:r>
            <w:r>
              <w:rPr>
                <w:noProof/>
                <w:webHidden/>
              </w:rPr>
              <w:tab/>
            </w:r>
            <w:r>
              <w:rPr>
                <w:noProof/>
                <w:webHidden/>
              </w:rPr>
              <w:fldChar w:fldCharType="begin"/>
            </w:r>
            <w:r>
              <w:rPr>
                <w:noProof/>
                <w:webHidden/>
              </w:rPr>
              <w:instrText xml:space="preserve"> PAGEREF _Toc106018394 \h </w:instrText>
            </w:r>
            <w:r>
              <w:rPr>
                <w:noProof/>
                <w:webHidden/>
              </w:rPr>
            </w:r>
            <w:r>
              <w:rPr>
                <w:noProof/>
                <w:webHidden/>
              </w:rPr>
              <w:fldChar w:fldCharType="separate"/>
            </w:r>
            <w:r>
              <w:rPr>
                <w:noProof/>
                <w:webHidden/>
              </w:rPr>
              <w:t>76</w:t>
            </w:r>
            <w:r>
              <w:rPr>
                <w:noProof/>
                <w:webHidden/>
              </w:rPr>
              <w:fldChar w:fldCharType="end"/>
            </w:r>
          </w:hyperlink>
        </w:p>
        <w:p w14:paraId="1FA8E043" w14:textId="44ED1340" w:rsidR="00055626" w:rsidRDefault="00055626">
          <w:pPr>
            <w:pStyle w:val="TOC2"/>
            <w:rPr>
              <w:rFonts w:asciiTheme="minorHAnsi" w:eastAsiaTheme="minorEastAsia" w:hAnsiTheme="minorHAnsi"/>
              <w:noProof/>
              <w:sz w:val="24"/>
              <w:szCs w:val="24"/>
              <w:lang w:val="en-UA" w:eastAsia="en-GB"/>
            </w:rPr>
          </w:pPr>
          <w:hyperlink w:anchor="_Toc106018395" w:history="1">
            <w:r w:rsidRPr="006A291F">
              <w:rPr>
                <w:rStyle w:val="Hyperlink"/>
                <w:noProof/>
                <w:lang w:val="en-US"/>
              </w:rPr>
              <w:t>gru_model.py</w:t>
            </w:r>
            <w:r>
              <w:rPr>
                <w:noProof/>
                <w:webHidden/>
              </w:rPr>
              <w:tab/>
            </w:r>
            <w:r>
              <w:rPr>
                <w:noProof/>
                <w:webHidden/>
              </w:rPr>
              <w:fldChar w:fldCharType="begin"/>
            </w:r>
            <w:r>
              <w:rPr>
                <w:noProof/>
                <w:webHidden/>
              </w:rPr>
              <w:instrText xml:space="preserve"> PAGEREF _Toc106018395 \h </w:instrText>
            </w:r>
            <w:r>
              <w:rPr>
                <w:noProof/>
                <w:webHidden/>
              </w:rPr>
            </w:r>
            <w:r>
              <w:rPr>
                <w:noProof/>
                <w:webHidden/>
              </w:rPr>
              <w:fldChar w:fldCharType="separate"/>
            </w:r>
            <w:r>
              <w:rPr>
                <w:noProof/>
                <w:webHidden/>
              </w:rPr>
              <w:t>80</w:t>
            </w:r>
            <w:r>
              <w:rPr>
                <w:noProof/>
                <w:webHidden/>
              </w:rPr>
              <w:fldChar w:fldCharType="end"/>
            </w:r>
          </w:hyperlink>
        </w:p>
        <w:p w14:paraId="2CB020AA" w14:textId="65630850" w:rsidR="00055626" w:rsidRDefault="00055626">
          <w:pPr>
            <w:pStyle w:val="TOC2"/>
            <w:rPr>
              <w:rFonts w:asciiTheme="minorHAnsi" w:eastAsiaTheme="minorEastAsia" w:hAnsiTheme="minorHAnsi"/>
              <w:noProof/>
              <w:sz w:val="24"/>
              <w:szCs w:val="24"/>
              <w:lang w:val="en-UA" w:eastAsia="en-GB"/>
            </w:rPr>
          </w:pPr>
          <w:hyperlink w:anchor="_Toc106018396" w:history="1">
            <w:r w:rsidRPr="006A291F">
              <w:rPr>
                <w:rStyle w:val="Hyperlink"/>
                <w:noProof/>
                <w:lang w:val="en-US"/>
              </w:rPr>
              <w:t>tag_predictor.py</w:t>
            </w:r>
            <w:r>
              <w:rPr>
                <w:noProof/>
                <w:webHidden/>
              </w:rPr>
              <w:tab/>
            </w:r>
            <w:r>
              <w:rPr>
                <w:noProof/>
                <w:webHidden/>
              </w:rPr>
              <w:fldChar w:fldCharType="begin"/>
            </w:r>
            <w:r>
              <w:rPr>
                <w:noProof/>
                <w:webHidden/>
              </w:rPr>
              <w:instrText xml:space="preserve"> PAGEREF _Toc106018396 \h </w:instrText>
            </w:r>
            <w:r>
              <w:rPr>
                <w:noProof/>
                <w:webHidden/>
              </w:rPr>
            </w:r>
            <w:r>
              <w:rPr>
                <w:noProof/>
                <w:webHidden/>
              </w:rPr>
              <w:fldChar w:fldCharType="separate"/>
            </w:r>
            <w:r>
              <w:rPr>
                <w:noProof/>
                <w:webHidden/>
              </w:rPr>
              <w:t>83</w:t>
            </w:r>
            <w:r>
              <w:rPr>
                <w:noProof/>
                <w:webHidden/>
              </w:rPr>
              <w:fldChar w:fldCharType="end"/>
            </w:r>
          </w:hyperlink>
        </w:p>
        <w:p w14:paraId="7BE1E7AE" w14:textId="66FA1F82" w:rsidR="00055626" w:rsidRDefault="00055626">
          <w:pPr>
            <w:pStyle w:val="TOC2"/>
            <w:rPr>
              <w:rFonts w:asciiTheme="minorHAnsi" w:eastAsiaTheme="minorEastAsia" w:hAnsiTheme="minorHAnsi"/>
              <w:noProof/>
              <w:sz w:val="24"/>
              <w:szCs w:val="24"/>
              <w:lang w:val="en-UA" w:eastAsia="en-GB"/>
            </w:rPr>
          </w:pPr>
          <w:hyperlink w:anchor="_Toc106018397" w:history="1">
            <w:r w:rsidRPr="006A291F">
              <w:rPr>
                <w:rStyle w:val="Hyperlink"/>
                <w:noProof/>
                <w:lang w:val="en-US"/>
              </w:rPr>
              <w:t>vectorization.py</w:t>
            </w:r>
            <w:r>
              <w:rPr>
                <w:noProof/>
                <w:webHidden/>
              </w:rPr>
              <w:tab/>
            </w:r>
            <w:r>
              <w:rPr>
                <w:noProof/>
                <w:webHidden/>
              </w:rPr>
              <w:fldChar w:fldCharType="begin"/>
            </w:r>
            <w:r>
              <w:rPr>
                <w:noProof/>
                <w:webHidden/>
              </w:rPr>
              <w:instrText xml:space="preserve"> PAGEREF _Toc106018397 \h </w:instrText>
            </w:r>
            <w:r>
              <w:rPr>
                <w:noProof/>
                <w:webHidden/>
              </w:rPr>
            </w:r>
            <w:r>
              <w:rPr>
                <w:noProof/>
                <w:webHidden/>
              </w:rPr>
              <w:fldChar w:fldCharType="separate"/>
            </w:r>
            <w:r>
              <w:rPr>
                <w:noProof/>
                <w:webHidden/>
              </w:rPr>
              <w:t>85</w:t>
            </w:r>
            <w:r>
              <w:rPr>
                <w:noProof/>
                <w:webHidden/>
              </w:rPr>
              <w:fldChar w:fldCharType="end"/>
            </w:r>
          </w:hyperlink>
        </w:p>
        <w:p w14:paraId="2481FAD2" w14:textId="4D602031" w:rsidR="00055626" w:rsidRDefault="00055626">
          <w:pPr>
            <w:pStyle w:val="TOC2"/>
            <w:rPr>
              <w:rFonts w:asciiTheme="minorHAnsi" w:eastAsiaTheme="minorEastAsia" w:hAnsiTheme="minorHAnsi"/>
              <w:noProof/>
              <w:sz w:val="24"/>
              <w:szCs w:val="24"/>
              <w:lang w:val="en-UA" w:eastAsia="en-GB"/>
            </w:rPr>
          </w:pPr>
          <w:hyperlink w:anchor="_Toc106018398" w:history="1">
            <w:r w:rsidRPr="006A291F">
              <w:rPr>
                <w:rStyle w:val="Hyperlink"/>
                <w:noProof/>
                <w:lang w:val="en-US"/>
              </w:rPr>
              <w:t>prepare_data.py</w:t>
            </w:r>
            <w:r>
              <w:rPr>
                <w:noProof/>
                <w:webHidden/>
              </w:rPr>
              <w:tab/>
            </w:r>
            <w:r>
              <w:rPr>
                <w:noProof/>
                <w:webHidden/>
              </w:rPr>
              <w:fldChar w:fldCharType="begin"/>
            </w:r>
            <w:r>
              <w:rPr>
                <w:noProof/>
                <w:webHidden/>
              </w:rPr>
              <w:instrText xml:space="preserve"> PAGEREF _Toc106018398 \h </w:instrText>
            </w:r>
            <w:r>
              <w:rPr>
                <w:noProof/>
                <w:webHidden/>
              </w:rPr>
            </w:r>
            <w:r>
              <w:rPr>
                <w:noProof/>
                <w:webHidden/>
              </w:rPr>
              <w:fldChar w:fldCharType="separate"/>
            </w:r>
            <w:r>
              <w:rPr>
                <w:noProof/>
                <w:webHidden/>
              </w:rPr>
              <w:t>87</w:t>
            </w:r>
            <w:r>
              <w:rPr>
                <w:noProof/>
                <w:webHidden/>
              </w:rPr>
              <w:fldChar w:fldCharType="end"/>
            </w:r>
          </w:hyperlink>
        </w:p>
        <w:p w14:paraId="29800077" w14:textId="4357C2E9" w:rsidR="00055626" w:rsidRDefault="00055626">
          <w:pPr>
            <w:pStyle w:val="TOC2"/>
            <w:rPr>
              <w:rFonts w:asciiTheme="minorHAnsi" w:eastAsiaTheme="minorEastAsia" w:hAnsiTheme="minorHAnsi"/>
              <w:noProof/>
              <w:sz w:val="24"/>
              <w:szCs w:val="24"/>
              <w:lang w:val="en-UA" w:eastAsia="en-GB"/>
            </w:rPr>
          </w:pPr>
          <w:hyperlink w:anchor="_Toc106018399" w:history="1">
            <w:r w:rsidRPr="006A291F">
              <w:rPr>
                <w:rStyle w:val="Hyperlink"/>
                <w:noProof/>
                <w:lang w:val="en-US"/>
              </w:rPr>
              <w:t>search_pipeline.py</w:t>
            </w:r>
            <w:r>
              <w:rPr>
                <w:noProof/>
                <w:webHidden/>
              </w:rPr>
              <w:tab/>
            </w:r>
            <w:r>
              <w:rPr>
                <w:noProof/>
                <w:webHidden/>
              </w:rPr>
              <w:fldChar w:fldCharType="begin"/>
            </w:r>
            <w:r>
              <w:rPr>
                <w:noProof/>
                <w:webHidden/>
              </w:rPr>
              <w:instrText xml:space="preserve"> PAGEREF _Toc106018399 \h </w:instrText>
            </w:r>
            <w:r>
              <w:rPr>
                <w:noProof/>
                <w:webHidden/>
              </w:rPr>
            </w:r>
            <w:r>
              <w:rPr>
                <w:noProof/>
                <w:webHidden/>
              </w:rPr>
              <w:fldChar w:fldCharType="separate"/>
            </w:r>
            <w:r>
              <w:rPr>
                <w:noProof/>
                <w:webHidden/>
              </w:rPr>
              <w:t>90</w:t>
            </w:r>
            <w:r>
              <w:rPr>
                <w:noProof/>
                <w:webHidden/>
              </w:rPr>
              <w:fldChar w:fldCharType="end"/>
            </w:r>
          </w:hyperlink>
        </w:p>
        <w:p w14:paraId="2E9E9538" w14:textId="2C26BB21" w:rsidR="00055626" w:rsidRDefault="00055626">
          <w:pPr>
            <w:pStyle w:val="TOC2"/>
            <w:rPr>
              <w:rFonts w:asciiTheme="minorHAnsi" w:eastAsiaTheme="minorEastAsia" w:hAnsiTheme="minorHAnsi"/>
              <w:noProof/>
              <w:sz w:val="24"/>
              <w:szCs w:val="24"/>
              <w:lang w:val="en-UA" w:eastAsia="en-GB"/>
            </w:rPr>
          </w:pPr>
          <w:hyperlink w:anchor="_Toc106018400" w:history="1">
            <w:r w:rsidRPr="006A291F">
              <w:rPr>
                <w:rStyle w:val="Hyperlink"/>
                <w:noProof/>
                <w:lang w:val="en-US"/>
              </w:rPr>
              <w:t>html_to_text.py</w:t>
            </w:r>
            <w:r>
              <w:rPr>
                <w:noProof/>
                <w:webHidden/>
              </w:rPr>
              <w:tab/>
            </w:r>
            <w:r>
              <w:rPr>
                <w:noProof/>
                <w:webHidden/>
              </w:rPr>
              <w:fldChar w:fldCharType="begin"/>
            </w:r>
            <w:r>
              <w:rPr>
                <w:noProof/>
                <w:webHidden/>
              </w:rPr>
              <w:instrText xml:space="preserve"> PAGEREF _Toc106018400 \h </w:instrText>
            </w:r>
            <w:r>
              <w:rPr>
                <w:noProof/>
                <w:webHidden/>
              </w:rPr>
            </w:r>
            <w:r>
              <w:rPr>
                <w:noProof/>
                <w:webHidden/>
              </w:rPr>
              <w:fldChar w:fldCharType="separate"/>
            </w:r>
            <w:r>
              <w:rPr>
                <w:noProof/>
                <w:webHidden/>
              </w:rPr>
              <w:t>98</w:t>
            </w:r>
            <w:r>
              <w:rPr>
                <w:noProof/>
                <w:webHidden/>
              </w:rPr>
              <w:fldChar w:fldCharType="end"/>
            </w:r>
          </w:hyperlink>
        </w:p>
        <w:p w14:paraId="14CF63D5" w14:textId="3F2FD7C1" w:rsidR="00055626" w:rsidRDefault="00055626">
          <w:pPr>
            <w:pStyle w:val="TOC2"/>
            <w:rPr>
              <w:rFonts w:asciiTheme="minorHAnsi" w:eastAsiaTheme="minorEastAsia" w:hAnsiTheme="minorHAnsi"/>
              <w:noProof/>
              <w:sz w:val="24"/>
              <w:szCs w:val="24"/>
              <w:lang w:val="en-UA" w:eastAsia="en-GB"/>
            </w:rPr>
          </w:pPr>
          <w:hyperlink w:anchor="_Toc106018401" w:history="1">
            <w:r w:rsidRPr="006A291F">
              <w:rPr>
                <w:rStyle w:val="Hyperlink"/>
                <w:noProof/>
                <w:lang w:val="en-US"/>
              </w:rPr>
              <w:t>normalize_content.py</w:t>
            </w:r>
            <w:r>
              <w:rPr>
                <w:noProof/>
                <w:webHidden/>
              </w:rPr>
              <w:tab/>
            </w:r>
            <w:r>
              <w:rPr>
                <w:noProof/>
                <w:webHidden/>
              </w:rPr>
              <w:fldChar w:fldCharType="begin"/>
            </w:r>
            <w:r>
              <w:rPr>
                <w:noProof/>
                <w:webHidden/>
              </w:rPr>
              <w:instrText xml:space="preserve"> PAGEREF _Toc106018401 \h </w:instrText>
            </w:r>
            <w:r>
              <w:rPr>
                <w:noProof/>
                <w:webHidden/>
              </w:rPr>
            </w:r>
            <w:r>
              <w:rPr>
                <w:noProof/>
                <w:webHidden/>
              </w:rPr>
              <w:fldChar w:fldCharType="separate"/>
            </w:r>
            <w:r>
              <w:rPr>
                <w:noProof/>
                <w:webHidden/>
              </w:rPr>
              <w:t>101</w:t>
            </w:r>
            <w:r>
              <w:rPr>
                <w:noProof/>
                <w:webHidden/>
              </w:rPr>
              <w:fldChar w:fldCharType="end"/>
            </w:r>
          </w:hyperlink>
        </w:p>
        <w:p w14:paraId="733597BA" w14:textId="2F25C2B1" w:rsidR="00055626" w:rsidRDefault="00055626">
          <w:pPr>
            <w:pStyle w:val="TOC2"/>
            <w:rPr>
              <w:rFonts w:asciiTheme="minorHAnsi" w:eastAsiaTheme="minorEastAsia" w:hAnsiTheme="minorHAnsi"/>
              <w:noProof/>
              <w:sz w:val="24"/>
              <w:szCs w:val="24"/>
              <w:lang w:val="en-UA" w:eastAsia="en-GB"/>
            </w:rPr>
          </w:pPr>
          <w:hyperlink w:anchor="_Toc106018402" w:history="1">
            <w:r w:rsidRPr="006A291F">
              <w:rPr>
                <w:rStyle w:val="Hyperlink"/>
                <w:noProof/>
                <w:lang w:val="en-US"/>
              </w:rPr>
              <w:t>normalize_functions.py</w:t>
            </w:r>
            <w:r>
              <w:rPr>
                <w:noProof/>
                <w:webHidden/>
              </w:rPr>
              <w:tab/>
            </w:r>
            <w:r>
              <w:rPr>
                <w:noProof/>
                <w:webHidden/>
              </w:rPr>
              <w:fldChar w:fldCharType="begin"/>
            </w:r>
            <w:r>
              <w:rPr>
                <w:noProof/>
                <w:webHidden/>
              </w:rPr>
              <w:instrText xml:space="preserve"> PAGEREF _Toc106018402 \h </w:instrText>
            </w:r>
            <w:r>
              <w:rPr>
                <w:noProof/>
                <w:webHidden/>
              </w:rPr>
            </w:r>
            <w:r>
              <w:rPr>
                <w:noProof/>
                <w:webHidden/>
              </w:rPr>
              <w:fldChar w:fldCharType="separate"/>
            </w:r>
            <w:r>
              <w:rPr>
                <w:noProof/>
                <w:webHidden/>
              </w:rPr>
              <w:t>104</w:t>
            </w:r>
            <w:r>
              <w:rPr>
                <w:noProof/>
                <w:webHidden/>
              </w:rPr>
              <w:fldChar w:fldCharType="end"/>
            </w:r>
          </w:hyperlink>
        </w:p>
        <w:p w14:paraId="6A0AA0FF" w14:textId="26AC528E" w:rsidR="00055626" w:rsidRDefault="00055626">
          <w:pPr>
            <w:pStyle w:val="TOC2"/>
            <w:rPr>
              <w:rFonts w:asciiTheme="minorHAnsi" w:eastAsiaTheme="minorEastAsia" w:hAnsiTheme="minorHAnsi"/>
              <w:noProof/>
              <w:sz w:val="24"/>
              <w:szCs w:val="24"/>
              <w:lang w:val="en-UA" w:eastAsia="en-GB"/>
            </w:rPr>
          </w:pPr>
          <w:hyperlink w:anchor="_Toc106018403" w:history="1">
            <w:r w:rsidRPr="006A291F">
              <w:rPr>
                <w:rStyle w:val="Hyperlink"/>
                <w:noProof/>
                <w:lang w:val="en-US"/>
              </w:rPr>
              <w:t>logge</w:t>
            </w:r>
            <w:r w:rsidRPr="006A291F">
              <w:rPr>
                <w:rStyle w:val="Hyperlink"/>
                <w:noProof/>
                <w:lang w:val="en-US"/>
              </w:rPr>
              <w:t>r</w:t>
            </w:r>
            <w:r w:rsidRPr="006A291F">
              <w:rPr>
                <w:rStyle w:val="Hyperlink"/>
                <w:noProof/>
                <w:lang w:val="en-US"/>
              </w:rPr>
              <w:t>.py</w:t>
            </w:r>
            <w:r>
              <w:rPr>
                <w:noProof/>
                <w:webHidden/>
              </w:rPr>
              <w:tab/>
            </w:r>
            <w:r>
              <w:rPr>
                <w:noProof/>
                <w:webHidden/>
              </w:rPr>
              <w:fldChar w:fldCharType="begin"/>
            </w:r>
            <w:r>
              <w:rPr>
                <w:noProof/>
                <w:webHidden/>
              </w:rPr>
              <w:instrText xml:space="preserve"> PAGEREF _Toc106018403 \h </w:instrText>
            </w:r>
            <w:r>
              <w:rPr>
                <w:noProof/>
                <w:webHidden/>
              </w:rPr>
            </w:r>
            <w:r>
              <w:rPr>
                <w:noProof/>
                <w:webHidden/>
              </w:rPr>
              <w:fldChar w:fldCharType="separate"/>
            </w:r>
            <w:r>
              <w:rPr>
                <w:noProof/>
                <w:webHidden/>
              </w:rPr>
              <w:t>108</w:t>
            </w:r>
            <w:r>
              <w:rPr>
                <w:noProof/>
                <w:webHidden/>
              </w:rPr>
              <w:fldChar w:fldCharType="end"/>
            </w:r>
          </w:hyperlink>
        </w:p>
        <w:p w14:paraId="03AD3EC7" w14:textId="34CF3C2A"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bookmarkStart w:id="0" w:name="_Toc106018346"/>
      <w:r w:rsidRPr="00376F9D">
        <w:rPr>
          <w:b w:val="0"/>
          <w:bCs w:val="0"/>
        </w:rPr>
        <w:lastRenderedPageBreak/>
        <w:t>ВСТУП</w:t>
      </w:r>
      <w:bookmarkEnd w:id="0"/>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1AABB8CB" w14:textId="5FCD809F" w:rsidR="007E1B2A" w:rsidRPr="00376F9D" w:rsidRDefault="00376F9D" w:rsidP="006C3DC6">
      <w:pPr>
        <w:pStyle w:val="Heading1"/>
        <w:numPr>
          <w:ilvl w:val="0"/>
          <w:numId w:val="6"/>
        </w:numPr>
      </w:pPr>
      <w:bookmarkStart w:id="1" w:name="_Toc419641935"/>
      <w:bookmarkStart w:id="2" w:name="_Toc106018347"/>
      <w:r>
        <w:rPr>
          <w:lang w:val="uk-UA"/>
        </w:rPr>
        <w:lastRenderedPageBreak/>
        <w:t>ПОСТАНОВКА ЗАДАЧІ</w:t>
      </w:r>
      <w:bookmarkEnd w:id="2"/>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30A8FE83" w:rsidR="00683350" w:rsidRDefault="00376F9D" w:rsidP="00683350">
      <w:pPr>
        <w:pStyle w:val="Heading1"/>
        <w:rPr>
          <w:lang w:val="uk-UA"/>
        </w:rPr>
      </w:pPr>
      <w:bookmarkStart w:id="3" w:name="_Toc106018348"/>
      <w:bookmarkEnd w:id="1"/>
      <w:r>
        <w:rPr>
          <w:lang w:val="uk-UA"/>
        </w:rPr>
        <w:lastRenderedPageBreak/>
        <w:t>ТЕОРИТИЧНІ ВІДОМОСТІ</w:t>
      </w:r>
      <w:bookmarkEnd w:id="3"/>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Pr="005F49DE">
        <w:t> </w:t>
      </w:r>
      <w:r w:rsidRPr="005F49DE">
        <w:rPr>
          <w:i/>
          <w:iCs/>
        </w:rPr>
        <w:t>word</w:t>
      </w:r>
      <w:r w:rsidRPr="006B3E51">
        <w:rPr>
          <w:i/>
          <w:iCs/>
          <w:lang w:val="uk-UA"/>
        </w:rPr>
        <w:t>2</w:t>
      </w:r>
      <w:r w:rsidRPr="005F49DE">
        <w:rPr>
          <w:i/>
          <w:iCs/>
        </w:rPr>
        <w:t>vec</w:t>
      </w:r>
      <w:r w:rsidRPr="005F49DE">
        <w:t> </w:t>
      </w:r>
      <w:r w:rsidRPr="006B3E51">
        <w:rPr>
          <w:lang w:val="uk-UA"/>
        </w:rPr>
        <w:t>використовує</w:t>
      </w:r>
      <w:r w:rsidRPr="005F49DE">
        <w:t> </w:t>
      </w:r>
      <w:r w:rsidRPr="006B3E51">
        <w:rPr>
          <w:lang w:val="uk-UA"/>
        </w:rPr>
        <w:t>нейромереж</w:t>
      </w:r>
      <w:r>
        <w:rPr>
          <w:lang w:val="uk-UA"/>
        </w:rPr>
        <w:t>еву</w:t>
      </w:r>
      <w:r w:rsidRPr="005F49DE">
        <w:t> </w:t>
      </w:r>
      <w:r w:rsidRPr="006B3E51">
        <w:rPr>
          <w:lang w:val="uk-UA"/>
        </w:rPr>
        <w:t>модель для навчання пов'язаностей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9E388B2" w:rsidR="007E1B2A" w:rsidRPr="00477BFF" w:rsidRDefault="007E1B2A" w:rsidP="007E1B2A">
      <w:pPr>
        <w:ind w:firstLine="0"/>
        <w:rPr>
          <w:rFonts w:eastAsiaTheme="minorEastAsi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352C4970">
                <wp:simplePos x="0" y="0"/>
                <wp:positionH relativeFrom="column">
                  <wp:posOffset>1861819</wp:posOffset>
                </wp:positionH>
                <wp:positionV relativeFrom="paragraph">
                  <wp:posOffset>617220</wp:posOffset>
                </wp:positionV>
                <wp:extent cx="2524125" cy="323850"/>
                <wp:effectExtent l="0" t="0" r="1587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323850"/>
                        </a:xfrm>
                        <a:prstGeom prst="rect">
                          <a:avLst/>
                        </a:prstGeom>
                        <a:solidFill>
                          <a:schemeClr val="bg1"/>
                        </a:solidFill>
                        <a:ln w="9525">
                          <a:solidFill>
                            <a:schemeClr val="bg1"/>
                          </a:solidFill>
                          <a:miter lim="800000"/>
                          <a:headEnd/>
                          <a:tailEnd/>
                        </a:ln>
                      </wps:spPr>
                      <wps:txb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6pt;width:198.75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" fillcolor="white [3212]" strokecolor="white [3212]">
                <v:textbo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C40236"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C40236"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C40236"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C40236"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C40236"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C40236"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C40236"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C40236"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C40236"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C40236"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C40236"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C40236"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2FBF01B3">
            <wp:simplePos x="0" y="0"/>
            <wp:positionH relativeFrom="margin">
              <wp:posOffset>880745</wp:posOffset>
            </wp:positionH>
            <wp:positionV relativeFrom="margin">
              <wp:posOffset>6989445</wp:posOffset>
            </wp:positionV>
            <wp:extent cx="4162425" cy="20808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425" cy="20808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582C11C3">
                <wp:simplePos x="0" y="0"/>
                <wp:positionH relativeFrom="column">
                  <wp:posOffset>1223645</wp:posOffset>
                </wp:positionH>
                <wp:positionV relativeFrom="paragraph">
                  <wp:posOffset>2330450</wp:posOffset>
                </wp:positionV>
                <wp:extent cx="3467100" cy="1404620"/>
                <wp:effectExtent l="0" t="0" r="12700"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chemeClr val="bg1"/>
                          </a:solidFill>
                          <a:miter lim="800000"/>
                          <a:headEnd/>
                          <a:tailEnd/>
                        </a:ln>
                      </wps:spPr>
                      <wps:txbx>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96.35pt;margin-top:183.5pt;width:273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" strokecolor="white [3212]">
                <v:textbox style="mso-fit-shape-to-text:t">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C40236"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ця ж модель мультиноміальної логістичної регресії була використана для </w:t>
      </w:r>
      <w:r>
        <w:rPr>
          <w:rFonts w:eastAsiaTheme="minorEastAsia"/>
          <w:lang w:val="uk-UA"/>
        </w:rPr>
        <w:lastRenderedPageBreak/>
        <w:t>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63D945BF" w:rsidR="00B80781" w:rsidRDefault="00376F9D" w:rsidP="00683350">
      <w:pPr>
        <w:pStyle w:val="Heading1"/>
        <w:rPr>
          <w:lang w:val="uk-UA"/>
        </w:rPr>
      </w:pPr>
      <w:bookmarkStart w:id="5" w:name="_Toc106018349"/>
      <w:r>
        <w:rPr>
          <w:lang w:val="uk-UA"/>
        </w:rPr>
        <w:lastRenderedPageBreak/>
        <w:t>ОПИС АЛГОРИТМІВ</w:t>
      </w:r>
      <w:bookmarkEnd w:id="5"/>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r>
              <w:rPr>
                <w:rFonts w:cs="Times New Roman"/>
                <w:lang w:val="en-US"/>
              </w:rPr>
              <w:t>user_data</w:t>
            </w:r>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r>
              <w:rPr>
                <w:rFonts w:cs="Times New Roman"/>
                <w:lang w:val="en-US"/>
              </w:rPr>
              <w:t>search_text</w:t>
            </w:r>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r>
              <w:rPr>
                <w:rFonts w:cs="Times New Roman"/>
                <w:lang w:val="en-US"/>
              </w:rPr>
              <w:t>r</w:t>
            </w:r>
            <w:r w:rsidR="000A7361">
              <w:rPr>
                <w:rFonts w:cs="Times New Roman"/>
                <w:lang w:val="en-US"/>
              </w:rPr>
              <w:t>eply_text</w:t>
            </w:r>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9F4219">
            <w:pPr>
              <w:pStyle w:val="ListParagraph"/>
              <w:ind w:left="0" w:right="-108" w:firstLine="45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r>
              <w:rPr>
                <w:rFonts w:cs="Times New Roman"/>
                <w:lang w:val="en-US"/>
              </w:rPr>
              <w:t>df</w:t>
            </w:r>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r>
              <w:rPr>
                <w:rFonts w:cs="Times New Roman"/>
                <w:lang w:val="en-US"/>
              </w:rPr>
              <w:t>t</w:t>
            </w:r>
            <w:r w:rsidR="003F1E4A">
              <w:rPr>
                <w:rFonts w:cs="Times New Roman"/>
                <w:lang w:val="en-US"/>
              </w:rPr>
              <w:t>ags_dict</w:t>
            </w:r>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r w:rsidR="00490737">
              <w:rPr>
                <w:rFonts w:cs="Times New Roman"/>
                <w:szCs w:val="28"/>
                <w:lang w:val="en-US"/>
              </w:rPr>
              <w:t>df</w:t>
            </w:r>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r>
              <w:rPr>
                <w:rFonts w:cs="Times New Roman"/>
                <w:lang w:val="en-US"/>
              </w:rPr>
              <w:t>tags_freq</w:t>
            </w:r>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r w:rsidR="002426AE">
              <w:rPr>
                <w:rFonts w:cs="Times New Roman"/>
                <w:szCs w:val="28"/>
                <w:lang w:val="en-US"/>
              </w:rPr>
              <w:t>df</w:t>
            </w:r>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86299E"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r>
              <w:rPr>
                <w:rFonts w:cs="Times New Roman"/>
                <w:lang w:val="en-US"/>
              </w:rPr>
              <w:t>d</w:t>
            </w:r>
            <w:r w:rsidR="0038553B">
              <w:rPr>
                <w:rFonts w:cs="Times New Roman"/>
                <w:lang w:val="en-US"/>
              </w:rPr>
              <w:t>f_tags</w:t>
            </w:r>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Таблиця у форматі датафрейму,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r>
              <w:rPr>
                <w:rFonts w:cs="Times New Roman"/>
                <w:lang w:val="en-US"/>
              </w:rPr>
              <w:t>t</w:t>
            </w:r>
            <w:r w:rsidR="003A5BFF">
              <w:rPr>
                <w:rFonts w:cs="Times New Roman"/>
                <w:lang w:val="en-US"/>
              </w:rPr>
              <w:t>ag_keys</w:t>
            </w:r>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r>
              <w:rPr>
                <w:rFonts w:cs="Times New Roman"/>
                <w:szCs w:val="28"/>
                <w:lang w:val="en-US"/>
              </w:rPr>
              <w:t>df_tags</w:t>
            </w:r>
          </w:p>
        </w:tc>
      </w:tr>
      <w:tr w:rsidR="004D1B64" w:rsidRPr="0086299E"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r>
              <w:rPr>
                <w:rFonts w:cs="Times New Roman"/>
                <w:lang w:val="en-US"/>
              </w:rPr>
              <w:t>new_</w:t>
            </w:r>
            <w:r w:rsidR="00877F9A">
              <w:rPr>
                <w:rFonts w:cs="Times New Roman"/>
                <w:lang w:val="en-US"/>
              </w:rPr>
              <w:t>enc_</w:t>
            </w: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підмасив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r>
              <w:rPr>
                <w:rFonts w:cs="Times New Roman"/>
                <w:lang w:val="en-US"/>
              </w:rPr>
              <w:t>temp_ind</w:t>
            </w:r>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9F4219">
            <w:pPr>
              <w:pStyle w:val="ListParagraph"/>
              <w:ind w:left="0" w:right="-108" w:firstLine="45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r>
              <w:rPr>
                <w:rFonts w:cs="Times New Roman"/>
                <w:lang w:val="en-US"/>
              </w:rPr>
              <w:t>new_dec_tags</w:t>
            </w:r>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підмасив містить теги відповідної статті   </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r>
              <w:rPr>
                <w:rFonts w:cs="Times New Roman"/>
                <w:lang w:val="en-US"/>
              </w:rPr>
              <w:t>temp_tags</w:t>
            </w:r>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r>
              <w:rPr>
                <w:rFonts w:cs="Times New Roman"/>
              </w:rPr>
              <w:t>encoded_df</w:t>
            </w:r>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r>
              <w:rPr>
                <w:rFonts w:cs="Times New Roman"/>
                <w:lang w:val="en-US"/>
              </w:rPr>
              <w:t>df_tags_keys</w:t>
            </w:r>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датафрейму,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r>
              <w:rPr>
                <w:rFonts w:cs="Times New Roman"/>
                <w:lang w:val="en-US"/>
              </w:rPr>
              <w:t>d</w:t>
            </w:r>
            <w:r w:rsidR="00BA586D">
              <w:rPr>
                <w:rFonts w:cs="Times New Roman"/>
                <w:lang w:val="en-US"/>
              </w:rPr>
              <w:t>ecoded_df</w:t>
            </w:r>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Таблиця у форматі датафрейму</w:t>
            </w:r>
            <w:r w:rsidR="007F719C">
              <w:rPr>
                <w:rFonts w:cs="Times New Roman"/>
                <w:szCs w:val="28"/>
              </w:rPr>
              <w:t xml:space="preserve"> (створена на основі </w:t>
            </w:r>
            <w:r w:rsidR="007F719C">
              <w:rPr>
                <w:rFonts w:cs="Times New Roman"/>
              </w:rPr>
              <w:t>encoded_df</w:t>
            </w:r>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86299E"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r>
              <w:rPr>
                <w:rFonts w:cs="Times New Roman"/>
                <w:lang w:val="en-US"/>
              </w:rPr>
              <w:t>y</w:t>
            </w:r>
            <w:r w:rsidR="00BF1E82">
              <w:rPr>
                <w:rFonts w:cs="Times New Roman"/>
                <w:lang w:val="en-US"/>
              </w:rPr>
              <w:t>_bin</w:t>
            </w:r>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r w:rsidRPr="007C5B59">
              <w:rPr>
                <w:rFonts w:cs="Times New Roman"/>
                <w:lang w:val="en-US"/>
              </w:rPr>
              <w:t>X_train_tags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r w:rsidRPr="0003121A">
              <w:rPr>
                <w:rFonts w:cs="Times New Roman"/>
                <w:lang w:val="en-US"/>
              </w:rPr>
              <w:t>X_test_tags</w:t>
            </w:r>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6F418A" w:rsidRPr="0086299E"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r w:rsidRPr="003D31CE">
              <w:rPr>
                <w:rFonts w:cs="Times New Roman"/>
                <w:lang w:val="en-US"/>
              </w:rPr>
              <w:t>y_train_tags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r>
              <w:rPr>
                <w:lang w:val="en-US"/>
              </w:rPr>
              <w:t>pandas.Series</w:t>
            </w:r>
            <w:r w:rsidR="006568AB">
              <w:rPr>
                <w:lang w:val="en-US"/>
              </w:rPr>
              <w:t xml:space="preserve">, </w:t>
            </w:r>
            <w:r w:rsidR="006568AB">
              <w:t xml:space="preserve">що містить категорії статті для відповідних рядків з </w:t>
            </w:r>
            <w:r w:rsidR="006568AB" w:rsidRPr="007C5B59">
              <w:rPr>
                <w:rFonts w:cs="Times New Roman"/>
                <w:lang w:val="en-US"/>
              </w:rPr>
              <w:t>X_train_tags</w:t>
            </w:r>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9F4219">
            <w:pPr>
              <w:pStyle w:val="ListParagraph"/>
              <w:ind w:left="0" w:right="-108" w:firstLine="450"/>
              <w:jc w:val="center"/>
              <w:rPr>
                <w:rFonts w:cs="Times New Roman"/>
                <w:szCs w:val="28"/>
              </w:rPr>
            </w:pPr>
            <w:r>
              <w:rPr>
                <w:rFonts w:cs="Times New Roman"/>
                <w:szCs w:val="28"/>
              </w:rPr>
              <w:t>Призначення</w:t>
            </w:r>
          </w:p>
        </w:tc>
      </w:tr>
      <w:tr w:rsidR="003D31CE" w:rsidRPr="0086299E"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r w:rsidRPr="003D31CE">
              <w:rPr>
                <w:rFonts w:cs="Times New Roman"/>
                <w:lang w:val="en-US"/>
              </w:rPr>
              <w:t>y_t</w:t>
            </w:r>
            <w:r w:rsidR="007823CA">
              <w:rPr>
                <w:rFonts w:cs="Times New Roman"/>
                <w:lang w:val="en-US"/>
              </w:rPr>
              <w:t>est</w:t>
            </w:r>
            <w:r w:rsidRPr="003D31CE">
              <w:rPr>
                <w:rFonts w:cs="Times New Roman"/>
                <w:lang w:val="en-US"/>
              </w:rPr>
              <w:t>_tags</w:t>
            </w:r>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r>
              <w:rPr>
                <w:lang w:val="en-US"/>
              </w:rPr>
              <w:t xml:space="preserve">pandas.Series, </w:t>
            </w:r>
            <w:r>
              <w:t xml:space="preserve">що містить категорії статті для відповідних рядків з </w:t>
            </w:r>
            <w:r w:rsidRPr="007C5B59">
              <w:rPr>
                <w:rFonts w:cs="Times New Roman"/>
                <w:lang w:val="en-US"/>
              </w:rPr>
              <w:t>X_t</w:t>
            </w:r>
            <w:r>
              <w:rPr>
                <w:rFonts w:cs="Times New Roman"/>
                <w:lang w:val="en-US"/>
              </w:rPr>
              <w:t>est</w:t>
            </w:r>
            <w:r w:rsidRPr="007C5B59">
              <w:rPr>
                <w:rFonts w:cs="Times New Roman"/>
                <w:lang w:val="en-US"/>
              </w:rPr>
              <w:t>_tags</w:t>
            </w:r>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r w:rsidRPr="006E596D">
              <w:rPr>
                <w:rFonts w:cs="Times New Roman"/>
                <w:lang w:val="en-US"/>
              </w:rPr>
              <w:t>logreg_tags</w:t>
            </w:r>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r>
              <w:rPr>
                <w:rFonts w:cs="Times New Roman"/>
                <w:lang w:val="en-US"/>
              </w:rPr>
              <w:t>y_pred</w:t>
            </w:r>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86299E"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r>
              <w:rPr>
                <w:rFonts w:cs="Times New Roman"/>
                <w:lang w:val="en-US"/>
              </w:rPr>
              <w:t>main_data</w:t>
            </w:r>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r>
              <w:t>Датасет у вигляді таблиці (датафрейму), що містить</w:t>
            </w:r>
            <w:r w:rsidR="00E00A70">
              <w:t xml:space="preserve"> статті </w:t>
            </w:r>
            <w:r w:rsidR="000244E9">
              <w:t>із сайту</w:t>
            </w:r>
            <w:r w:rsidR="00E00A70">
              <w:t xml:space="preserve"> </w:t>
            </w:r>
            <w:r w:rsidR="00E00A70">
              <w:rPr>
                <w:lang w:val="en-US"/>
              </w:rPr>
              <w:t>stackoverflow</w:t>
            </w:r>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r>
              <w:rPr>
                <w:rFonts w:cs="Times New Roman"/>
                <w:lang w:val="en-US"/>
              </w:rPr>
              <w:t>df_sample</w:t>
            </w:r>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r>
              <w:rPr>
                <w:lang w:val="en-US"/>
              </w:rPr>
              <w:t>vec</w:t>
            </w:r>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86299E"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86299E"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9F4219">
            <w:pPr>
              <w:pStyle w:val="ListParagraph"/>
              <w:ind w:left="0" w:right="-108" w:firstLine="45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r w:rsidRPr="00646323">
              <w:rPr>
                <w:rFonts w:cs="Times New Roman"/>
                <w:lang w:val="en-US"/>
              </w:rPr>
              <w:t>vocab_size</w:t>
            </w:r>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r>
              <w:rPr>
                <w:lang w:val="en-US"/>
              </w:rPr>
              <w:t>vec</w:t>
            </w:r>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r w:rsidRPr="00464820">
              <w:rPr>
                <w:rFonts w:cs="Times New Roman"/>
                <w:lang w:val="en-US"/>
              </w:rPr>
              <w:t>all_title_embeddings</w:t>
            </w:r>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r>
              <w:rPr>
                <w:rFonts w:cs="Times New Roman"/>
                <w:lang w:val="en-US"/>
              </w:rPr>
              <w:t>search_res</w:t>
            </w:r>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86299E">
      <w:pPr>
        <w:pStyle w:val="Heading2"/>
        <w:ind w:hanging="792"/>
        <w:rPr>
          <w:lang w:val="en-US"/>
        </w:rPr>
      </w:pPr>
      <w:bookmarkStart w:id="6" w:name="_Toc106018350"/>
      <w:r>
        <w:rPr>
          <w:lang w:val="uk-UA"/>
        </w:rPr>
        <w:t>Алгоритм запуску бота</w:t>
      </w:r>
      <w:bookmarkEnd w:id="6"/>
      <w:r>
        <w:rPr>
          <w:lang w:val="uk-UA"/>
        </w:rPr>
        <w:t xml:space="preserve">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r>
        <w:rPr>
          <w:rFonts w:cs="Times New Roman"/>
          <w:i/>
          <w:lang w:val="en-US"/>
        </w:rPr>
        <w:t>set_default_commands</w:t>
      </w:r>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r>
        <w:rPr>
          <w:rFonts w:cs="Times New Roman"/>
          <w:i/>
          <w:lang w:val="uk-UA"/>
        </w:rPr>
        <w:t xml:space="preserve">An unexpected error occurred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r>
        <w:rPr>
          <w:rFonts w:cs="Times New Roman"/>
          <w:i/>
          <w:lang w:val="uk-UA"/>
        </w:rPr>
        <w:t xml:space="preserve">start_polling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86299E">
      <w:pPr>
        <w:pStyle w:val="Heading2"/>
        <w:ind w:hanging="792"/>
        <w:rPr>
          <w:lang w:val="uk-UA"/>
        </w:rPr>
      </w:pPr>
      <w:bookmarkStart w:id="7" w:name="_Toc106018351"/>
      <w:r>
        <w:rPr>
          <w:lang w:val="uk-UA"/>
        </w:rPr>
        <w:t>Алгоритм виводу знайдених результатів</w:t>
      </w:r>
      <w:bookmarkEnd w:id="7"/>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r>
        <w:rPr>
          <w:rFonts w:cs="Times New Roman"/>
          <w:i/>
          <w:lang w:val="uk-UA"/>
        </w:rPr>
        <w:t>Searching...</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user_data</w:t>
      </w:r>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 xml:space="preserve">search_text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r>
        <w:rPr>
          <w:rFonts w:cs="Times New Roman"/>
          <w:i/>
          <w:lang w:val="uk-UA"/>
        </w:rPr>
        <w:t>search_results</w:t>
      </w:r>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r>
        <w:rPr>
          <w:rFonts w:cs="Times New Roman"/>
          <w:i/>
          <w:lang w:val="en-US"/>
        </w:rPr>
        <w:t>ext</w:t>
      </w:r>
      <w:r>
        <w:rPr>
          <w:rFonts w:cs="Times New Roman"/>
          <w:lang w:val="uk-UA"/>
        </w:rPr>
        <w:t xml:space="preserve"> записуємо значення </w:t>
      </w:r>
      <w:r>
        <w:rPr>
          <w:rFonts w:cs="Times New Roman"/>
          <w:i/>
          <w:lang w:val="uk-UA"/>
        </w:rPr>
        <w:t>Articles:\n—————————\n.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86299E">
      <w:pPr>
        <w:pStyle w:val="Heading2"/>
        <w:ind w:hanging="792"/>
      </w:pPr>
      <w:bookmarkStart w:id="8" w:name="_Toc106018352"/>
      <w:r>
        <w:rPr>
          <w:lang w:val="uk-UA"/>
        </w:rPr>
        <w:t>Алгоритм кодування тегів у заданому датасеті</w:t>
      </w:r>
      <w:bookmarkEnd w:id="8"/>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__init__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Створюємо конструктор класа</w:t>
      </w:r>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r>
        <w:rPr>
          <w:rFonts w:cs="Times New Roman"/>
          <w:lang w:val="en-US"/>
        </w:rPr>
        <w:t>keys_from_tags</w:t>
      </w:r>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r>
        <w:rPr>
          <w:rFonts w:cs="Times New Roman"/>
          <w:lang w:val="en-US"/>
        </w:rPr>
        <w:t xml:space="preserve">df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tags_dict</w:t>
      </w:r>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w:t>
      </w:r>
      <w:r>
        <w:rPr>
          <w:rFonts w:cs="Times New Roman"/>
          <w:lang w:val="en-US"/>
        </w:rPr>
        <w:t>freq</w:t>
      </w:r>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r>
        <w:rPr>
          <w:rFonts w:cs="Times New Roman"/>
          <w:lang w:val="en-US"/>
        </w:rPr>
        <w:t xml:space="preserve">ind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r>
        <w:rPr>
          <w:rFonts w:cs="Times New Roman"/>
          <w:lang w:val="en-US"/>
        </w:rPr>
        <w:t>i</w:t>
      </w:r>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r>
        <w:rPr>
          <w:rFonts w:cs="Times New Roman"/>
          <w:lang w:val="en-US"/>
        </w:rPr>
        <w:t>i</w:t>
      </w:r>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tags_dict[i][j]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tags_freq[i][j]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r>
        <w:rPr>
          <w:rFonts w:cs="Times New Roman"/>
          <w:lang w:val="en-US"/>
        </w:rPr>
        <w:t>ind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r>
        <w:rPr>
          <w:rFonts w:cs="Times New Roman"/>
          <w:lang w:val="en-US"/>
        </w:rPr>
        <w:t>freq</w:t>
      </w:r>
      <w:r w:rsidRPr="00627457">
        <w:rPr>
          <w:rFonts w:cs="Times New Roman"/>
          <w:lang w:val="uk-UA"/>
        </w:rPr>
        <w:t>[</w:t>
      </w:r>
      <w:r>
        <w:rPr>
          <w:rFonts w:cs="Times New Roman"/>
          <w:lang w:val="en-US"/>
        </w:rPr>
        <w:t>i</w:t>
      </w:r>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r>
        <w:rPr>
          <w:rFonts w:cs="Times New Roman"/>
          <w:lang w:val="en-US"/>
        </w:rPr>
        <w:t>freq</w:t>
      </w:r>
      <w:r>
        <w:rPr>
          <w:rFonts w:cs="Times New Roman"/>
          <w:lang w:val="uk-UA"/>
        </w:rPr>
        <w:t xml:space="preserve"> словник з айтемів</w:t>
      </w:r>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r>
        <w:rPr>
          <w:rFonts w:cs="Times New Roman"/>
          <w:lang w:val="en-US"/>
        </w:rPr>
        <w:t>DataFrame</w:t>
      </w:r>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r>
        <w:rPr>
          <w:rFonts w:cs="Times New Roman"/>
          <w:lang w:val="en-US"/>
        </w:rPr>
        <w:t>df_tags</w:t>
      </w:r>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encode_tags</w:t>
      </w:r>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Проходимось циклом по рядкам айтемів</w:t>
      </w:r>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r w:rsidR="001C7FDB">
        <w:rPr>
          <w:rFonts w:cs="Times New Roman"/>
          <w:lang w:val="en-US"/>
        </w:rPr>
        <w:t>ind</w:t>
      </w:r>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r w:rsidR="00D43082">
        <w:rPr>
          <w:rFonts w:cs="Times New Roman"/>
          <w:lang w:val="en-US"/>
        </w:rPr>
        <w:t>ind</w:t>
      </w:r>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r>
        <w:rPr>
          <w:rFonts w:cs="Times New Roman"/>
          <w:lang w:val="en-US"/>
        </w:rPr>
        <w:t>df</w:t>
      </w:r>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86299E">
      <w:pPr>
        <w:pStyle w:val="Heading2"/>
        <w:ind w:hanging="792"/>
      </w:pPr>
      <w:bookmarkStart w:id="9" w:name="_Toc106018353"/>
      <w:r>
        <w:rPr>
          <w:lang w:val="uk-UA"/>
        </w:rPr>
        <w:t>Алгоритм декодування тегів у заданому датасеті</w:t>
      </w:r>
      <w:bookmarkEnd w:id="9"/>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r>
        <w:rPr>
          <w:rFonts w:cs="Times New Roman"/>
          <w:lang w:val="uk-UA"/>
        </w:rPr>
        <w:t>Метож</w:t>
      </w:r>
      <w:r w:rsidR="00627457">
        <w:rPr>
          <w:rFonts w:cs="Times New Roman"/>
          <w:lang w:val="uk-UA"/>
        </w:rPr>
        <w:t xml:space="preserve"> </w:t>
      </w:r>
      <w:r w:rsidR="00627457">
        <w:rPr>
          <w:rFonts w:cs="Times New Roman"/>
          <w:lang w:val="en-US"/>
        </w:rPr>
        <w:t>decode_tags</w:t>
      </w:r>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Проходимось циклом по рядкам айтемів</w:t>
      </w:r>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r>
        <w:rPr>
          <w:rFonts w:cs="Times New Roman"/>
          <w:lang w:val="en-US"/>
        </w:rPr>
        <w:t>df</w:t>
      </w:r>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86299E">
      <w:pPr>
        <w:pStyle w:val="Heading2"/>
        <w:ind w:hanging="792"/>
        <w:rPr>
          <w:lang w:val="uk-UA"/>
        </w:rPr>
      </w:pPr>
      <w:bookmarkStart w:id="10" w:name="_Toc106018354"/>
      <w:r>
        <w:rPr>
          <w:lang w:val="uk-UA"/>
        </w:rPr>
        <w:lastRenderedPageBreak/>
        <w:t>Алгоритм збереження закодованих тегів</w:t>
      </w:r>
      <w:bookmarkEnd w:id="10"/>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dataframe</w:t>
      </w:r>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з параметрами DATA_PATH + 'categories_data.csv', engine='pyarrow'</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параметрами dataframe,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encoded_df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encoded_df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sidR="00D90A31">
        <w:rPr>
          <w:rFonts w:cs="Times New Roman"/>
          <w:lang w:val="en-US"/>
        </w:rPr>
        <w:t>df</w:t>
      </w:r>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sidR="00B4669D">
        <w:rPr>
          <w:rFonts w:cs="Times New Roman"/>
          <w:lang w:val="en-US"/>
        </w:rPr>
        <w:t>df</w:t>
      </w:r>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параметрами encoded_df,</w:t>
      </w:r>
      <w:r w:rsidR="00A44FFB">
        <w:rPr>
          <w:rFonts w:cs="Times New Roman"/>
          <w:lang w:val="en-US"/>
        </w:rPr>
        <w:t>df</w:t>
      </w:r>
      <w:r w:rsidR="00A44FFB" w:rsidRPr="008A020D">
        <w:rPr>
          <w:rFonts w:cs="Times New Roman"/>
          <w:lang w:val="uk-UA"/>
        </w:rPr>
        <w:t>_</w:t>
      </w:r>
      <w:r w:rsidR="00A44FFB">
        <w:rPr>
          <w:rFonts w:cs="Times New Roman"/>
          <w:lang w:val="en-US"/>
        </w:rPr>
        <w:t>tags</w:t>
      </w:r>
      <w:r w:rsidR="00A44FFB" w:rsidRPr="008A020D">
        <w:rPr>
          <w:rFonts w:cs="Times New Roman"/>
          <w:lang w:val="uk-UA"/>
        </w:rPr>
        <w:t>_</w:t>
      </w:r>
      <w:r>
        <w:rPr>
          <w:rFonts w:cs="Times New Roman"/>
          <w:lang w:val="uk-UA"/>
        </w:rPr>
        <w:t>keys</w:t>
      </w:r>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decoded_df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r>
        <w:rPr>
          <w:rFonts w:cs="Times New Roman"/>
          <w:lang w:val="uk-UA"/>
        </w:rPr>
        <w:t xml:space="preserve">coded_df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86299E">
      <w:pPr>
        <w:pStyle w:val="Heading2"/>
        <w:ind w:hanging="792"/>
      </w:pPr>
      <w:bookmarkStart w:id="11" w:name="_Toc106018355"/>
      <w:r>
        <w:rPr>
          <w:lang w:val="uk-UA"/>
        </w:rPr>
        <w:t>Алгоритм тренування моделі для передбачення категорії</w:t>
      </w:r>
      <w:bookmarkEnd w:id="11"/>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Якщо строка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r>
        <w:rPr>
          <w:rFonts w:cs="Times New Roman"/>
          <w:i/>
          <w:lang w:val="en-US"/>
        </w:rPr>
        <w:t>df</w:t>
      </w:r>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engine='pyarrow'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r w:rsidR="002C2066">
        <w:rPr>
          <w:rFonts w:cs="Times New Roman"/>
          <w:i/>
          <w:lang w:val="en-US"/>
        </w:rPr>
        <w:t>df</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r w:rsidR="00FD1D0C">
        <w:rPr>
          <w:rFonts w:cs="Times New Roman"/>
          <w:i/>
          <w:lang w:val="en-US"/>
        </w:rPr>
        <w:t>df</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r w:rsidR="00627457">
        <w:rPr>
          <w:rFonts w:cs="Times New Roman"/>
          <w:i/>
          <w:lang w:val="en-US"/>
        </w:rPr>
        <w:t>dropna</w:t>
      </w:r>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r w:rsidR="00627457" w:rsidRPr="005E2BF6">
        <w:rPr>
          <w:rFonts w:cs="Times New Roman"/>
          <w:i/>
          <w:iCs/>
          <w:lang w:val="en-US"/>
        </w:rPr>
        <w:t>df</w:t>
      </w:r>
      <w:r w:rsidR="00627457" w:rsidRPr="00627457">
        <w:rPr>
          <w:rFonts w:cs="Times New Roman"/>
          <w:i/>
          <w:lang w:val="uk-UA"/>
        </w:rPr>
        <w:t xml:space="preserve"> </w:t>
      </w:r>
      <w:r w:rsidR="00627457" w:rsidRPr="00627457">
        <w:rPr>
          <w:rFonts w:cs="Times New Roman"/>
          <w:lang w:val="uk-UA"/>
        </w:rPr>
        <w:t xml:space="preserve">з параметрами </w:t>
      </w:r>
      <w:r w:rsidR="00627457">
        <w:rPr>
          <w:rFonts w:cs="Times New Roman"/>
          <w:i/>
          <w:lang w:val="en-US"/>
        </w:rPr>
        <w:t>inplace</w:t>
      </w:r>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r w:rsidR="00627457" w:rsidRPr="00382C39">
        <w:rPr>
          <w:rFonts w:cs="Times New Roman"/>
          <w:i/>
          <w:iCs/>
          <w:lang w:val="en-US"/>
        </w:rPr>
        <w:t>df</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sidRPr="00627457">
        <w:rPr>
          <w:rFonts w:cs="Times New Roman"/>
          <w:i/>
          <w:lang w:val="uk-UA"/>
        </w:rPr>
        <w:t xml:space="preserve"> </w:t>
      </w:r>
      <w:r w:rsidR="00627457">
        <w:rPr>
          <w:rFonts w:cs="Times New Roman"/>
          <w:lang w:val="uk-UA"/>
        </w:rPr>
        <w:t xml:space="preserve">результат виконання функції </w:t>
      </w:r>
      <w:r w:rsidR="00627457">
        <w:rPr>
          <w:rFonts w:cs="Times New Roman"/>
          <w:i/>
          <w:lang w:val="en-US"/>
        </w:rPr>
        <w:t>MultiLabelBinarizer</w:t>
      </w:r>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r w:rsidR="00627457">
        <w:rPr>
          <w:rFonts w:cs="Times New Roman"/>
          <w:i/>
          <w:lang w:val="uk-UA"/>
        </w:rPr>
        <w:t xml:space="preserve">fit_transform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r w:rsidR="006D0344">
        <w:rPr>
          <w:rFonts w:cs="Times New Roman"/>
          <w:i/>
          <w:lang w:val="en-US"/>
        </w:rPr>
        <w:t>df</w:t>
      </w:r>
      <w:r w:rsidR="00627457">
        <w:rPr>
          <w:rFonts w:cs="Times New Roman"/>
          <w:i/>
          <w:lang w:val="uk-UA"/>
        </w:rPr>
        <w:t>.tags</w:t>
      </w:r>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та </w:t>
      </w:r>
      <w:r w:rsidR="00627457">
        <w:rPr>
          <w:rFonts w:cs="Times New Roman"/>
          <w:i/>
          <w:lang w:val="uk-UA"/>
        </w:rPr>
        <w:t>open(MODELS + 'mlb.pkl', 'wb').</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r>
        <w:rPr>
          <w:rFonts w:cs="Times New Roman"/>
          <w:i/>
          <w:lang w:val="uk-UA"/>
        </w:rPr>
        <w:t>X_train_tags, X_test_tags, y_train_tags, y_test_tags.</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 xml:space="preserve">результат виконання функції </w:t>
      </w:r>
      <w:r w:rsidR="00627457">
        <w:rPr>
          <w:rFonts w:cs="Times New Roman"/>
          <w:i/>
          <w:lang w:val="uk-UA"/>
        </w:rPr>
        <w:t>LogisticRegression</w:t>
      </w:r>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r w:rsidR="00627457">
        <w:rPr>
          <w:rFonts w:cs="Times New Roman"/>
          <w:i/>
          <w:lang w:val="uk-UA"/>
        </w:rPr>
        <w:t>X_train_tags, y_train_tags</w:t>
      </w:r>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r w:rsidR="00627457">
        <w:rPr>
          <w:rFonts w:cs="Times New Roman"/>
          <w:i/>
        </w:rPr>
        <w:t>pred</w:t>
      </w:r>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r w:rsidR="00627457">
        <w:rPr>
          <w:rFonts w:cs="Times New Roman"/>
          <w:i/>
          <w:lang w:val="uk-UA"/>
        </w:rPr>
        <w:t>X_test_tags</w:t>
      </w:r>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r w:rsidR="00627457">
        <w:rPr>
          <w:rFonts w:cs="Times New Roman"/>
          <w:i/>
          <w:lang w:val="uk-UA"/>
        </w:rPr>
        <w:t>open(MODELS + 'model_tags.pkl', 'wb')</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86299E">
      <w:pPr>
        <w:pStyle w:val="Heading2"/>
        <w:ind w:hanging="792"/>
        <w:rPr>
          <w:lang w:val="uk-UA"/>
        </w:rPr>
      </w:pPr>
      <w:bookmarkStart w:id="12" w:name="_Toc106018356"/>
      <w:r>
        <w:rPr>
          <w:lang w:val="uk-UA"/>
        </w:rPr>
        <w:t>Алгоритм розбиття заданого датасету на категорії</w:t>
      </w:r>
      <w:bookmarkEnd w:id="12"/>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i/>
        </w:rPr>
        <w:t>_</w:t>
      </w:r>
      <w:r>
        <w:rPr>
          <w:rFonts w:cs="Times New Roman"/>
          <w:i/>
          <w:lang w:val="en-US"/>
        </w:rPr>
        <w:t>dict</w:t>
      </w:r>
      <w:r w:rsidRPr="00627457">
        <w:rPr>
          <w:rFonts w:cs="Times New Roman"/>
        </w:rPr>
        <w:t xml:space="preserve"> </w:t>
      </w:r>
      <w:r>
        <w:rPr>
          <w:rFonts w:cs="Times New Roman"/>
          <w:lang w:val="uk-UA"/>
        </w:rPr>
        <w:t xml:space="preserve">результат виконня функції </w:t>
      </w:r>
      <w:r>
        <w:rPr>
          <w:rFonts w:cs="Times New Roman"/>
          <w:i/>
          <w:lang w:val="en-US"/>
        </w:rPr>
        <w:t>get</w:t>
      </w:r>
      <w:r w:rsidRPr="00627457">
        <w:rPr>
          <w:rFonts w:cs="Times New Roman"/>
          <w:i/>
        </w:rPr>
        <w:t>_</w:t>
      </w:r>
      <w:r>
        <w:rPr>
          <w:rFonts w:cs="Times New Roman"/>
          <w:i/>
          <w:lang w:val="en-US"/>
        </w:rPr>
        <w:t>df</w:t>
      </w:r>
      <w:r w:rsidRPr="00627457">
        <w:rPr>
          <w:rFonts w:cs="Times New Roman"/>
        </w:rPr>
        <w:t xml:space="preserve"> </w:t>
      </w:r>
      <w:r>
        <w:rPr>
          <w:rFonts w:cs="Times New Roman"/>
          <w:lang w:val="uk-UA"/>
        </w:rPr>
        <w:t xml:space="preserve">з параметром </w:t>
      </w:r>
      <w:r>
        <w:rPr>
          <w:rFonts w:cs="Times New Roman"/>
          <w:i/>
          <w:lang w:val="en-US"/>
        </w:rPr>
        <w:t>df</w:t>
      </w:r>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r>
        <w:rPr>
          <w:rFonts w:cs="Times New Roman"/>
          <w:i/>
          <w:lang w:val="en-US"/>
        </w:rPr>
        <w:t>df</w:t>
      </w:r>
      <w:r w:rsidRPr="00627457">
        <w:rPr>
          <w:rFonts w:cs="Times New Roman"/>
        </w:rPr>
        <w:t xml:space="preserve"> </w:t>
      </w:r>
      <w:r>
        <w:rPr>
          <w:rFonts w:cs="Times New Roman"/>
          <w:lang w:val="uk-UA"/>
        </w:rPr>
        <w:t xml:space="preserve">у </w:t>
      </w:r>
      <w:r>
        <w:rPr>
          <w:rFonts w:cs="Times New Roman"/>
          <w:i/>
          <w:lang w:val="uk-UA"/>
        </w:rPr>
        <w:t>df_dict.items.</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C464E2" w:rsidRPr="008A020D">
        <w:rPr>
          <w:rFonts w:cs="Times New Roman"/>
          <w:i/>
          <w:lang w:val="uk-UA"/>
        </w:rPr>
        <w:t>_</w:t>
      </w:r>
      <w:r w:rsidR="00C464E2">
        <w:rPr>
          <w:rFonts w:cs="Times New Roman"/>
          <w:i/>
          <w:lang w:val="en-US"/>
        </w:rPr>
        <w:t>sample</w:t>
      </w:r>
      <w:r>
        <w:rPr>
          <w:rFonts w:cs="Times New Roman"/>
          <w:i/>
          <w:lang w:val="uk-UA"/>
        </w:rPr>
        <w:t>, True,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Виводимо скільки було оброблено айтемів.</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86299E">
      <w:pPr>
        <w:pStyle w:val="Heading2"/>
        <w:ind w:hanging="792"/>
        <w:rPr>
          <w:lang w:val="en-US"/>
        </w:rPr>
      </w:pPr>
      <w:bookmarkStart w:id="13" w:name="_Toc106018357"/>
      <w:r>
        <w:rPr>
          <w:lang w:val="uk-UA"/>
        </w:rPr>
        <w:t>Алгоритм векторизації</w:t>
      </w:r>
      <w:bookmarkEnd w:id="13"/>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деструктуризації масиву </w:t>
      </w:r>
      <w:r>
        <w:rPr>
          <w:rFonts w:cs="Times New Roman"/>
          <w:i/>
          <w:lang w:val="uk-UA"/>
        </w:rPr>
        <w:t>preprocessed_data.post_corpus.</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r>
        <w:rPr>
          <w:rFonts w:cs="Times New Roman"/>
          <w:i/>
          <w:lang w:val="uk-UA"/>
        </w:rPr>
        <w:t>vector_size=W2V_SIZE, window=W2V_WINDOW,  min_count=W2V_MIN_COUNT,  workers=8.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r>
        <w:rPr>
          <w:rFonts w:cs="Times New Roman"/>
          <w:i/>
          <w:lang w:val="uk-UA"/>
        </w:rPr>
        <w:t>build_vocab</w:t>
      </w:r>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i/>
          <w:lang w:val="uk-UA"/>
        </w:rPr>
        <w:t>vocab_size</w:t>
      </w:r>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Тренуємо векторизацію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86299E">
      <w:pPr>
        <w:pStyle w:val="Heading2"/>
        <w:ind w:hanging="792"/>
        <w:rPr>
          <w:lang w:val="en-US"/>
        </w:rPr>
      </w:pPr>
      <w:bookmarkStart w:id="14" w:name="_Toc106018358"/>
      <w:r>
        <w:rPr>
          <w:lang w:val="uk-UA"/>
        </w:rPr>
        <w:t>Алгоритм підготовки даних</w:t>
      </w:r>
      <w:bookmarkEnd w:id="14"/>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r>
        <w:rPr>
          <w:rFonts w:cs="Times New Roman"/>
          <w:lang w:val="en-US"/>
        </w:rPr>
        <w:t xml:space="preserve">tag_encoder </w:t>
      </w:r>
      <w:r>
        <w:rPr>
          <w:rFonts w:cs="Times New Roman"/>
          <w:lang w:val="uk-UA"/>
        </w:rPr>
        <w:t xml:space="preserve">результат виконання функції </w:t>
      </w:r>
      <w:r>
        <w:rPr>
          <w:rFonts w:cs="Times New Roman"/>
          <w:lang w:val="en-US"/>
        </w:rPr>
        <w:t>MultiLabelBinarizer.</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r>
        <w:rPr>
          <w:rFonts w:cs="Times New Roman"/>
          <w:lang w:val="en-US"/>
        </w:rPr>
        <w:t xml:space="preserve">tags_encoded </w:t>
      </w:r>
      <w:r>
        <w:rPr>
          <w:rFonts w:cs="Times New Roman"/>
          <w:lang w:val="uk-UA"/>
        </w:rPr>
        <w:t>результат виконання методу fit_transform</w:t>
      </w:r>
      <w:r>
        <w:rPr>
          <w:rFonts w:cs="Times New Roman"/>
          <w:lang w:val="en-US"/>
        </w:rPr>
        <w:t xml:space="preserve"> </w:t>
      </w:r>
      <w:r>
        <w:rPr>
          <w:rFonts w:cs="Times New Roman"/>
          <w:lang w:val="uk-UA"/>
        </w:rPr>
        <w:t xml:space="preserve">об’єкту </w:t>
      </w:r>
      <w:r>
        <w:rPr>
          <w:rFonts w:cs="Times New Roman"/>
          <w:lang w:val="en-US"/>
        </w:rPr>
        <w:t>tag_encoder</w:t>
      </w:r>
      <w:r>
        <w:rPr>
          <w:rFonts w:cs="Times New Roman"/>
          <w:lang w:val="uk-UA"/>
        </w:rPr>
        <w:t xml:space="preserve"> з параметром </w:t>
      </w:r>
      <w:r>
        <w:rPr>
          <w:rFonts w:cs="Times New Roman"/>
          <w:lang w:val="en-US"/>
        </w:rPr>
        <w:t>final_tag_data.</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r>
        <w:rPr>
          <w:rFonts w:cs="Times New Roman"/>
          <w:lang w:val="en-US"/>
        </w:rPr>
        <w:t xml:space="preserve">DataFrame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r>
        <w:rPr>
          <w:rFonts w:cs="Times New Roman"/>
          <w:lang w:val="uk-UA"/>
        </w:rPr>
        <w:t>corpus_code_combined.</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data preprocessed_data.post_corpus</w:t>
      </w:r>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Проходимось циклом по айтемах</w:t>
      </w:r>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86299E">
      <w:pPr>
        <w:pStyle w:val="Heading2"/>
        <w:ind w:hanging="792"/>
      </w:pPr>
      <w:bookmarkStart w:id="15" w:name="_Toc106018359"/>
      <w:r>
        <w:rPr>
          <w:lang w:val="uk-UA"/>
        </w:rPr>
        <w:t xml:space="preserve">Алгоритм побудови та навчання моделі </w:t>
      </w:r>
      <w:r>
        <w:rPr>
          <w:lang w:val="en-US"/>
        </w:rPr>
        <w:t>GRU</w:t>
      </w:r>
      <w:bookmarkEnd w:id="15"/>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Виконуємо дропаут</w:t>
      </w:r>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Робимо батч-нормализацію</w:t>
      </w:r>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86299E">
      <w:pPr>
        <w:pStyle w:val="Heading2"/>
        <w:ind w:hanging="792"/>
      </w:pPr>
      <w:bookmarkStart w:id="16" w:name="_Toc106018360"/>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bookmarkEnd w:id="16"/>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Робимо передобробку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search_res</w:t>
      </w:r>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all_title_embeddings</w:t>
      </w:r>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Перевиставляємо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Обчислюємо tfidf</w:t>
      </w:r>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Обчислюємо tfidf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r w:rsidR="00627457">
        <w:rPr>
          <w:rFonts w:cs="Times New Roman"/>
          <w:lang w:val="en-US"/>
        </w:rPr>
        <w:t>бчисл</w:t>
      </w:r>
      <w:r w:rsidR="00627457">
        <w:rPr>
          <w:rFonts w:cs="Times New Roman"/>
          <w:lang w:val="uk-UA"/>
        </w:rPr>
        <w:t>юємо</w:t>
      </w:r>
      <w:r w:rsidR="00627457">
        <w:rPr>
          <w:rFonts w:cs="Times New Roman"/>
          <w:lang w:val="en-US"/>
        </w:rPr>
        <w:t xml:space="preserve"> косинусн</w:t>
      </w:r>
      <w:r w:rsidR="00627457">
        <w:rPr>
          <w:rFonts w:cs="Times New Roman"/>
          <w:lang w:val="uk-UA"/>
        </w:rPr>
        <w:t>у</w:t>
      </w:r>
      <w:r w:rsidR="00627457">
        <w:rPr>
          <w:rFonts w:cs="Times New Roman"/>
          <w:lang w:val="en-US"/>
        </w:rPr>
        <w:t xml:space="preserve"> подібн</w:t>
      </w:r>
      <w:r w:rsidR="00627457">
        <w:rPr>
          <w:rFonts w:cs="Times New Roman"/>
          <w:lang w:val="uk-UA"/>
        </w:rPr>
        <w:t>ість</w:t>
      </w:r>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Проходимося циклом по iteritems</w:t>
      </w:r>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пошуку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0870F863" w14:textId="68DBF373" w:rsidR="001425A3" w:rsidRDefault="00376F9D" w:rsidP="00683350">
      <w:pPr>
        <w:pStyle w:val="Heading1"/>
        <w:rPr>
          <w:lang w:val="uk-UA"/>
        </w:rPr>
      </w:pPr>
      <w:bookmarkStart w:id="17" w:name="_Toc106018361"/>
      <w:r>
        <w:rPr>
          <w:lang w:val="uk-UA"/>
        </w:rPr>
        <w:lastRenderedPageBreak/>
        <w:t>ОПИС ПРОГРАМНОГО ЗАБЕЗПЕЧЕННЯ</w:t>
      </w:r>
      <w:bookmarkEnd w:id="17"/>
    </w:p>
    <w:p w14:paraId="7AC0B2CD" w14:textId="14F31B24" w:rsidR="00F13DD1" w:rsidRPr="003307FF" w:rsidRDefault="00F13DD1" w:rsidP="004914EB">
      <w:pPr>
        <w:pStyle w:val="Heading2"/>
        <w:ind w:firstLine="0"/>
        <w:rPr>
          <w:szCs w:val="28"/>
          <w:lang w:val="uk-UA"/>
        </w:rPr>
      </w:pPr>
      <w:bookmarkStart w:id="18" w:name="_Toc105166670"/>
      <w:r w:rsidRPr="003307FF">
        <w:rPr>
          <w:szCs w:val="28"/>
          <w:lang w:val="uk-UA"/>
        </w:rPr>
        <w:t xml:space="preserve"> </w:t>
      </w:r>
      <w:bookmarkStart w:id="19" w:name="_Toc106018362"/>
      <w:r w:rsidRPr="003307FF">
        <w:rPr>
          <w:szCs w:val="28"/>
          <w:lang w:val="uk-UA"/>
        </w:rPr>
        <w:t>Діаграма класів програмного забезпечення</w:t>
      </w:r>
      <w:bookmarkEnd w:id="18"/>
      <w:bookmarkEnd w:id="19"/>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4886D934"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00894BF4">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894BF4">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20" w:name="_Toc419641941"/>
      <w:bookmarkStart w:id="21" w:name="_Toc106018363"/>
      <w:r>
        <w:rPr>
          <w:lang w:val="uk-UA"/>
        </w:rPr>
        <w:t xml:space="preserve">Опис </w:t>
      </w:r>
      <w:r w:rsidR="001E0E8C">
        <w:rPr>
          <w:lang w:val="uk-UA"/>
        </w:rPr>
        <w:t>методів</w:t>
      </w:r>
      <w:r>
        <w:rPr>
          <w:lang w:val="uk-UA"/>
        </w:rPr>
        <w:t xml:space="preserve"> частин програмного забезпечення</w:t>
      </w:r>
      <w:bookmarkEnd w:id="20"/>
      <w:bookmarkEnd w:id="21"/>
    </w:p>
    <w:p w14:paraId="20A9E50F" w14:textId="2B5C6E63" w:rsidR="00354B2F" w:rsidRPr="00354B2F" w:rsidRDefault="00354B2F" w:rsidP="00354B2F">
      <w:pPr>
        <w:pStyle w:val="Heading3"/>
        <w:rPr>
          <w:lang w:val="uk-UA"/>
        </w:rPr>
      </w:pPr>
      <w:bookmarkStart w:id="22" w:name="_Toc106018364"/>
      <w:r>
        <w:rPr>
          <w:lang w:val="uk-UA"/>
        </w:rPr>
        <w:t>Користувацькі</w:t>
      </w:r>
      <w:r w:rsidR="00C50DFE">
        <w:rPr>
          <w:lang w:val="uk-UA"/>
        </w:rPr>
        <w:t xml:space="preserve"> методи</w:t>
      </w:r>
      <w:bookmarkEnd w:id="22"/>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23" w:name="_Toc419641942"/>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23"/>
      <w:r w:rsidR="00C74325">
        <w:rPr>
          <w:lang w:val="uk-UA"/>
        </w:rPr>
        <w:t xml:space="preserve"> </w:t>
      </w:r>
      <w:r w:rsidR="001E0E8C" w:rsidRPr="0067656C">
        <w:rPr>
          <w:lang w:val="uk-UA"/>
        </w:rPr>
        <w:t>методи</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r w:rsidRPr="003808E4">
              <w:rPr>
                <w:sz w:val="28"/>
                <w:szCs w:val="28"/>
                <w:lang w:val="en-US"/>
              </w:rPr>
              <w:t>on_startup</w:t>
            </w:r>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r w:rsidRPr="003808E4">
              <w:rPr>
                <w:sz w:val="28"/>
                <w:szCs w:val="28"/>
                <w:lang w:val="en-US"/>
              </w:rPr>
              <w:t>Input_limit</w:t>
            </w:r>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Message, state: FSMContext</w:t>
            </w:r>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r w:rsidRPr="003808E4">
              <w:rPr>
                <w:sz w:val="28"/>
                <w:szCs w:val="28"/>
                <w:lang w:val="en-US"/>
              </w:rPr>
              <w:t>Handle_replies</w:t>
            </w:r>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r w:rsidRPr="003808E4">
              <w:rPr>
                <w:sz w:val="28"/>
                <w:szCs w:val="28"/>
                <w:lang w:val="en-US"/>
              </w:rPr>
              <w:t>Reply_to_message</w:t>
            </w:r>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r w:rsidRPr="003808E4">
              <w:rPr>
                <w:sz w:val="28"/>
                <w:szCs w:val="28"/>
                <w:lang w:val="en-US"/>
              </w:rPr>
              <w:t>keys_from_tags</w:t>
            </w:r>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r w:rsidRPr="003808E4">
              <w:rPr>
                <w:sz w:val="28"/>
                <w:szCs w:val="28"/>
                <w:lang w:val="en-US"/>
              </w:rPr>
              <w:t>encode_tags</w:t>
            </w:r>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r w:rsidRPr="003808E4">
              <w:rPr>
                <w:sz w:val="28"/>
                <w:szCs w:val="28"/>
                <w:lang w:val="en-US"/>
              </w:rPr>
              <w:t>decode_tags</w:t>
            </w:r>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r w:rsidRPr="003808E4">
              <w:rPr>
                <w:sz w:val="28"/>
                <w:szCs w:val="28"/>
                <w:lang w:val="en-US"/>
              </w:rPr>
              <w:t>split_tags</w:t>
            </w:r>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r w:rsidRPr="003808E4">
              <w:rPr>
                <w:sz w:val="28"/>
                <w:szCs w:val="28"/>
                <w:lang w:val="en-US"/>
              </w:rPr>
              <w:t>predict_category</w:t>
            </w:r>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r w:rsidRPr="003808E4">
              <w:rPr>
                <w:sz w:val="28"/>
                <w:szCs w:val="28"/>
                <w:lang w:val="en-US"/>
              </w:rPr>
              <w:t>get_df</w:t>
            </w:r>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r w:rsidRPr="003808E4">
              <w:rPr>
                <w:rFonts w:cs="Times New Roman"/>
                <w:szCs w:val="28"/>
                <w:lang w:val="en-US"/>
              </w:rPr>
              <w:t>df</w:t>
            </w:r>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r w:rsidRPr="003808E4">
              <w:rPr>
                <w:rFonts w:cs="Times New Roman"/>
                <w:szCs w:val="28"/>
                <w:lang w:val="en-US"/>
              </w:rPr>
              <w:t>df</w:t>
            </w:r>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r w:rsidRPr="003808E4">
              <w:rPr>
                <w:sz w:val="28"/>
                <w:szCs w:val="28"/>
                <w:lang w:val="en-US"/>
              </w:rPr>
              <w:t>save_dataset</w:t>
            </w:r>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key_cat, dataframe,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r w:rsidRPr="003808E4">
              <w:rPr>
                <w:sz w:val="28"/>
                <w:szCs w:val="28"/>
                <w:lang w:val="en-US"/>
              </w:rPr>
              <w:t>get_logger</w:t>
            </w:r>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bookmarkStart w:id="24" w:name="_Toc106018365"/>
      <w:r>
        <w:rPr>
          <w:lang w:val="uk-UA"/>
        </w:rPr>
        <w:t>Стандартні</w:t>
      </w:r>
      <w:r w:rsidR="00DD30A4">
        <w:rPr>
          <w:lang w:val="uk-UA"/>
        </w:rPr>
        <w:t xml:space="preserve"> методи</w:t>
      </w:r>
      <w:bookmarkEnd w:id="24"/>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r w:rsidRPr="00B55585">
              <w:rPr>
                <w:sz w:val="28"/>
                <w:szCs w:val="28"/>
                <w:lang w:val="en-US"/>
              </w:rPr>
              <w:t>Bot_tg</w:t>
            </w:r>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r w:rsidRPr="00B55585">
              <w:rPr>
                <w:sz w:val="28"/>
                <w:szCs w:val="28"/>
                <w:lang w:val="en-US"/>
              </w:rPr>
              <w:t>set_default_commands</w:t>
            </w:r>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Використовується для налаштування дефолтних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r w:rsidRPr="00B55585">
              <w:rPr>
                <w:sz w:val="28"/>
                <w:szCs w:val="28"/>
                <w:lang w:val="en-US"/>
              </w:rPr>
              <w:t>Start_polling</w:t>
            </w:r>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r w:rsidRPr="00B55585">
              <w:rPr>
                <w:rFonts w:cs="Times New Roman"/>
                <w:szCs w:val="28"/>
                <w:lang w:val="uk-UA"/>
              </w:rPr>
              <w:t xml:space="preserve">Виокристовуєтьсядля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dp, on_startup=on_startup, skip_updates=True</w:t>
            </w:r>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r w:rsidRPr="00B55585">
              <w:rPr>
                <w:sz w:val="28"/>
                <w:szCs w:val="28"/>
                <w:lang w:val="en-US"/>
              </w:rPr>
              <w:t>Isdecimal</w:t>
            </w:r>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Переверяє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r w:rsidRPr="001478E2">
              <w:rPr>
                <w:rFonts w:cs="Times New Roman"/>
                <w:szCs w:val="28"/>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r w:rsidRPr="00B55585">
              <w:rPr>
                <w:sz w:val="28"/>
                <w:szCs w:val="28"/>
                <w:lang w:val="en-US"/>
              </w:rPr>
              <w:t>Get_data</w:t>
            </w:r>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r w:rsidRPr="00B55585">
              <w:rPr>
                <w:sz w:val="28"/>
                <w:szCs w:val="28"/>
                <w:lang w:val="en-US"/>
              </w:rPr>
              <w:t>Search_engine</w:t>
            </w:r>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r w:rsidRPr="00B55585">
              <w:rPr>
                <w:sz w:val="28"/>
                <w:szCs w:val="28"/>
                <w:lang w:val="en-US"/>
              </w:rPr>
              <w:t>Search_results</w:t>
            </w:r>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search_text, num</w:t>
            </w:r>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r w:rsidRPr="00B55585">
              <w:rPr>
                <w:sz w:val="28"/>
                <w:szCs w:val="28"/>
                <w:lang w:val="en-US"/>
              </w:rPr>
              <w:t>hlink</w:t>
            </w:r>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r w:rsidRPr="00B55585">
              <w:rPr>
                <w:sz w:val="28"/>
                <w:szCs w:val="28"/>
                <w:lang w:val="en-US"/>
              </w:rPr>
              <w:t>hbold</w:t>
            </w:r>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r w:rsidRPr="00B55585">
              <w:rPr>
                <w:sz w:val="28"/>
                <w:szCs w:val="28"/>
                <w:lang w:val="en-US"/>
              </w:rPr>
              <w:t>dict</w:t>
            </w:r>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Взяти айтем</w:t>
            </w:r>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 айтемів</w:t>
            </w:r>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r w:rsidRPr="00B55585">
              <w:rPr>
                <w:sz w:val="28"/>
                <w:szCs w:val="28"/>
                <w:lang w:val="en-US"/>
              </w:rPr>
              <w:t>DataFrame</w:t>
            </w:r>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r w:rsidRPr="00B55585">
              <w:rPr>
                <w:sz w:val="28"/>
                <w:szCs w:val="28"/>
                <w:lang w:val="en-US"/>
              </w:rPr>
              <w:t>iterrows</w:t>
            </w:r>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Ітерує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r w:rsidRPr="00B55585">
              <w:rPr>
                <w:sz w:val="28"/>
                <w:szCs w:val="28"/>
                <w:lang w:val="en-US"/>
              </w:rPr>
              <w:t>read_env</w:t>
            </w:r>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r w:rsidRPr="00B55585">
              <w:rPr>
                <w:sz w:val="28"/>
                <w:szCs w:val="28"/>
                <w:lang w:val="en-US"/>
              </w:rPr>
              <w:t>read_csv</w:t>
            </w:r>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r w:rsidRPr="00B55585">
              <w:rPr>
                <w:sz w:val="28"/>
                <w:szCs w:val="28"/>
                <w:lang w:val="en-US"/>
              </w:rPr>
              <w:t>to_csv</w:t>
            </w:r>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r w:rsidRPr="00B55585">
              <w:rPr>
                <w:sz w:val="28"/>
                <w:szCs w:val="28"/>
                <w:lang w:val="en-US"/>
              </w:rPr>
              <w:t>filterwarnings</w:t>
            </w:r>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r w:rsidRPr="00B55585">
              <w:rPr>
                <w:sz w:val="28"/>
                <w:szCs w:val="28"/>
                <w:lang w:val="en-US"/>
              </w:rPr>
              <w:t>dropna</w:t>
            </w:r>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для видалення рядків та стовпців зі значеннями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77777777" w:rsidR="00376F9D" w:rsidRPr="001478E2" w:rsidRDefault="00376F9D" w:rsidP="00376F9D">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r w:rsidRPr="00376F9D">
              <w:rPr>
                <w:rFonts w:cs="Times New Roman"/>
                <w:szCs w:val="28"/>
                <w:lang w:val="en-US"/>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lang w:val="en-US"/>
              </w:rPr>
              <w:t>для застосування функцій</w:t>
            </w:r>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r w:rsidRPr="00B55585">
              <w:rPr>
                <w:sz w:val="28"/>
                <w:szCs w:val="28"/>
                <w:lang w:val="en-US"/>
              </w:rPr>
              <w:t>fit_transform</w:t>
            </w:r>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r w:rsidRPr="00B55585">
              <w:rPr>
                <w:rFonts w:cs="Times New Roman"/>
                <w:szCs w:val="28"/>
              </w:rPr>
              <w:t xml:space="preserve">записує об'єкт </w:t>
            </w:r>
            <w:r w:rsidRPr="00B55585">
              <w:rPr>
                <w:rFonts w:cs="Times New Roman"/>
                <w:szCs w:val="28"/>
                <w:lang w:val="en-US"/>
              </w:rPr>
              <w:t>Python</w:t>
            </w:r>
            <w:r w:rsidRPr="00B55585">
              <w:rPr>
                <w:rFonts w:cs="Times New Roman"/>
                <w:szCs w:val="28"/>
              </w:rPr>
              <w:t xml:space="preserve"> у файл у форматі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r w:rsidRPr="00B55585">
              <w:rPr>
                <w:sz w:val="28"/>
                <w:szCs w:val="28"/>
                <w:lang w:val="en-US"/>
              </w:rPr>
              <w:t>train_test_split</w:t>
            </w:r>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781BE3">
      <w:pPr>
        <w:pStyle w:val="Heading1"/>
        <w:rPr>
          <w:lang w:val="uk-UA"/>
        </w:rPr>
      </w:pPr>
      <w:bookmarkStart w:id="25" w:name="_Toc106018366"/>
      <w:r>
        <w:rPr>
          <w:lang w:val="uk-UA"/>
        </w:rPr>
        <w:lastRenderedPageBreak/>
        <w:t>ТЕСТУВАННЯ ПРОГРАМНОГО ЗАБЕЗПЕЧЕННЯ</w:t>
      </w:r>
      <w:bookmarkEnd w:id="25"/>
    </w:p>
    <w:p w14:paraId="74B7EFF0" w14:textId="080A6195" w:rsidR="006A5DA9" w:rsidRDefault="006A5DA9" w:rsidP="006A5DA9">
      <w:pPr>
        <w:pStyle w:val="Heading2"/>
        <w:numPr>
          <w:ilvl w:val="0"/>
          <w:numId w:val="0"/>
        </w:numPr>
        <w:spacing w:line="312" w:lineRule="auto"/>
        <w:ind w:left="426"/>
        <w:rPr>
          <w:lang w:val="uk-UA"/>
        </w:rPr>
      </w:pPr>
      <w:bookmarkStart w:id="26" w:name="_Toc106018367"/>
      <w:r>
        <w:rPr>
          <w:lang w:val="uk-UA"/>
        </w:rPr>
        <w:t>5.1 План тестування</w:t>
      </w:r>
      <w:bookmarkEnd w:id="26"/>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86299E"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86299E"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781BE3">
      <w:pPr>
        <w:pStyle w:val="Heading1"/>
        <w:rPr>
          <w:lang w:val="uk-UA"/>
        </w:rPr>
      </w:pPr>
      <w:bookmarkStart w:id="27" w:name="_Toc106018368"/>
      <w:r>
        <w:rPr>
          <w:lang w:val="uk-UA"/>
        </w:rPr>
        <w:lastRenderedPageBreak/>
        <w:t>ІНСТРУКЦІЯ КОРИСТУВАЧА</w:t>
      </w:r>
      <w:bookmarkEnd w:id="27"/>
    </w:p>
    <w:p w14:paraId="5B93EE1D" w14:textId="6B15B534" w:rsidR="002F332E" w:rsidRPr="0039489A" w:rsidRDefault="00C64E81" w:rsidP="00EE7853">
      <w:pPr>
        <w:pStyle w:val="Heading2"/>
        <w:ind w:hanging="366"/>
        <w:rPr>
          <w:lang w:val="uk-UA"/>
        </w:rPr>
      </w:pPr>
      <w:bookmarkStart w:id="28" w:name="_Toc451632600"/>
      <w:r>
        <w:rPr>
          <w:lang w:val="en-US"/>
        </w:rPr>
        <w:t xml:space="preserve"> </w:t>
      </w:r>
      <w:bookmarkStart w:id="29" w:name="_Toc106018369"/>
      <w:r w:rsidR="002F332E" w:rsidRPr="0039489A">
        <w:rPr>
          <w:lang w:val="uk-UA"/>
        </w:rPr>
        <w:t>Робота з програмою</w:t>
      </w:r>
      <w:bookmarkEnd w:id="28"/>
      <w:bookmarkEnd w:id="29"/>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30"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70E95F4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1C790D69" w:rsidR="002F332E" w:rsidRDefault="009166B4"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1" locked="0" layoutInCell="1" allowOverlap="1" wp14:anchorId="5FE1139C" wp14:editId="7F4DECBE">
            <wp:simplePos x="0" y="0"/>
            <wp:positionH relativeFrom="margin">
              <wp:posOffset>124547</wp:posOffset>
            </wp:positionH>
            <wp:positionV relativeFrom="margin">
              <wp:posOffset>4874895</wp:posOffset>
            </wp:positionV>
            <wp:extent cx="5991225" cy="3903402"/>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1225" cy="3903402"/>
                    </a:xfrm>
                    <a:prstGeom prst="rect">
                      <a:avLst/>
                    </a:prstGeom>
                  </pic:spPr>
                </pic:pic>
              </a:graphicData>
            </a:graphic>
            <wp14:sizeRelH relativeFrom="margin">
              <wp14:pctWidth>0</wp14:pctWidth>
            </wp14:sizeRelH>
            <wp14:sizeRelV relativeFrom="margin">
              <wp14:pctHeight>0</wp14:pctHeight>
            </wp14:sizeRelV>
          </wp:anchor>
        </w:drawing>
      </w:r>
      <w:r w:rsidR="002F332E">
        <w:rPr>
          <w:rFonts w:cs="Times New Roman"/>
          <w:szCs w:val="28"/>
          <w:lang w:val="uk-UA"/>
        </w:rPr>
        <w:tab/>
        <w:t xml:space="preserve">При виклику команди </w:t>
      </w:r>
      <w:r w:rsidR="002F332E" w:rsidRPr="00EC35CF">
        <w:rPr>
          <w:rFonts w:cs="Times New Roman"/>
          <w:szCs w:val="28"/>
        </w:rPr>
        <w:t>/</w:t>
      </w:r>
      <w:r w:rsidR="002F332E">
        <w:rPr>
          <w:rFonts w:cs="Times New Roman"/>
          <w:szCs w:val="28"/>
          <w:lang w:val="en-US"/>
        </w:rPr>
        <w:t>help</w:t>
      </w:r>
      <w:r w:rsidR="002F332E">
        <w:rPr>
          <w:rFonts w:cs="Times New Roman"/>
          <w:szCs w:val="28"/>
          <w:lang w:val="uk-UA"/>
        </w:rPr>
        <w:t xml:space="preserve"> або натисненні кнопки </w:t>
      </w:r>
      <w:r w:rsidR="002F332E">
        <w:rPr>
          <w:rFonts w:cs="Times New Roman"/>
          <w:szCs w:val="28"/>
          <w:lang w:val="en-US"/>
        </w:rPr>
        <w:t>Help</w:t>
      </w:r>
      <w:r w:rsidR="002F332E">
        <w:rPr>
          <w:rFonts w:cs="Times New Roman"/>
          <w:szCs w:val="28"/>
          <w:lang w:val="uk-UA"/>
        </w:rPr>
        <w:t>, бот надсилає текстове повідомлення з описом його команд (рисунок 6.6).</w:t>
      </w:r>
    </w:p>
    <w:p w14:paraId="49B06D5B" w14:textId="57F99294" w:rsidR="009166B4" w:rsidRDefault="009166B4" w:rsidP="002F332E">
      <w:pPr>
        <w:ind w:firstLine="0"/>
        <w:jc w:val="center"/>
        <w:rPr>
          <w:rFonts w:cs="Times New Roman"/>
          <w:szCs w:val="28"/>
          <w:lang w:val="uk-UA"/>
        </w:rPr>
      </w:pPr>
    </w:p>
    <w:p w14:paraId="521ADFE1" w14:textId="77777777" w:rsidR="009166B4" w:rsidRDefault="009166B4" w:rsidP="002F332E">
      <w:pPr>
        <w:ind w:firstLine="0"/>
        <w:jc w:val="center"/>
        <w:rPr>
          <w:rFonts w:cs="Times New Roman"/>
          <w:szCs w:val="28"/>
          <w:lang w:val="uk-UA"/>
        </w:rPr>
      </w:pPr>
    </w:p>
    <w:p w14:paraId="15946951" w14:textId="77777777" w:rsidR="009166B4" w:rsidRDefault="009166B4" w:rsidP="002F332E">
      <w:pPr>
        <w:ind w:firstLine="0"/>
        <w:jc w:val="center"/>
        <w:rPr>
          <w:rFonts w:cs="Times New Roman"/>
          <w:szCs w:val="28"/>
          <w:lang w:val="uk-UA"/>
        </w:rPr>
      </w:pPr>
    </w:p>
    <w:p w14:paraId="7EAE0B72" w14:textId="77777777" w:rsidR="009166B4" w:rsidRDefault="009166B4" w:rsidP="002F332E">
      <w:pPr>
        <w:ind w:firstLine="0"/>
        <w:jc w:val="center"/>
        <w:rPr>
          <w:rFonts w:cs="Times New Roman"/>
          <w:szCs w:val="28"/>
          <w:lang w:val="uk-UA"/>
        </w:rPr>
      </w:pPr>
    </w:p>
    <w:p w14:paraId="167FBCF1" w14:textId="77777777" w:rsidR="009166B4" w:rsidRDefault="009166B4" w:rsidP="002F332E">
      <w:pPr>
        <w:ind w:firstLine="0"/>
        <w:jc w:val="center"/>
        <w:rPr>
          <w:rFonts w:cs="Times New Roman"/>
          <w:szCs w:val="28"/>
          <w:lang w:val="uk-UA"/>
        </w:rPr>
      </w:pPr>
    </w:p>
    <w:p w14:paraId="76FD662D" w14:textId="77777777" w:rsidR="009166B4" w:rsidRDefault="009166B4" w:rsidP="002F332E">
      <w:pPr>
        <w:ind w:firstLine="0"/>
        <w:jc w:val="center"/>
        <w:rPr>
          <w:rFonts w:cs="Times New Roman"/>
          <w:szCs w:val="28"/>
          <w:lang w:val="uk-UA"/>
        </w:rPr>
      </w:pPr>
    </w:p>
    <w:p w14:paraId="7B82C66E" w14:textId="77777777" w:rsidR="009166B4" w:rsidRDefault="009166B4" w:rsidP="002F332E">
      <w:pPr>
        <w:ind w:firstLine="0"/>
        <w:jc w:val="center"/>
        <w:rPr>
          <w:rFonts w:cs="Times New Roman"/>
          <w:szCs w:val="28"/>
          <w:lang w:val="uk-UA"/>
        </w:rPr>
      </w:pPr>
    </w:p>
    <w:p w14:paraId="15855993" w14:textId="77777777" w:rsidR="009166B4" w:rsidRDefault="009166B4" w:rsidP="002F332E">
      <w:pPr>
        <w:ind w:firstLine="0"/>
        <w:jc w:val="center"/>
        <w:rPr>
          <w:rFonts w:cs="Times New Roman"/>
          <w:szCs w:val="28"/>
          <w:lang w:val="uk-UA"/>
        </w:rPr>
      </w:pPr>
    </w:p>
    <w:p w14:paraId="6198B0D3" w14:textId="77777777" w:rsidR="009166B4" w:rsidRDefault="009166B4" w:rsidP="002F332E">
      <w:pPr>
        <w:ind w:firstLine="0"/>
        <w:jc w:val="center"/>
        <w:rPr>
          <w:rFonts w:cs="Times New Roman"/>
          <w:szCs w:val="28"/>
          <w:lang w:val="uk-UA"/>
        </w:rPr>
      </w:pPr>
    </w:p>
    <w:p w14:paraId="436FE754" w14:textId="77777777" w:rsidR="009166B4" w:rsidRDefault="009166B4" w:rsidP="002F332E">
      <w:pPr>
        <w:ind w:firstLine="0"/>
        <w:jc w:val="center"/>
        <w:rPr>
          <w:rFonts w:cs="Times New Roman"/>
          <w:szCs w:val="28"/>
          <w:lang w:val="uk-UA"/>
        </w:rPr>
      </w:pPr>
    </w:p>
    <w:p w14:paraId="21A1F7C7" w14:textId="77777777" w:rsidR="009166B4" w:rsidRDefault="009166B4" w:rsidP="002F332E">
      <w:pPr>
        <w:ind w:firstLine="0"/>
        <w:jc w:val="center"/>
        <w:rPr>
          <w:rFonts w:cs="Times New Roman"/>
          <w:szCs w:val="28"/>
          <w:lang w:val="uk-UA"/>
        </w:rPr>
      </w:pPr>
    </w:p>
    <w:p w14:paraId="118C8CF4" w14:textId="77777777" w:rsidR="009166B4" w:rsidRDefault="009166B4" w:rsidP="002F332E">
      <w:pPr>
        <w:ind w:firstLine="0"/>
        <w:jc w:val="center"/>
        <w:rPr>
          <w:rFonts w:cs="Times New Roman"/>
          <w:szCs w:val="28"/>
          <w:lang w:val="uk-UA"/>
        </w:rPr>
      </w:pPr>
    </w:p>
    <w:p w14:paraId="2A5C2ED4" w14:textId="77777777" w:rsidR="009166B4" w:rsidRDefault="009166B4" w:rsidP="002F332E">
      <w:pPr>
        <w:ind w:firstLine="0"/>
        <w:jc w:val="center"/>
        <w:rPr>
          <w:rFonts w:cs="Times New Roman"/>
          <w:szCs w:val="28"/>
          <w:lang w:val="uk-UA"/>
        </w:rPr>
      </w:pPr>
    </w:p>
    <w:p w14:paraId="35CDD41C" w14:textId="2D7D449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31" w:name="_Toc106018370"/>
      <w:r w:rsidRPr="00AE264C">
        <w:rPr>
          <w:lang w:val="uk-UA"/>
        </w:rPr>
        <w:t>Формат вхідних та вихідних даних</w:t>
      </w:r>
      <w:bookmarkEnd w:id="30"/>
      <w:bookmarkEnd w:id="31"/>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r w:rsidRPr="006A3E0C">
        <w:rPr>
          <w:lang w:val="uk-UA"/>
        </w:rPr>
        <w:t xml:space="preserve"> </w:t>
      </w:r>
      <w:bookmarkStart w:id="32" w:name="_Toc106018371"/>
      <w:r w:rsidR="002F332E">
        <w:rPr>
          <w:lang w:val="en-US"/>
        </w:rPr>
        <w:t>C</w:t>
      </w:r>
      <w:r w:rsidR="002F332E">
        <w:rPr>
          <w:lang w:val="uk-UA"/>
        </w:rPr>
        <w:t>истемні вимоги програмного забезпечення</w:t>
      </w:r>
      <w:bookmarkEnd w:id="32"/>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r>
        <w:rPr>
          <w:lang w:val="uk-UA"/>
        </w:rPr>
        <w:t>истемні вимоги програмного забезпечення</w:t>
      </w:r>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86299E"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86299E"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86299E"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r w:rsidRPr="00426623">
              <w:t>Intel GMA 950 з відеопам'яттю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50136AE" w:rsidR="002F332E" w:rsidRPr="005D0265" w:rsidRDefault="002F332E" w:rsidP="00CC0FEE">
      <w:pPr>
        <w:rPr>
          <w:lang w:val="uk-UA"/>
        </w:rPr>
      </w:pPr>
      <w:r w:rsidRPr="00040A23">
        <w:rPr>
          <w:webHidden/>
          <w:lang w:val="uk-UA"/>
        </w:rPr>
        <w:lastRenderedPageBreak/>
        <w:t>Продовження таблиці 6.</w:t>
      </w:r>
      <w:r w:rsidR="003121A1">
        <w:rPr>
          <w:webHidden/>
          <w:lang w:val="en-US"/>
        </w:rPr>
        <w:t>1</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86299E"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2644AAB3" w:rsidR="00781BE3" w:rsidRDefault="002A2606" w:rsidP="00781BE3">
      <w:pPr>
        <w:pStyle w:val="-"/>
      </w:pPr>
      <w:bookmarkStart w:id="33" w:name="_Toc106018372"/>
      <w:r>
        <w:lastRenderedPageBreak/>
        <w:t>ВИСНОВКИ</w:t>
      </w:r>
      <w:bookmarkEnd w:id="33"/>
    </w:p>
    <w:p w14:paraId="70B6D55B" w14:textId="6FB432B8" w:rsidR="008C6B44" w:rsidRPr="003307FF" w:rsidRDefault="008C6B44" w:rsidP="008C6B44">
      <w:pPr>
        <w:ind w:firstLine="426"/>
        <w:rPr>
          <w:szCs w:val="28"/>
          <w:lang w:val="uk-UA"/>
        </w:rPr>
      </w:pPr>
      <w:bookmarkStart w:id="34" w:name="_Toc419641950"/>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r w:rsidR="00693033">
        <w:rPr>
          <w:szCs w:val="28"/>
          <w:lang w:val="en-US"/>
        </w:rPr>
        <w:t>vec</w:t>
      </w:r>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та мультиноміальної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r w:rsidR="00AA129E" w:rsidRPr="0072575B">
        <w:rPr>
          <w:rFonts w:cs="Times New Roman"/>
          <w:szCs w:val="28"/>
        </w:rPr>
        <w:t>stackoverflow</w:t>
      </w:r>
      <w:r w:rsidR="00AA129E" w:rsidRPr="008A020D">
        <w:rPr>
          <w:rFonts w:cs="Times New Roman"/>
          <w:szCs w:val="28"/>
          <w:lang w:val="uk-UA"/>
        </w:rPr>
        <w:t>.</w:t>
      </w:r>
      <w:r w:rsidR="00AA129E" w:rsidRPr="0072575B">
        <w:rPr>
          <w:rFonts w:cs="Times New Roman"/>
          <w:szCs w:val="28"/>
        </w:rPr>
        <w:t>com</w:t>
      </w:r>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p w14:paraId="058C29F1" w14:textId="159C4949" w:rsidR="005B3118" w:rsidRDefault="002A2606" w:rsidP="005B3118">
      <w:pPr>
        <w:pStyle w:val="-"/>
      </w:pPr>
      <w:bookmarkStart w:id="35" w:name="_Toc106018373"/>
      <w:bookmarkEnd w:id="34"/>
      <w:r>
        <w:lastRenderedPageBreak/>
        <w:t>ПЕРЕЛІК ПОСИЛАНЬ</w:t>
      </w:r>
      <w:bookmarkEnd w:id="35"/>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r w:rsidR="000C3078" w:rsidRPr="002B0007">
        <w:rPr>
          <w:lang w:val="en-US"/>
        </w:rPr>
        <w:t>vec</w:t>
      </w:r>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Word2Vec Explained</w:t>
      </w:r>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NLP 101: Word2Vec — Skip-gram and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r>
        <w:rPr>
          <w:lang w:val="en-US"/>
        </w:rPr>
        <w:t>Softmax</w:t>
      </w:r>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r w:rsidRPr="002B0007">
        <w:rPr>
          <w:lang w:val="uk-UA"/>
        </w:rPr>
        <w:t>Сигмоїда</w:t>
      </w:r>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r w:rsidR="00565364" w:rsidRPr="002B0007">
          <w:rPr>
            <w:rStyle w:val="Hyperlink"/>
            <w:lang w:val="en-US"/>
          </w:rPr>
          <w:t>uk</w:t>
        </w:r>
        <w:r w:rsidR="00565364" w:rsidRPr="008A020D">
          <w:rPr>
            <w:rStyle w:val="Hyperlink"/>
          </w:rPr>
          <w:t>.</w:t>
        </w:r>
        <w:r w:rsidR="00565364" w:rsidRPr="002B0007">
          <w:rPr>
            <w:rStyle w:val="Hyperlink"/>
            <w:lang w:val="en-US"/>
          </w:rPr>
          <w:t>wikipedia</w:t>
        </w:r>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/Сигмоїда</w:t>
        </w:r>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r w:rsidR="00B33611" w:rsidRPr="00086318">
          <w:rPr>
            <w:rStyle w:val="Hyperlink"/>
            <w:lang w:val="en-US"/>
          </w:rPr>
          <w:t>studfile</w:t>
        </w:r>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bookmarkStart w:id="36" w:name="_Toc106018374"/>
      <w:r>
        <w:lastRenderedPageBreak/>
        <w:t>ДОДАТОК А ТЕХНІЧНЕ ЗАВДАННЯ</w:t>
      </w:r>
      <w:bookmarkEnd w:id="36"/>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Розробка технічної документації.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7816C08A" w14:textId="49E13AFE" w:rsidR="002A2606" w:rsidRPr="00682BF4" w:rsidRDefault="00682BF4" w:rsidP="002A2606">
      <w:pPr>
        <w:pStyle w:val="a3"/>
        <w:rPr>
          <w:szCs w:val="28"/>
          <w:lang w:val="uk-UA"/>
        </w:rPr>
      </w:pPr>
      <w:bookmarkStart w:id="37" w:name="_Toc106018375"/>
      <w:r>
        <w:rPr>
          <w:szCs w:val="28"/>
          <w:lang w:val="uk-UA"/>
        </w:rPr>
        <w:lastRenderedPageBreak/>
        <w:t>ДОДАТОК Б ТЕКСТИ ПРОГРАМНОГО КОДУ</w:t>
      </w:r>
      <w:bookmarkEnd w:id="37"/>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r w:rsidR="007E18C5" w:rsidRPr="007E18C5">
        <w:rPr>
          <w:rFonts w:cs="Times New Roman"/>
          <w:i/>
          <w:iCs/>
          <w:sz w:val="24"/>
          <w:szCs w:val="24"/>
        </w:rPr>
        <w:t>Пошукова семантична система на основі даних сайту stackoverflow.com із використанням машинного навчання</w:t>
      </w:r>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Кб</w:t>
      </w:r>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Обсяг програми (документа), арк., Кб)</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студента групи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33B3C7C9" w:rsidR="003A2B40" w:rsidRDefault="00682BF4" w:rsidP="003A2B40">
      <w:pPr>
        <w:spacing w:before="60"/>
        <w:ind w:firstLine="0"/>
        <w:jc w:val="center"/>
        <w:rPr>
          <w:i/>
          <w:sz w:val="24"/>
          <w:szCs w:val="20"/>
          <w:lang w:val="uk-UA"/>
        </w:rPr>
      </w:pPr>
      <w:r>
        <w:rPr>
          <w:i/>
          <w:sz w:val="24"/>
          <w:szCs w:val="20"/>
          <w:lang w:val="uk-UA"/>
        </w:rPr>
        <w:t>Котков Т.М.,</w:t>
      </w:r>
    </w:p>
    <w:p w14:paraId="6D37EB9B" w14:textId="4B8BFB08" w:rsidR="00682BF4" w:rsidRPr="007E18C5" w:rsidRDefault="00682BF4" w:rsidP="00682BF4">
      <w:pPr>
        <w:ind w:firstLine="0"/>
        <w:jc w:val="center"/>
        <w:rPr>
          <w:i/>
          <w:sz w:val="24"/>
          <w:szCs w:val="20"/>
        </w:rPr>
      </w:pPr>
      <w:r w:rsidRPr="007E18C5">
        <w:rPr>
          <w:i/>
          <w:sz w:val="24"/>
          <w:szCs w:val="20"/>
        </w:rPr>
        <w:t>студента групи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r>
        <w:rPr>
          <w:i/>
          <w:sz w:val="24"/>
          <w:szCs w:val="20"/>
          <w:lang w:val="uk-UA"/>
        </w:rPr>
        <w:t>Сідака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bookmarkStart w:id="38" w:name="_Toc106018376"/>
      <w:r>
        <w:rPr>
          <w:lang w:val="en-US"/>
        </w:rPr>
        <w:lastRenderedPageBreak/>
        <w:t>app</w:t>
      </w:r>
      <w:r w:rsidRPr="006A3E0C">
        <w:rPr>
          <w:lang w:val="en-US"/>
        </w:rPr>
        <w:t>.</w:t>
      </w:r>
      <w:r>
        <w:rPr>
          <w:lang w:val="en-US"/>
        </w:rPr>
        <w:t>py</w:t>
      </w:r>
      <w:bookmarkEnd w:id="38"/>
    </w:p>
    <w:p w14:paraId="20C71097" w14:textId="77777777" w:rsidR="008F0B4F" w:rsidRPr="008F0B4F" w:rsidRDefault="008F0B4F" w:rsidP="008F0B4F">
      <w:pPr>
        <w:ind w:firstLine="0"/>
        <w:jc w:val="left"/>
        <w:rPr>
          <w:lang w:val="en-US"/>
        </w:rPr>
      </w:pPr>
      <w:r w:rsidRPr="008F0B4F">
        <w:rPr>
          <w:lang w:val="en-US"/>
        </w:rPr>
        <w:t>from aiogram import executor</w:t>
      </w:r>
    </w:p>
    <w:p w14:paraId="0FD43724" w14:textId="77777777" w:rsidR="008F0B4F" w:rsidRPr="008F0B4F" w:rsidRDefault="008F0B4F" w:rsidP="008F0B4F">
      <w:pPr>
        <w:ind w:firstLine="0"/>
        <w:jc w:val="left"/>
        <w:rPr>
          <w:lang w:val="en-US"/>
        </w:rPr>
      </w:pPr>
      <w:r w:rsidRPr="008F0B4F">
        <w:rPr>
          <w:lang w:val="en-US"/>
        </w:rPr>
        <w:t>from bot_tg.loader import dp</w:t>
      </w:r>
    </w:p>
    <w:p w14:paraId="5B542217" w14:textId="77777777" w:rsidR="008F0B4F" w:rsidRPr="008F0B4F" w:rsidRDefault="008F0B4F" w:rsidP="008F0B4F">
      <w:pPr>
        <w:ind w:firstLine="0"/>
        <w:jc w:val="left"/>
        <w:rPr>
          <w:lang w:val="en-US"/>
        </w:rPr>
      </w:pPr>
      <w:r w:rsidRPr="008F0B4F">
        <w:rPr>
          <w:lang w:val="en-US"/>
        </w:rPr>
        <w:t>import bot_tg.handlers</w:t>
      </w:r>
    </w:p>
    <w:p w14:paraId="45ACA72B" w14:textId="77777777" w:rsidR="008F0B4F" w:rsidRPr="008F0B4F" w:rsidRDefault="008F0B4F" w:rsidP="008F0B4F">
      <w:pPr>
        <w:ind w:firstLine="0"/>
        <w:jc w:val="left"/>
        <w:rPr>
          <w:lang w:val="en-US"/>
        </w:rPr>
      </w:pPr>
      <w:r w:rsidRPr="008F0B4F">
        <w:rPr>
          <w:lang w:val="en-US"/>
        </w:rPr>
        <w:t>from bot_tg.utils.set_bot_commands import set_default_commands</w:t>
      </w:r>
    </w:p>
    <w:p w14:paraId="0B95FC28" w14:textId="77777777" w:rsidR="008F0B4F" w:rsidRPr="008F0B4F" w:rsidRDefault="008F0B4F" w:rsidP="008F0B4F">
      <w:pPr>
        <w:ind w:firstLine="0"/>
        <w:jc w:val="left"/>
        <w:rPr>
          <w:lang w:val="en-US"/>
        </w:rPr>
      </w:pPr>
      <w:r w:rsidRPr="008F0B4F">
        <w:rPr>
          <w:lang w:val="en-US"/>
        </w:rPr>
        <w:t>from logger import get_logger</w:t>
      </w:r>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logger = get_logger()</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async def on_startup(dispatcher):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set_default_commands(dispatcher)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logger.exception('An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executor.start_polling(dp, on_startup=on_startup, skip_updates=True)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bookmarkStart w:id="39" w:name="_Toc106018377"/>
      <w:r>
        <w:rPr>
          <w:lang w:val="en-US"/>
        </w:rPr>
        <w:lastRenderedPageBreak/>
        <w:t>config.py</w:t>
      </w:r>
      <w:bookmarkEnd w:id="39"/>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r w:rsidRPr="00B91DE5">
        <w:rPr>
          <w:lang w:val="en-US"/>
        </w:rPr>
        <w:t>env.read_env()</w:t>
      </w:r>
    </w:p>
    <w:p w14:paraId="111A9725" w14:textId="77777777" w:rsidR="00B91DE5" w:rsidRPr="00B91DE5" w:rsidRDefault="00B91DE5" w:rsidP="00B91DE5">
      <w:pPr>
        <w:ind w:firstLine="0"/>
        <w:jc w:val="left"/>
        <w:rPr>
          <w:lang w:val="en-US"/>
        </w:rPr>
      </w:pPr>
      <w:r w:rsidRPr="00B91DE5">
        <w:rPr>
          <w:lang w:val="en-US"/>
        </w:rPr>
        <w:t>BOT_TOKEN = env.str("BOT_TOKEN")</w:t>
      </w:r>
    </w:p>
    <w:p w14:paraId="442516C5" w14:textId="77777777" w:rsidR="00B91DE5" w:rsidRPr="00B91DE5" w:rsidRDefault="00B91DE5" w:rsidP="00B91DE5">
      <w:pPr>
        <w:ind w:firstLine="0"/>
        <w:jc w:val="left"/>
        <w:rPr>
          <w:lang w:val="en-US"/>
        </w:rPr>
      </w:pPr>
      <w:r w:rsidRPr="00B91DE5">
        <w:rPr>
          <w:lang w:val="en-US"/>
        </w:rPr>
        <w:t>HEROKU_APP_NAME = env.str("HEROKU_APP_NAME")</w:t>
      </w:r>
    </w:p>
    <w:p w14:paraId="5DE76379" w14:textId="77777777" w:rsidR="00B91DE5" w:rsidRPr="00B91DE5" w:rsidRDefault="00B91DE5" w:rsidP="00B91DE5">
      <w:pPr>
        <w:ind w:firstLine="0"/>
        <w:jc w:val="left"/>
        <w:rPr>
          <w:lang w:val="en-US"/>
        </w:rPr>
      </w:pPr>
      <w:r w:rsidRPr="00B91DE5">
        <w:rPr>
          <w:lang w:val="en-US"/>
        </w:rPr>
        <w:t>ADMINS = env.list("ADMINS")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bookmarkStart w:id="40" w:name="_Toc106018378"/>
      <w:r>
        <w:rPr>
          <w:lang w:val="en-US"/>
        </w:rPr>
        <w:lastRenderedPageBreak/>
        <w:t>handle_replies.py</w:t>
      </w:r>
      <w:bookmarkEnd w:id="40"/>
    </w:p>
    <w:p w14:paraId="2233EC7A" w14:textId="77777777" w:rsidR="0036419B" w:rsidRPr="0036419B" w:rsidRDefault="0036419B" w:rsidP="0036419B">
      <w:pPr>
        <w:ind w:firstLine="0"/>
        <w:jc w:val="left"/>
        <w:rPr>
          <w:lang w:val="en-US"/>
        </w:rPr>
      </w:pPr>
      <w:r w:rsidRPr="0036419B">
        <w:rPr>
          <w:lang w:val="en-US"/>
        </w:rPr>
        <w:t>from aiogram.utils.exceptions import BadRequest</w:t>
      </w:r>
    </w:p>
    <w:p w14:paraId="3D03CBE1" w14:textId="77777777" w:rsidR="0036419B" w:rsidRPr="0036419B" w:rsidRDefault="0036419B" w:rsidP="0036419B">
      <w:pPr>
        <w:ind w:firstLine="0"/>
        <w:jc w:val="left"/>
        <w:rPr>
          <w:lang w:val="en-US"/>
        </w:rPr>
      </w:pPr>
      <w:r w:rsidRPr="0036419B">
        <w:rPr>
          <w:lang w:val="en-US"/>
        </w:rPr>
        <w:t>from aiogram.types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async def reply_to_message(message: Message, text, reply_markup=None):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reply_markup:</w:t>
      </w:r>
    </w:p>
    <w:p w14:paraId="0D3DC470" w14:textId="77777777" w:rsidR="0036419B" w:rsidRPr="0036419B" w:rsidRDefault="0036419B" w:rsidP="0036419B">
      <w:pPr>
        <w:ind w:firstLine="0"/>
        <w:jc w:val="left"/>
        <w:rPr>
          <w:lang w:val="en-US"/>
        </w:rPr>
      </w:pPr>
      <w:r w:rsidRPr="0036419B">
        <w:rPr>
          <w:lang w:val="en-US"/>
        </w:rPr>
        <w:t xml:space="preserve">            await message.reply(text, reply_markup=reply_markup, disable_web_page_preview=True)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message.reply(text, disable_web_page_preview=True)</w:t>
      </w:r>
    </w:p>
    <w:p w14:paraId="698F1A10" w14:textId="77777777" w:rsidR="0036419B" w:rsidRPr="0036419B" w:rsidRDefault="0036419B" w:rsidP="0036419B">
      <w:pPr>
        <w:ind w:firstLine="0"/>
        <w:jc w:val="left"/>
        <w:rPr>
          <w:lang w:val="en-US"/>
        </w:rPr>
      </w:pPr>
      <w:r w:rsidRPr="0036419B">
        <w:rPr>
          <w:lang w:val="en-US"/>
        </w:rPr>
        <w:t xml:space="preserve">    except BadRequest:</w:t>
      </w:r>
    </w:p>
    <w:p w14:paraId="31E7C210" w14:textId="77777777" w:rsidR="0036419B" w:rsidRPr="0036419B" w:rsidRDefault="0036419B" w:rsidP="0036419B">
      <w:pPr>
        <w:ind w:firstLine="0"/>
        <w:jc w:val="left"/>
        <w:rPr>
          <w:lang w:val="en-US"/>
        </w:rPr>
      </w:pPr>
      <w:r w:rsidRPr="0036419B">
        <w:rPr>
          <w:lang w:val="en-US"/>
        </w:rPr>
        <w:t xml:space="preserve">        if reply_markup:</w:t>
      </w:r>
    </w:p>
    <w:p w14:paraId="230CA905" w14:textId="77777777" w:rsidR="0036419B" w:rsidRPr="0036419B" w:rsidRDefault="0036419B" w:rsidP="0036419B">
      <w:pPr>
        <w:ind w:firstLine="0"/>
        <w:jc w:val="left"/>
        <w:rPr>
          <w:lang w:val="en-US"/>
        </w:rPr>
      </w:pPr>
      <w:r w:rsidRPr="0036419B">
        <w:rPr>
          <w:lang w:val="en-US"/>
        </w:rPr>
        <w:t xml:space="preserve">            await message.answer(text, reply_markup=reply_markup, disable_web_page_preview=True)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message.answer(text, disable_web_page_preview=True)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bookmarkStart w:id="41" w:name="_Toc106018379"/>
      <w:r>
        <w:rPr>
          <w:lang w:val="en-US"/>
        </w:rPr>
        <w:lastRenderedPageBreak/>
        <w:t>help.py</w:t>
      </w:r>
      <w:bookmarkEnd w:id="41"/>
    </w:p>
    <w:p w14:paraId="13EEAE01" w14:textId="77777777" w:rsidR="00430661" w:rsidRPr="00430661" w:rsidRDefault="00430661" w:rsidP="00430661">
      <w:pPr>
        <w:ind w:firstLine="0"/>
        <w:jc w:val="left"/>
        <w:rPr>
          <w:lang w:val="en-US"/>
        </w:rPr>
      </w:pPr>
      <w:r w:rsidRPr="00430661">
        <w:rPr>
          <w:lang w:val="en-US"/>
        </w:rPr>
        <w:t>from aiogram.types import Message, ChatType</w:t>
      </w:r>
    </w:p>
    <w:p w14:paraId="46960832" w14:textId="77777777" w:rsidR="00430661" w:rsidRPr="00430661" w:rsidRDefault="00430661" w:rsidP="00430661">
      <w:pPr>
        <w:ind w:firstLine="0"/>
        <w:jc w:val="left"/>
        <w:rPr>
          <w:lang w:val="en-US"/>
        </w:rPr>
      </w:pPr>
      <w:r w:rsidRPr="00430661">
        <w:rPr>
          <w:lang w:val="en-US"/>
        </w:rPr>
        <w:t>from .handle_replies import reply_to_message</w:t>
      </w:r>
    </w:p>
    <w:p w14:paraId="04C549F9" w14:textId="77777777" w:rsidR="00430661" w:rsidRPr="00430661" w:rsidRDefault="00430661" w:rsidP="00430661">
      <w:pPr>
        <w:ind w:firstLine="0"/>
        <w:jc w:val="left"/>
        <w:rPr>
          <w:lang w:val="en-US"/>
        </w:rPr>
      </w:pPr>
      <w:r w:rsidRPr="00430661">
        <w:rPr>
          <w:lang w:val="en-US"/>
        </w:rPr>
        <w:t>from bot_tg.loader import dp</w:t>
      </w:r>
    </w:p>
    <w:p w14:paraId="1FB386D6" w14:textId="77777777" w:rsidR="00430661" w:rsidRPr="00430661" w:rsidRDefault="00430661" w:rsidP="00430661">
      <w:pPr>
        <w:ind w:firstLine="0"/>
        <w:jc w:val="left"/>
        <w:rPr>
          <w:lang w:val="en-US"/>
        </w:rPr>
      </w:pPr>
      <w:r w:rsidRPr="00430661">
        <w:rPr>
          <w:lang w:val="en-US"/>
        </w:rPr>
        <w:t>from aiogram.dispatcher.filters import Text</w:t>
      </w:r>
    </w:p>
    <w:p w14:paraId="45488E1E" w14:textId="77777777" w:rsidR="00430661" w:rsidRPr="00430661" w:rsidRDefault="00430661" w:rsidP="00430661">
      <w:pPr>
        <w:ind w:firstLine="0"/>
        <w:jc w:val="left"/>
        <w:rPr>
          <w:lang w:val="en-US"/>
        </w:rPr>
      </w:pPr>
      <w:r w:rsidRPr="00430661">
        <w:rPr>
          <w:lang w:val="en-US"/>
        </w:rPr>
        <w:t>import aiogram.utils.markdown as fmt</w:t>
      </w:r>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@dp.message_handler(Text(equals="Help"), chat_type=ChatType.PRIVATE)</w:t>
      </w:r>
    </w:p>
    <w:p w14:paraId="6563ECF5" w14:textId="77777777" w:rsidR="00430661" w:rsidRPr="00430661" w:rsidRDefault="00430661" w:rsidP="00430661">
      <w:pPr>
        <w:ind w:firstLine="0"/>
        <w:jc w:val="left"/>
        <w:rPr>
          <w:lang w:val="en-US"/>
        </w:rPr>
      </w:pPr>
      <w:r w:rsidRPr="00430661">
        <w:rPr>
          <w:lang w:val="en-US"/>
        </w:rPr>
        <w:t>@dp.message_handler(commands='help')</w:t>
      </w:r>
    </w:p>
    <w:p w14:paraId="45867322" w14:textId="77777777" w:rsidR="00430661" w:rsidRPr="00430661" w:rsidRDefault="00430661" w:rsidP="00430661">
      <w:pPr>
        <w:ind w:firstLine="0"/>
        <w:jc w:val="left"/>
        <w:rPr>
          <w:lang w:val="en-US"/>
        </w:rPr>
      </w:pPr>
      <w:r w:rsidRPr="00430661">
        <w:rPr>
          <w:lang w:val="en-US"/>
        </w:rPr>
        <w:t>async def bot_help(message: Message):</w:t>
      </w:r>
    </w:p>
    <w:p w14:paraId="51FBC10F" w14:textId="77777777" w:rsidR="00430661" w:rsidRPr="00430661" w:rsidRDefault="00430661" w:rsidP="00430661">
      <w:pPr>
        <w:ind w:firstLine="0"/>
        <w:jc w:val="left"/>
        <w:rPr>
          <w:lang w:val="en-US"/>
        </w:rPr>
      </w:pPr>
      <w:r w:rsidRPr="00430661">
        <w:rPr>
          <w:lang w:val="en-US"/>
        </w:rPr>
        <w:t xml:space="preserve">    text = fmt.text(</w:t>
      </w:r>
    </w:p>
    <w:p w14:paraId="422A30E5" w14:textId="77777777" w:rsidR="00430661" w:rsidRPr="00430661" w:rsidRDefault="00430661" w:rsidP="00430661">
      <w:pPr>
        <w:ind w:firstLine="0"/>
        <w:jc w:val="left"/>
        <w:rPr>
          <w:lang w:val="en-US"/>
        </w:rPr>
      </w:pPr>
      <w:r w:rsidRPr="00430661">
        <w:rPr>
          <w:lang w:val="en-US"/>
        </w:rPr>
        <w:t xml:space="preserve">        fmt.text(f"{fmt.hbold('Enter')} the request, and I {fmt.hbold('will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fmt.text(f"{fmt.hbold('My commands:')}"),</w:t>
      </w:r>
    </w:p>
    <w:p w14:paraId="627606D9" w14:textId="77777777" w:rsidR="00430661" w:rsidRPr="00430661" w:rsidRDefault="00430661" w:rsidP="00430661">
      <w:pPr>
        <w:ind w:firstLine="0"/>
        <w:jc w:val="left"/>
        <w:rPr>
          <w:lang w:val="en-US"/>
        </w:rPr>
      </w:pPr>
      <w:r w:rsidRPr="00430661">
        <w:rPr>
          <w:lang w:val="en-US"/>
        </w:rPr>
        <w:t xml:space="preserve">        fmt.text(f"/start - Start the bot"),</w:t>
      </w:r>
    </w:p>
    <w:p w14:paraId="64F18C72" w14:textId="77777777" w:rsidR="00430661" w:rsidRPr="00430661" w:rsidRDefault="00430661" w:rsidP="00430661">
      <w:pPr>
        <w:ind w:firstLine="0"/>
        <w:jc w:val="left"/>
        <w:rPr>
          <w:lang w:val="en-US"/>
        </w:rPr>
      </w:pPr>
      <w:r w:rsidRPr="00430661">
        <w:rPr>
          <w:lang w:val="en-US"/>
        </w:rPr>
        <w:t xml:space="preserve">        fmt.text(f"/help - Help"),</w:t>
      </w:r>
    </w:p>
    <w:p w14:paraId="21A5D48C" w14:textId="77777777" w:rsidR="00430661" w:rsidRPr="00430661" w:rsidRDefault="00430661" w:rsidP="00430661">
      <w:pPr>
        <w:ind w:firstLine="0"/>
        <w:jc w:val="left"/>
        <w:rPr>
          <w:lang w:val="en-US"/>
        </w:rPr>
      </w:pPr>
      <w:r w:rsidRPr="00430661">
        <w:rPr>
          <w:lang w:val="en-US"/>
        </w:rPr>
        <w:t xml:space="preserve">        fmt.text(f"/search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sep='\n'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reply_to_message(message,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bookmarkStart w:id="42" w:name="_Toc106018380"/>
      <w:r>
        <w:rPr>
          <w:lang w:val="en-US"/>
        </w:rPr>
        <w:lastRenderedPageBreak/>
        <w:t>search.py</w:t>
      </w:r>
      <w:bookmarkEnd w:id="42"/>
    </w:p>
    <w:p w14:paraId="62F52FA4" w14:textId="77777777" w:rsidR="00A9462D" w:rsidRPr="00A9462D" w:rsidRDefault="00A9462D" w:rsidP="00A9462D">
      <w:pPr>
        <w:ind w:firstLine="0"/>
        <w:jc w:val="left"/>
        <w:rPr>
          <w:lang w:val="en-US"/>
        </w:rPr>
      </w:pPr>
      <w:r w:rsidRPr="00A9462D">
        <w:rPr>
          <w:lang w:val="en-US"/>
        </w:rPr>
        <w:t>from aiogram.dispatcher import FSMContext</w:t>
      </w:r>
    </w:p>
    <w:p w14:paraId="73319E29" w14:textId="77777777" w:rsidR="00A9462D" w:rsidRPr="00A9462D" w:rsidRDefault="00A9462D" w:rsidP="00A9462D">
      <w:pPr>
        <w:ind w:firstLine="0"/>
        <w:jc w:val="left"/>
        <w:rPr>
          <w:lang w:val="en-US"/>
        </w:rPr>
      </w:pPr>
      <w:r w:rsidRPr="00A9462D">
        <w:rPr>
          <w:lang w:val="en-US"/>
        </w:rPr>
        <w:t>from bot_tg.loader import dp</w:t>
      </w:r>
    </w:p>
    <w:p w14:paraId="518D8733" w14:textId="77777777" w:rsidR="00A9462D" w:rsidRPr="00A9462D" w:rsidRDefault="00A9462D" w:rsidP="00A9462D">
      <w:pPr>
        <w:ind w:firstLine="0"/>
        <w:jc w:val="left"/>
        <w:rPr>
          <w:lang w:val="en-US"/>
        </w:rPr>
      </w:pPr>
      <w:r w:rsidRPr="00A9462D">
        <w:rPr>
          <w:lang w:val="en-US"/>
        </w:rPr>
        <w:t>from .handle_replies import reply_to_message</w:t>
      </w:r>
    </w:p>
    <w:p w14:paraId="3D88968E" w14:textId="77777777" w:rsidR="00A9462D" w:rsidRPr="00A9462D" w:rsidRDefault="00A9462D" w:rsidP="00A9462D">
      <w:pPr>
        <w:ind w:firstLine="0"/>
        <w:jc w:val="left"/>
        <w:rPr>
          <w:lang w:val="en-US"/>
        </w:rPr>
      </w:pPr>
      <w:r w:rsidRPr="00A9462D">
        <w:rPr>
          <w:lang w:val="en-US"/>
        </w:rPr>
        <w:t>from search_engine.prediction_model.search_pipeline import search_results</w:t>
      </w:r>
    </w:p>
    <w:p w14:paraId="3C04960F" w14:textId="77777777" w:rsidR="00A9462D" w:rsidRPr="00A9462D" w:rsidRDefault="00A9462D" w:rsidP="00A9462D">
      <w:pPr>
        <w:ind w:firstLine="0"/>
        <w:jc w:val="left"/>
        <w:rPr>
          <w:lang w:val="en-US"/>
        </w:rPr>
      </w:pPr>
      <w:r w:rsidRPr="00A9462D">
        <w:rPr>
          <w:lang w:val="en-US"/>
        </w:rPr>
        <w:t>from bot_tg.states.state_storage import States</w:t>
      </w:r>
    </w:p>
    <w:p w14:paraId="16FD9A70" w14:textId="77777777" w:rsidR="00A9462D" w:rsidRPr="00A9462D" w:rsidRDefault="00A9462D" w:rsidP="00A9462D">
      <w:pPr>
        <w:ind w:firstLine="0"/>
        <w:jc w:val="left"/>
        <w:rPr>
          <w:lang w:val="en-US"/>
        </w:rPr>
      </w:pPr>
      <w:r w:rsidRPr="00A9462D">
        <w:rPr>
          <w:lang w:val="en-US"/>
        </w:rPr>
        <w:t>from aiogram.types import Message, ChatType</w:t>
      </w:r>
    </w:p>
    <w:p w14:paraId="1A1A7E20" w14:textId="77777777" w:rsidR="00A9462D" w:rsidRPr="00A9462D" w:rsidRDefault="00A9462D" w:rsidP="00A9462D">
      <w:pPr>
        <w:ind w:firstLine="0"/>
        <w:jc w:val="left"/>
        <w:rPr>
          <w:lang w:val="en-US"/>
        </w:rPr>
      </w:pPr>
      <w:r w:rsidRPr="00A9462D">
        <w:rPr>
          <w:lang w:val="en-US"/>
        </w:rPr>
        <w:t>from bot_tg.data.config import MAX_LIMIT</w:t>
      </w:r>
    </w:p>
    <w:p w14:paraId="05655763" w14:textId="77777777" w:rsidR="00A9462D" w:rsidRPr="00A9462D" w:rsidRDefault="00A9462D" w:rsidP="00A9462D">
      <w:pPr>
        <w:ind w:firstLine="0"/>
        <w:jc w:val="left"/>
        <w:rPr>
          <w:lang w:val="en-US"/>
        </w:rPr>
      </w:pPr>
      <w:r w:rsidRPr="00A9462D">
        <w:rPr>
          <w:lang w:val="en-US"/>
        </w:rPr>
        <w:t>from aiogram.utils.markdown import hlink</w:t>
      </w:r>
    </w:p>
    <w:p w14:paraId="1BD62890" w14:textId="77777777" w:rsidR="00A9462D" w:rsidRPr="00A9462D" w:rsidRDefault="00A9462D" w:rsidP="00A9462D">
      <w:pPr>
        <w:ind w:firstLine="0"/>
        <w:jc w:val="left"/>
        <w:rPr>
          <w:lang w:val="en-US"/>
        </w:rPr>
      </w:pPr>
      <w:r w:rsidRPr="00A9462D">
        <w:rPr>
          <w:lang w:val="en-US"/>
        </w:rPr>
        <w:t>import aiogram.utils.markdown as fmt</w:t>
      </w:r>
    </w:p>
    <w:p w14:paraId="01DEED9D" w14:textId="77777777" w:rsidR="00A9462D" w:rsidRPr="00A9462D" w:rsidRDefault="00A9462D" w:rsidP="00A9462D">
      <w:pPr>
        <w:ind w:firstLine="0"/>
        <w:jc w:val="left"/>
        <w:rPr>
          <w:lang w:val="en-US"/>
        </w:rPr>
      </w:pPr>
      <w:r w:rsidRPr="00A9462D">
        <w:rPr>
          <w:lang w:val="en-US"/>
        </w:rPr>
        <w:t>from aiogram.dispatcher.filters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@dp.message_handler(Text(equals='Search</w:t>
      </w:r>
      <w:r w:rsidRPr="00A9462D">
        <w:rPr>
          <w:rFonts w:ascii="Apple Color Emoji" w:hAnsi="Apple Color Emoji" w:cs="Apple Color Emoji"/>
          <w:lang w:val="en-US"/>
        </w:rPr>
        <w:t>🔎</w:t>
      </w:r>
      <w:r w:rsidRPr="00A9462D">
        <w:rPr>
          <w:lang w:val="en-US"/>
        </w:rPr>
        <w:t>'), chat_type=ChatType.PRIVATE)</w:t>
      </w:r>
    </w:p>
    <w:p w14:paraId="0BF3AC37" w14:textId="77777777" w:rsidR="00A9462D" w:rsidRPr="00A9462D" w:rsidRDefault="00A9462D" w:rsidP="00A9462D">
      <w:pPr>
        <w:ind w:firstLine="0"/>
        <w:jc w:val="left"/>
        <w:rPr>
          <w:lang w:val="en-US"/>
        </w:rPr>
      </w:pPr>
      <w:r w:rsidRPr="00A9462D">
        <w:rPr>
          <w:lang w:val="en-US"/>
        </w:rPr>
        <w:t>@dp.message_handler(commands="search")</w:t>
      </w:r>
    </w:p>
    <w:p w14:paraId="1E225EC6" w14:textId="77777777" w:rsidR="00A9462D" w:rsidRPr="00A9462D" w:rsidRDefault="00A9462D" w:rsidP="00A9462D">
      <w:pPr>
        <w:ind w:firstLine="0"/>
        <w:jc w:val="left"/>
        <w:rPr>
          <w:lang w:val="en-US"/>
        </w:rPr>
      </w:pPr>
      <w:r w:rsidRPr="00A9462D">
        <w:rPr>
          <w:lang w:val="en-US"/>
        </w:rPr>
        <w:t>async def enter_search_mode(message: Message):</w:t>
      </w:r>
    </w:p>
    <w:p w14:paraId="279A8C87" w14:textId="77777777" w:rsidR="00A9462D" w:rsidRPr="00A9462D" w:rsidRDefault="00A9462D" w:rsidP="00A9462D">
      <w:pPr>
        <w:ind w:firstLine="0"/>
        <w:jc w:val="left"/>
        <w:rPr>
          <w:lang w:val="en-US"/>
        </w:rPr>
      </w:pPr>
      <w:r w:rsidRPr="00A9462D">
        <w:rPr>
          <w:lang w:val="en-US"/>
        </w:rPr>
        <w:t xml:space="preserve">    await States.input_text.set()</w:t>
      </w:r>
    </w:p>
    <w:p w14:paraId="6F0DCC2A" w14:textId="77777777" w:rsidR="00A9462D" w:rsidRPr="00A9462D" w:rsidRDefault="00A9462D" w:rsidP="00A9462D">
      <w:pPr>
        <w:ind w:firstLine="0"/>
        <w:jc w:val="left"/>
        <w:rPr>
          <w:lang w:val="en-US"/>
        </w:rPr>
      </w:pPr>
      <w:r w:rsidRPr="00A9462D">
        <w:rPr>
          <w:lang w:val="en-US"/>
        </w:rPr>
        <w:t xml:space="preserve">    await message.reply(fmt.text(f"Enter the {fmt.hbold('request')}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@dp.message_handler(state=States.input_text)</w:t>
      </w:r>
    </w:p>
    <w:p w14:paraId="74078A44" w14:textId="77777777" w:rsidR="00A9462D" w:rsidRPr="00A9462D" w:rsidRDefault="00A9462D" w:rsidP="00A9462D">
      <w:pPr>
        <w:ind w:firstLine="0"/>
        <w:jc w:val="left"/>
        <w:rPr>
          <w:lang w:val="en-US"/>
        </w:rPr>
      </w:pPr>
      <w:r w:rsidRPr="00A9462D">
        <w:rPr>
          <w:lang w:val="en-US"/>
        </w:rPr>
        <w:t>async def input_request(message: Message, state: FSMContext):</w:t>
      </w:r>
    </w:p>
    <w:p w14:paraId="605047F7" w14:textId="77777777" w:rsidR="00A9462D" w:rsidRPr="00A9462D" w:rsidRDefault="00A9462D" w:rsidP="00A9462D">
      <w:pPr>
        <w:ind w:firstLine="0"/>
        <w:jc w:val="left"/>
        <w:rPr>
          <w:lang w:val="en-US"/>
        </w:rPr>
      </w:pPr>
      <w:r w:rsidRPr="00A9462D">
        <w:rPr>
          <w:lang w:val="en-US"/>
        </w:rPr>
        <w:t xml:space="preserve">    await state.update_data(search_text=message.text)</w:t>
      </w:r>
    </w:p>
    <w:p w14:paraId="02E5B2EA" w14:textId="77777777" w:rsidR="00A9462D" w:rsidRPr="00A9462D" w:rsidRDefault="00A9462D" w:rsidP="00A9462D">
      <w:pPr>
        <w:ind w:firstLine="0"/>
        <w:jc w:val="left"/>
        <w:rPr>
          <w:lang w:val="en-US"/>
        </w:rPr>
      </w:pPr>
      <w:r w:rsidRPr="00A9462D">
        <w:rPr>
          <w:lang w:val="en-US"/>
        </w:rPr>
        <w:t xml:space="preserve">    await States.input_limit.set()</w:t>
      </w:r>
    </w:p>
    <w:p w14:paraId="410D68DD" w14:textId="77777777" w:rsidR="00A9462D" w:rsidRPr="00A9462D" w:rsidRDefault="00A9462D" w:rsidP="00A9462D">
      <w:pPr>
        <w:ind w:firstLine="0"/>
        <w:jc w:val="left"/>
        <w:rPr>
          <w:lang w:val="en-US"/>
        </w:rPr>
      </w:pPr>
      <w:r w:rsidRPr="00A9462D">
        <w:rPr>
          <w:lang w:val="en-US"/>
        </w:rPr>
        <w:t xml:space="preserve">    await message.reply(fmt.text(f"Saving text..."</w:t>
      </w:r>
    </w:p>
    <w:p w14:paraId="3A7CC66C" w14:textId="77777777" w:rsidR="00A9462D" w:rsidRPr="00A9462D" w:rsidRDefault="00A9462D" w:rsidP="00A9462D">
      <w:pPr>
        <w:ind w:firstLine="0"/>
        <w:jc w:val="left"/>
        <w:rPr>
          <w:lang w:val="en-US"/>
        </w:rPr>
      </w:pPr>
      <w:r w:rsidRPr="00A9462D">
        <w:rPr>
          <w:lang w:val="en-US"/>
        </w:rPr>
        <w:t xml:space="preserve">                                 f"\nEnter the {fmt.hbold('limit')}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@dp.message_handler(state=States.input_limit)</w:t>
      </w:r>
    </w:p>
    <w:p w14:paraId="46C4E211" w14:textId="77777777" w:rsidR="00A9462D" w:rsidRPr="00A9462D" w:rsidRDefault="00A9462D" w:rsidP="00A9462D">
      <w:pPr>
        <w:ind w:firstLine="0"/>
        <w:jc w:val="left"/>
        <w:rPr>
          <w:lang w:val="en-US"/>
        </w:rPr>
      </w:pPr>
      <w:r w:rsidRPr="00A9462D">
        <w:rPr>
          <w:lang w:val="en-US"/>
        </w:rPr>
        <w:t>async def input_limit(message: Message, state: FSMContext):</w:t>
      </w:r>
    </w:p>
    <w:p w14:paraId="0A218D0E" w14:textId="77777777" w:rsidR="00A9462D" w:rsidRPr="00A9462D" w:rsidRDefault="00A9462D" w:rsidP="00A9462D">
      <w:pPr>
        <w:ind w:firstLine="0"/>
        <w:jc w:val="left"/>
        <w:rPr>
          <w:lang w:val="en-US"/>
        </w:rPr>
      </w:pPr>
      <w:r w:rsidRPr="00A9462D">
        <w:rPr>
          <w:lang w:val="en-US"/>
        </w:rPr>
        <w:t xml:space="preserve">    text = message.text</w:t>
      </w:r>
    </w:p>
    <w:p w14:paraId="442D149F" w14:textId="77777777" w:rsidR="00A9462D" w:rsidRPr="00A9462D" w:rsidRDefault="00A9462D" w:rsidP="00A9462D">
      <w:pPr>
        <w:ind w:firstLine="0"/>
        <w:jc w:val="left"/>
        <w:rPr>
          <w:lang w:val="en-US"/>
        </w:rPr>
      </w:pPr>
      <w:r w:rsidRPr="00A9462D">
        <w:rPr>
          <w:lang w:val="en-US"/>
        </w:rPr>
        <w:t xml:space="preserve">    if text.isdecimal()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message.reply("Searching...")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user_data = await state.get_data()</w:t>
      </w:r>
    </w:p>
    <w:p w14:paraId="149BE26E" w14:textId="77777777" w:rsidR="00A9462D" w:rsidRPr="00A9462D" w:rsidRDefault="00A9462D" w:rsidP="00A9462D">
      <w:pPr>
        <w:ind w:firstLine="0"/>
        <w:jc w:val="left"/>
        <w:rPr>
          <w:lang w:val="en-US"/>
        </w:rPr>
      </w:pPr>
      <w:r w:rsidRPr="00A9462D">
        <w:rPr>
          <w:lang w:val="en-US"/>
        </w:rPr>
        <w:t xml:space="preserve">        await state.finish()</w:t>
      </w:r>
    </w:p>
    <w:p w14:paraId="3B4A6383" w14:textId="77777777" w:rsidR="00A9462D" w:rsidRPr="00A9462D" w:rsidRDefault="00A9462D" w:rsidP="00A9462D">
      <w:pPr>
        <w:ind w:firstLine="0"/>
        <w:jc w:val="left"/>
        <w:rPr>
          <w:lang w:val="en-US"/>
        </w:rPr>
      </w:pPr>
      <w:r w:rsidRPr="00A9462D">
        <w:rPr>
          <w:lang w:val="en-US"/>
        </w:rPr>
        <w:t xml:space="preserve">        search_text = user_data['search_text']</w:t>
      </w:r>
    </w:p>
    <w:p w14:paraId="2FD8725B" w14:textId="77777777" w:rsidR="00A9462D" w:rsidRPr="00A9462D" w:rsidRDefault="00A9462D" w:rsidP="00A9462D">
      <w:pPr>
        <w:ind w:firstLine="0"/>
        <w:jc w:val="left"/>
        <w:rPr>
          <w:lang w:val="en-US"/>
        </w:rPr>
      </w:pPr>
      <w:r w:rsidRPr="00A9462D">
        <w:rPr>
          <w:lang w:val="en-US"/>
        </w:rPr>
        <w:t xml:space="preserve">        t_0 = time.time()</w:t>
      </w:r>
    </w:p>
    <w:p w14:paraId="1DA7D7C4" w14:textId="77777777" w:rsidR="00A9462D" w:rsidRPr="00A9462D" w:rsidRDefault="00A9462D" w:rsidP="00A9462D">
      <w:pPr>
        <w:ind w:firstLine="0"/>
        <w:jc w:val="left"/>
        <w:rPr>
          <w:lang w:val="en-US"/>
        </w:rPr>
      </w:pPr>
      <w:r w:rsidRPr="00A9462D">
        <w:rPr>
          <w:lang w:val="en-US"/>
        </w:rPr>
        <w:t xml:space="preserve">        articles = search_results(search_text,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reply_text = "Articles:\n—————————\n"</w:t>
      </w:r>
    </w:p>
    <w:p w14:paraId="14332523" w14:textId="77777777" w:rsidR="00A9462D" w:rsidRPr="00A9462D" w:rsidRDefault="00A9462D" w:rsidP="00A9462D">
      <w:pPr>
        <w:ind w:firstLine="0"/>
        <w:jc w:val="left"/>
        <w:rPr>
          <w:lang w:val="en-US"/>
        </w:rPr>
      </w:pPr>
      <w:r w:rsidRPr="00A9462D">
        <w:rPr>
          <w:lang w:val="en-US"/>
        </w:rPr>
        <w:t xml:space="preserve">            for i in range(num):</w:t>
      </w:r>
    </w:p>
    <w:p w14:paraId="092469F0" w14:textId="77777777" w:rsidR="00A9462D" w:rsidRPr="00A9462D" w:rsidRDefault="00A9462D" w:rsidP="00A9462D">
      <w:pPr>
        <w:ind w:firstLine="0"/>
        <w:jc w:val="left"/>
        <w:rPr>
          <w:lang w:val="en-US"/>
        </w:rPr>
      </w:pPr>
      <w:r w:rsidRPr="00A9462D">
        <w:rPr>
          <w:lang w:val="en-US"/>
        </w:rPr>
        <w:t xml:space="preserve">                reply_text += fmt.text(</w:t>
      </w:r>
    </w:p>
    <w:p w14:paraId="5500D4D5" w14:textId="77777777" w:rsidR="00A9462D" w:rsidRPr="00A9462D" w:rsidRDefault="00A9462D" w:rsidP="00A9462D">
      <w:pPr>
        <w:ind w:firstLine="0"/>
        <w:jc w:val="left"/>
        <w:rPr>
          <w:lang w:val="en-US"/>
        </w:rPr>
      </w:pPr>
      <w:r w:rsidRPr="00A9462D">
        <w:rPr>
          <w:lang w:val="en-US"/>
        </w:rPr>
        <w:t xml:space="preserve">                    fmt.text(f'{fmt.hbold("Title:")} {hlink(articles[i]["title"].capitalize(), articles[i]["url"])}'),</w:t>
      </w:r>
    </w:p>
    <w:p w14:paraId="1BF1D582" w14:textId="77777777" w:rsidR="00A9462D" w:rsidRPr="00A9462D" w:rsidRDefault="00A9462D" w:rsidP="00A9462D">
      <w:pPr>
        <w:ind w:firstLine="0"/>
        <w:jc w:val="left"/>
        <w:rPr>
          <w:lang w:val="en-US"/>
        </w:rPr>
      </w:pPr>
      <w:r w:rsidRPr="00A9462D">
        <w:rPr>
          <w:lang w:val="en-US"/>
        </w:rPr>
        <w:t xml:space="preserve">                    fmt.text(f'{fmt.hbold("Similarity score:")} {articles[i]["similarity_score"]}'),</w:t>
      </w:r>
    </w:p>
    <w:p w14:paraId="2798A5CF" w14:textId="77777777" w:rsidR="00A9462D" w:rsidRPr="00A9462D" w:rsidRDefault="00A9462D" w:rsidP="00A9462D">
      <w:pPr>
        <w:ind w:firstLine="0"/>
        <w:jc w:val="left"/>
        <w:rPr>
          <w:lang w:val="en-US"/>
        </w:rPr>
      </w:pPr>
      <w:r w:rsidRPr="00A9462D">
        <w:rPr>
          <w:lang w:val="en-US"/>
        </w:rPr>
        <w:t xml:space="preserve">                    fmt.text(f'{fmt.hbold("Tags:")} {articles[i]["tags"]}'),</w:t>
      </w:r>
    </w:p>
    <w:p w14:paraId="261DB7EA" w14:textId="77777777" w:rsidR="00A9462D" w:rsidRPr="00A9462D" w:rsidRDefault="00A9462D" w:rsidP="00A9462D">
      <w:pPr>
        <w:ind w:firstLine="0"/>
        <w:jc w:val="left"/>
        <w:rPr>
          <w:lang w:val="en-US"/>
        </w:rPr>
      </w:pPr>
      <w:r w:rsidRPr="00A9462D">
        <w:rPr>
          <w:lang w:val="en-US"/>
        </w:rPr>
        <w:t xml:space="preserve">                    fmt.text(f'{fmt.hbold("Body:")} {articles[i]["body"][:75]}...\n—————————\n'),</w:t>
      </w:r>
    </w:p>
    <w:p w14:paraId="5D254AF2" w14:textId="77777777" w:rsidR="00A9462D" w:rsidRPr="00A9462D" w:rsidRDefault="00A9462D" w:rsidP="00A9462D">
      <w:pPr>
        <w:ind w:firstLine="0"/>
        <w:jc w:val="left"/>
        <w:rPr>
          <w:lang w:val="en-US"/>
        </w:rPr>
      </w:pPr>
      <w:r w:rsidRPr="00A9462D">
        <w:rPr>
          <w:lang w:val="en-US"/>
        </w:rPr>
        <w:t xml:space="preserve">                    sep='\n'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reply_text += fmt.text(f"The search has been done for {fmt.hbold(round(time.time()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reply_text = fmt.text(f'No corresponding articles were found for such request: "{fmt.hbold(search_text)}"')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reply_text = fmt.text(f"{fmt.hbold('Incorrect input')}. "</w:t>
      </w:r>
    </w:p>
    <w:p w14:paraId="00388E6D" w14:textId="77777777" w:rsidR="00A9462D" w:rsidRPr="00A9462D" w:rsidRDefault="00A9462D" w:rsidP="00A9462D">
      <w:pPr>
        <w:ind w:firstLine="0"/>
        <w:jc w:val="left"/>
        <w:rPr>
          <w:lang w:val="en-US"/>
        </w:rPr>
      </w:pPr>
      <w:r w:rsidRPr="00A9462D">
        <w:rPr>
          <w:lang w:val="en-US"/>
        </w:rPr>
        <w:t xml:space="preserve">                              f"Only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f"\nTry again:")</w:t>
      </w:r>
    </w:p>
    <w:p w14:paraId="2DDE9073" w14:textId="2FC0BA07" w:rsidR="00A9462D" w:rsidRDefault="00A9462D" w:rsidP="00A9462D">
      <w:pPr>
        <w:ind w:firstLine="0"/>
        <w:jc w:val="left"/>
        <w:rPr>
          <w:lang w:val="en-US"/>
        </w:rPr>
      </w:pPr>
      <w:r w:rsidRPr="00A9462D">
        <w:rPr>
          <w:lang w:val="en-US"/>
        </w:rPr>
        <w:t xml:space="preserve">    await reply_to_message(message, reply_text)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bookmarkStart w:id="43" w:name="_Toc106018381"/>
      <w:r>
        <w:rPr>
          <w:lang w:val="en-US"/>
        </w:rPr>
        <w:lastRenderedPageBreak/>
        <w:t>start.py</w:t>
      </w:r>
      <w:bookmarkEnd w:id="43"/>
    </w:p>
    <w:p w14:paraId="4167490A" w14:textId="77777777" w:rsidR="005E341B" w:rsidRPr="005E341B" w:rsidRDefault="005E341B" w:rsidP="005E341B">
      <w:pPr>
        <w:ind w:firstLine="0"/>
        <w:jc w:val="left"/>
        <w:rPr>
          <w:lang w:val="en-US"/>
        </w:rPr>
      </w:pPr>
      <w:r w:rsidRPr="005E341B">
        <w:rPr>
          <w:lang w:val="en-US"/>
        </w:rPr>
        <w:t>from .handle_replies import reply_to_message</w:t>
      </w:r>
    </w:p>
    <w:p w14:paraId="3269D2B6" w14:textId="77777777" w:rsidR="005E341B" w:rsidRPr="005E341B" w:rsidRDefault="005E341B" w:rsidP="005E341B">
      <w:pPr>
        <w:ind w:firstLine="0"/>
        <w:jc w:val="left"/>
        <w:rPr>
          <w:lang w:val="en-US"/>
        </w:rPr>
      </w:pPr>
      <w:r w:rsidRPr="005E341B">
        <w:rPr>
          <w:lang w:val="en-US"/>
        </w:rPr>
        <w:t>from bot_tg.loader import dp</w:t>
      </w:r>
    </w:p>
    <w:p w14:paraId="20C54DEF" w14:textId="77777777" w:rsidR="005E341B" w:rsidRPr="005E341B" w:rsidRDefault="005E341B" w:rsidP="005E341B">
      <w:pPr>
        <w:ind w:firstLine="0"/>
        <w:jc w:val="left"/>
        <w:rPr>
          <w:lang w:val="en-US"/>
        </w:rPr>
      </w:pPr>
      <w:r w:rsidRPr="005E341B">
        <w:rPr>
          <w:lang w:val="en-US"/>
        </w:rPr>
        <w:t>from aiogram.types import Message, ChatType</w:t>
      </w:r>
    </w:p>
    <w:p w14:paraId="4C4B9E0B" w14:textId="77777777" w:rsidR="005E341B" w:rsidRPr="005E341B" w:rsidRDefault="005E341B" w:rsidP="005E341B">
      <w:pPr>
        <w:ind w:firstLine="0"/>
        <w:jc w:val="left"/>
        <w:rPr>
          <w:lang w:val="en-US"/>
        </w:rPr>
      </w:pPr>
      <w:r w:rsidRPr="005E341B">
        <w:rPr>
          <w:lang w:val="en-US"/>
        </w:rPr>
        <w:t>from logger import get_logger</w:t>
      </w:r>
    </w:p>
    <w:p w14:paraId="0BFAEC22" w14:textId="77777777" w:rsidR="005E341B" w:rsidRPr="005E341B" w:rsidRDefault="005E341B" w:rsidP="005E341B">
      <w:pPr>
        <w:ind w:firstLine="0"/>
        <w:jc w:val="left"/>
        <w:rPr>
          <w:lang w:val="en-US"/>
        </w:rPr>
      </w:pPr>
      <w:r w:rsidRPr="005E341B">
        <w:rPr>
          <w:lang w:val="en-US"/>
        </w:rPr>
        <w:t>from bot_tg.keyboards import main_keyboard</w:t>
      </w:r>
    </w:p>
    <w:p w14:paraId="3441898D" w14:textId="77777777" w:rsidR="005E341B" w:rsidRPr="005E341B" w:rsidRDefault="005E341B" w:rsidP="005E341B">
      <w:pPr>
        <w:ind w:firstLine="0"/>
        <w:jc w:val="left"/>
        <w:rPr>
          <w:lang w:val="en-US"/>
        </w:rPr>
      </w:pPr>
      <w:r w:rsidRPr="005E341B">
        <w:rPr>
          <w:lang w:val="en-US"/>
        </w:rPr>
        <w:t>import aiogram.utils.markdown as fmt</w:t>
      </w:r>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logger = get_logger()</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@dp.message_handler(commands='start')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fmt.text(f"Hi, I am stackoverflow search bot.\n"</w:t>
      </w:r>
    </w:p>
    <w:p w14:paraId="2AE8B61B" w14:textId="77777777" w:rsidR="005E341B" w:rsidRPr="005E341B" w:rsidRDefault="005E341B" w:rsidP="005E341B">
      <w:pPr>
        <w:ind w:firstLine="0"/>
        <w:jc w:val="left"/>
        <w:rPr>
          <w:lang w:val="en-US"/>
        </w:rPr>
      </w:pPr>
      <w:r w:rsidRPr="005E341B">
        <w:rPr>
          <w:lang w:val="en-US"/>
        </w:rPr>
        <w:t xml:space="preserve">                    f"{fmt.hbold('Enter')} the request, and I {fmt.hbold('will find')} "</w:t>
      </w:r>
    </w:p>
    <w:p w14:paraId="3C9EE647" w14:textId="77777777" w:rsidR="005E341B" w:rsidRPr="005E341B" w:rsidRDefault="005E341B" w:rsidP="005E341B">
      <w:pPr>
        <w:ind w:firstLine="0"/>
        <w:jc w:val="left"/>
        <w:rPr>
          <w:lang w:val="en-US"/>
        </w:rPr>
      </w:pPr>
      <w:r w:rsidRPr="005E341B">
        <w:rPr>
          <w:lang w:val="en-US"/>
        </w:rPr>
        <w:t xml:space="preserve">                    f"corresponding articles."</w:t>
      </w:r>
    </w:p>
    <w:p w14:paraId="36F4FBAC" w14:textId="77777777" w:rsidR="005E341B" w:rsidRPr="005E341B" w:rsidRDefault="005E341B" w:rsidP="005E341B">
      <w:pPr>
        <w:ind w:firstLine="0"/>
        <w:jc w:val="left"/>
        <w:rPr>
          <w:lang w:val="en-US"/>
        </w:rPr>
      </w:pPr>
      <w:r w:rsidRPr="005E341B">
        <w:rPr>
          <w:lang w:val="en-US"/>
        </w:rPr>
        <w:t xml:space="preserve">                    f"\nUse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message.chat.type in [ChatType.SUPERGROUP, ChatType.GROUP]:</w:t>
      </w:r>
    </w:p>
    <w:p w14:paraId="7D192E5B" w14:textId="77777777" w:rsidR="005E341B" w:rsidRPr="005E341B" w:rsidRDefault="005E341B" w:rsidP="005E341B">
      <w:pPr>
        <w:ind w:firstLine="0"/>
        <w:jc w:val="left"/>
        <w:rPr>
          <w:lang w:val="en-US"/>
        </w:rPr>
      </w:pPr>
      <w:r w:rsidRPr="005E341B">
        <w:rPr>
          <w:lang w:val="en-US"/>
        </w:rPr>
        <w:t xml:space="preserve">        await reply_to_message(message,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reply_to_message(message, text, main_keyboard)</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bookmarkStart w:id="44" w:name="_Toc106018382"/>
      <w:r>
        <w:rPr>
          <w:lang w:val="en-US"/>
        </w:rPr>
        <w:lastRenderedPageBreak/>
        <w:t>search_keyboard.py</w:t>
      </w:r>
      <w:bookmarkEnd w:id="44"/>
    </w:p>
    <w:p w14:paraId="0B69F7E0" w14:textId="77777777" w:rsidR="0099564F" w:rsidRPr="0099564F" w:rsidRDefault="0099564F" w:rsidP="0099564F">
      <w:pPr>
        <w:ind w:firstLine="0"/>
        <w:jc w:val="left"/>
        <w:rPr>
          <w:lang w:val="en-US"/>
        </w:rPr>
      </w:pPr>
      <w:r w:rsidRPr="0099564F">
        <w:rPr>
          <w:lang w:val="en-US"/>
        </w:rPr>
        <w:t>from aiogram.types import ReplyKeyboardMarkup, KeyboardButton</w:t>
      </w:r>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r w:rsidRPr="0099564F">
        <w:rPr>
          <w:lang w:val="en-US"/>
        </w:rPr>
        <w:t>main_keyboard = ReplyKeyboardMarkup([</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KeyboardButton("Help"),</w:t>
      </w:r>
    </w:p>
    <w:p w14:paraId="2F6CFA45" w14:textId="77777777" w:rsidR="0099564F" w:rsidRPr="0099564F" w:rsidRDefault="0099564F" w:rsidP="0099564F">
      <w:pPr>
        <w:ind w:firstLine="0"/>
        <w:jc w:val="left"/>
        <w:rPr>
          <w:lang w:val="en-US"/>
        </w:rPr>
      </w:pPr>
      <w:r w:rsidRPr="0099564F">
        <w:rPr>
          <w:lang w:val="en-US"/>
        </w:rPr>
        <w:t xml:space="preserve">        KeyboardButton("Search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resize_keyboard=True)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bookmarkStart w:id="45" w:name="_Toc106018383"/>
      <w:r>
        <w:rPr>
          <w:lang w:val="en-US"/>
        </w:rPr>
        <w:lastRenderedPageBreak/>
        <w:t>state_storage.py</w:t>
      </w:r>
      <w:bookmarkEnd w:id="45"/>
    </w:p>
    <w:p w14:paraId="448443DA" w14:textId="77777777" w:rsidR="00B81B2B" w:rsidRPr="00B81B2B" w:rsidRDefault="00B81B2B" w:rsidP="00B81B2B">
      <w:pPr>
        <w:ind w:firstLine="0"/>
        <w:jc w:val="left"/>
        <w:rPr>
          <w:lang w:val="en-US"/>
        </w:rPr>
      </w:pPr>
      <w:r w:rsidRPr="00B81B2B">
        <w:rPr>
          <w:lang w:val="en-US"/>
        </w:rPr>
        <w:t>from aiogram.dispatcher.filters.state import StatesGroup,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States(StatesGroup):</w:t>
      </w:r>
    </w:p>
    <w:p w14:paraId="040E3F94" w14:textId="77777777" w:rsidR="00B81B2B" w:rsidRPr="00B81B2B" w:rsidRDefault="00B81B2B" w:rsidP="00B81B2B">
      <w:pPr>
        <w:ind w:firstLine="0"/>
        <w:jc w:val="left"/>
        <w:rPr>
          <w:lang w:val="en-US"/>
        </w:rPr>
      </w:pPr>
      <w:r w:rsidRPr="00B81B2B">
        <w:rPr>
          <w:lang w:val="en-US"/>
        </w:rPr>
        <w:t xml:space="preserve">    input_text = State()</w:t>
      </w:r>
    </w:p>
    <w:p w14:paraId="3B9E1803" w14:textId="269BCDCC" w:rsidR="00B81B2B" w:rsidRDefault="00B81B2B" w:rsidP="00B81B2B">
      <w:pPr>
        <w:ind w:firstLine="0"/>
        <w:jc w:val="left"/>
        <w:rPr>
          <w:lang w:val="en-US"/>
        </w:rPr>
      </w:pPr>
      <w:r w:rsidRPr="00B81B2B">
        <w:rPr>
          <w:lang w:val="en-US"/>
        </w:rPr>
        <w:t xml:space="preserve">    input_limit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bookmarkStart w:id="46" w:name="_Toc106018384"/>
      <w:r>
        <w:rPr>
          <w:lang w:val="en-US"/>
        </w:rPr>
        <w:lastRenderedPageBreak/>
        <w:t>set_bot_commands.py</w:t>
      </w:r>
      <w:bookmarkEnd w:id="46"/>
    </w:p>
    <w:p w14:paraId="18E6ED51" w14:textId="77777777" w:rsidR="00037B31" w:rsidRPr="00037B31" w:rsidRDefault="00037B31" w:rsidP="00037B31">
      <w:pPr>
        <w:ind w:firstLine="0"/>
        <w:jc w:val="left"/>
        <w:rPr>
          <w:lang w:val="en-US"/>
        </w:rPr>
      </w:pPr>
      <w:r w:rsidRPr="00037B31">
        <w:rPr>
          <w:lang w:val="en-US"/>
        </w:rPr>
        <w:t>from aiogram.types import BotCommand</w:t>
      </w:r>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async def set_default_commands(dp):</w:t>
      </w:r>
    </w:p>
    <w:p w14:paraId="070440A5" w14:textId="77777777" w:rsidR="00037B31" w:rsidRPr="00037B31" w:rsidRDefault="00037B31" w:rsidP="00037B31">
      <w:pPr>
        <w:ind w:firstLine="0"/>
        <w:jc w:val="left"/>
        <w:rPr>
          <w:lang w:val="en-US"/>
        </w:rPr>
      </w:pPr>
      <w:r w:rsidRPr="00037B31">
        <w:rPr>
          <w:lang w:val="en-US"/>
        </w:rPr>
        <w:t xml:space="preserve">    await dp.bot.set_my_commands(</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BotCommand("start", "Start the bot"),</w:t>
      </w:r>
    </w:p>
    <w:p w14:paraId="329F7855" w14:textId="77777777" w:rsidR="00037B31" w:rsidRPr="00037B31" w:rsidRDefault="00037B31" w:rsidP="00037B31">
      <w:pPr>
        <w:ind w:firstLine="0"/>
        <w:jc w:val="left"/>
        <w:rPr>
          <w:lang w:val="en-US"/>
        </w:rPr>
      </w:pPr>
      <w:r w:rsidRPr="00037B31">
        <w:rPr>
          <w:lang w:val="en-US"/>
        </w:rPr>
        <w:t xml:space="preserve">            BotCommand("help", "Help"),</w:t>
      </w:r>
    </w:p>
    <w:p w14:paraId="2AD81CE3" w14:textId="77777777" w:rsidR="00037B31" w:rsidRPr="00037B31" w:rsidRDefault="00037B31" w:rsidP="00037B31">
      <w:pPr>
        <w:ind w:firstLine="0"/>
        <w:jc w:val="left"/>
        <w:rPr>
          <w:lang w:val="en-US"/>
        </w:rPr>
      </w:pPr>
      <w:r w:rsidRPr="00037B31">
        <w:rPr>
          <w:lang w:val="en-US"/>
        </w:rPr>
        <w:t xml:space="preserve">            BotCommand("search",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bookmarkStart w:id="47" w:name="_Toc106018385"/>
      <w:r>
        <w:rPr>
          <w:lang w:val="en-US"/>
        </w:rPr>
        <w:lastRenderedPageBreak/>
        <w:t>loader.py</w:t>
      </w:r>
      <w:bookmarkEnd w:id="47"/>
    </w:p>
    <w:p w14:paraId="5186A82E" w14:textId="77777777" w:rsidR="004F1FEF" w:rsidRPr="004F1FEF" w:rsidRDefault="004F1FEF" w:rsidP="004F1FEF">
      <w:pPr>
        <w:ind w:firstLine="0"/>
        <w:jc w:val="left"/>
        <w:rPr>
          <w:lang w:val="en-US"/>
        </w:rPr>
      </w:pPr>
      <w:r w:rsidRPr="004F1FEF">
        <w:rPr>
          <w:lang w:val="en-US"/>
        </w:rPr>
        <w:t>from aiogram import Bot, Dispatcher</w:t>
      </w:r>
    </w:p>
    <w:p w14:paraId="35EECA72" w14:textId="77777777" w:rsidR="004F1FEF" w:rsidRPr="004F1FEF" w:rsidRDefault="004F1FEF" w:rsidP="004F1FEF">
      <w:pPr>
        <w:ind w:firstLine="0"/>
        <w:jc w:val="left"/>
        <w:rPr>
          <w:lang w:val="en-US"/>
        </w:rPr>
      </w:pPr>
      <w:r w:rsidRPr="004F1FEF">
        <w:rPr>
          <w:lang w:val="en-US"/>
        </w:rPr>
        <w:t>from aiogram.types import ParseMode</w:t>
      </w:r>
    </w:p>
    <w:p w14:paraId="24D95A2C" w14:textId="77777777" w:rsidR="004F1FEF" w:rsidRPr="004F1FEF" w:rsidRDefault="004F1FEF" w:rsidP="004F1FEF">
      <w:pPr>
        <w:ind w:firstLine="0"/>
        <w:jc w:val="left"/>
        <w:rPr>
          <w:lang w:val="en-US"/>
        </w:rPr>
      </w:pPr>
      <w:r w:rsidRPr="004F1FEF">
        <w:rPr>
          <w:lang w:val="en-US"/>
        </w:rPr>
        <w:t>from aiogram.contrib.fsm_storage.memory import MemoryStorage</w:t>
      </w:r>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from bot_tg.data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Bot(token=config.BOT_TOKEN, parse_mode=ParseMode.HTML)</w:t>
      </w:r>
    </w:p>
    <w:p w14:paraId="27C58F7A" w14:textId="53959E0F" w:rsidR="004F1FEF" w:rsidRDefault="004F1FEF" w:rsidP="004F1FEF">
      <w:pPr>
        <w:ind w:firstLine="0"/>
        <w:jc w:val="left"/>
        <w:rPr>
          <w:lang w:val="en-US"/>
        </w:rPr>
      </w:pPr>
      <w:r w:rsidRPr="004F1FEF">
        <w:rPr>
          <w:lang w:val="en-US"/>
        </w:rPr>
        <w:t>dp = Dispatcher(bot, storage=MemoryStorage())</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bookmarkStart w:id="48" w:name="_Toc106018386"/>
      <w:r>
        <w:rPr>
          <w:lang w:val="en-US"/>
        </w:rPr>
        <w:lastRenderedPageBreak/>
        <w:t>encode_tags.py</w:t>
      </w:r>
      <w:bookmarkEnd w:id="48"/>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__init__(self, df, max_freq: int):</w:t>
      </w:r>
    </w:p>
    <w:p w14:paraId="36645330" w14:textId="77777777" w:rsidR="00E47253" w:rsidRPr="00E47253" w:rsidRDefault="00E47253" w:rsidP="00E47253">
      <w:pPr>
        <w:ind w:firstLine="0"/>
        <w:jc w:val="left"/>
        <w:rPr>
          <w:lang w:val="en-US"/>
        </w:rPr>
      </w:pPr>
      <w:r w:rsidRPr="00E47253">
        <w:rPr>
          <w:lang w:val="en-US"/>
        </w:rPr>
        <w:t xml:space="preserve">        self.df = df</w:t>
      </w:r>
    </w:p>
    <w:p w14:paraId="41D816B4" w14:textId="77777777" w:rsidR="00E47253" w:rsidRPr="00E47253" w:rsidRDefault="00E47253" w:rsidP="00E47253">
      <w:pPr>
        <w:ind w:firstLine="0"/>
        <w:jc w:val="left"/>
        <w:rPr>
          <w:lang w:val="en-US"/>
        </w:rPr>
      </w:pPr>
      <w:r w:rsidRPr="00E47253">
        <w:rPr>
          <w:lang w:val="en-US"/>
        </w:rPr>
        <w:t xml:space="preserve">        self.max_freq = max_freq</w:t>
      </w:r>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keys_from_tags(self):</w:t>
      </w:r>
    </w:p>
    <w:p w14:paraId="0D7F645F" w14:textId="77777777" w:rsidR="00E47253" w:rsidRPr="00E47253" w:rsidRDefault="00E47253" w:rsidP="00E47253">
      <w:pPr>
        <w:ind w:firstLine="0"/>
        <w:jc w:val="left"/>
        <w:rPr>
          <w:lang w:val="en-US"/>
        </w:rPr>
      </w:pPr>
      <w:r w:rsidRPr="00E47253">
        <w:rPr>
          <w:lang w:val="en-US"/>
        </w:rPr>
        <w:t xml:space="preserve">        df = self.df.copy(deep=True)</w:t>
      </w:r>
    </w:p>
    <w:p w14:paraId="6B3A53DF" w14:textId="77777777" w:rsidR="00E47253" w:rsidRPr="00E47253" w:rsidRDefault="00E47253" w:rsidP="00E47253">
      <w:pPr>
        <w:ind w:firstLine="0"/>
        <w:jc w:val="left"/>
        <w:rPr>
          <w:lang w:val="en-US"/>
        </w:rPr>
      </w:pPr>
      <w:r w:rsidRPr="00E47253">
        <w:rPr>
          <w:lang w:val="en-US"/>
        </w:rPr>
        <w:t xml:space="preserve">        df.tags = [i.split('|') for i in df['tags'].to_list()]</w:t>
      </w:r>
    </w:p>
    <w:p w14:paraId="37B0772A" w14:textId="77777777" w:rsidR="00E47253" w:rsidRPr="00E47253" w:rsidRDefault="00E47253" w:rsidP="00E47253">
      <w:pPr>
        <w:ind w:firstLine="0"/>
        <w:jc w:val="left"/>
        <w:rPr>
          <w:lang w:val="en-US"/>
        </w:rPr>
      </w:pPr>
      <w:r w:rsidRPr="00E47253">
        <w:rPr>
          <w:lang w:val="en-US"/>
        </w:rPr>
        <w:t xml:space="preserve">        tags_dict = {}</w:t>
      </w:r>
    </w:p>
    <w:p w14:paraId="07D8687E" w14:textId="77777777" w:rsidR="00E47253" w:rsidRPr="00E47253" w:rsidRDefault="00E47253" w:rsidP="00E47253">
      <w:pPr>
        <w:ind w:firstLine="0"/>
        <w:jc w:val="left"/>
        <w:rPr>
          <w:lang w:val="en-US"/>
        </w:rPr>
      </w:pPr>
      <w:r w:rsidRPr="00E47253">
        <w:rPr>
          <w:lang w:val="en-US"/>
        </w:rPr>
        <w:t xml:space="preserve">        tags_freq = {}</w:t>
      </w:r>
    </w:p>
    <w:p w14:paraId="142D6246" w14:textId="77777777" w:rsidR="00E47253" w:rsidRPr="00E47253" w:rsidRDefault="00E47253" w:rsidP="00E47253">
      <w:pPr>
        <w:ind w:firstLine="0"/>
        <w:jc w:val="left"/>
        <w:rPr>
          <w:lang w:val="en-US"/>
        </w:rPr>
      </w:pPr>
      <w:r w:rsidRPr="00E47253">
        <w:rPr>
          <w:lang w:val="en-US"/>
        </w:rPr>
        <w:t xml:space="preserve">        ind = 0</w:t>
      </w:r>
    </w:p>
    <w:p w14:paraId="2C1FC942" w14:textId="77777777" w:rsidR="00E47253" w:rsidRPr="00E47253" w:rsidRDefault="00E47253" w:rsidP="00E47253">
      <w:pPr>
        <w:ind w:firstLine="0"/>
        <w:jc w:val="left"/>
        <w:rPr>
          <w:lang w:val="en-US"/>
        </w:rPr>
      </w:pPr>
      <w:r w:rsidRPr="00E47253">
        <w:rPr>
          <w:lang w:val="en-US"/>
        </w:rPr>
        <w:t xml:space="preserve">        for i in range(len(df.tags)):</w:t>
      </w:r>
    </w:p>
    <w:p w14:paraId="5A78BACC" w14:textId="77777777" w:rsidR="00E47253" w:rsidRPr="00E47253" w:rsidRDefault="00E47253" w:rsidP="00E47253">
      <w:pPr>
        <w:ind w:firstLine="0"/>
        <w:jc w:val="left"/>
        <w:rPr>
          <w:lang w:val="en-US"/>
        </w:rPr>
      </w:pPr>
      <w:r w:rsidRPr="00E47253">
        <w:rPr>
          <w:lang w:val="en-US"/>
        </w:rPr>
        <w:t xml:space="preserve">            for j in range(len(df.tags[i])):</w:t>
      </w:r>
    </w:p>
    <w:p w14:paraId="64A30B6F" w14:textId="77777777" w:rsidR="00E47253" w:rsidRPr="00E47253" w:rsidRDefault="00E47253" w:rsidP="00E47253">
      <w:pPr>
        <w:ind w:firstLine="0"/>
        <w:jc w:val="left"/>
        <w:rPr>
          <w:lang w:val="en-US"/>
        </w:rPr>
      </w:pPr>
      <w:r w:rsidRPr="00E47253">
        <w:rPr>
          <w:lang w:val="en-US"/>
        </w:rPr>
        <w:t xml:space="preserve">                if not df.tags[i][j] in list(tags_dict.keys()):</w:t>
      </w:r>
    </w:p>
    <w:p w14:paraId="5DFA8DAB" w14:textId="77777777" w:rsidR="00E47253" w:rsidRPr="00E47253" w:rsidRDefault="00E47253" w:rsidP="00E47253">
      <w:pPr>
        <w:ind w:firstLine="0"/>
        <w:jc w:val="left"/>
        <w:rPr>
          <w:lang w:val="en-US"/>
        </w:rPr>
      </w:pPr>
      <w:r w:rsidRPr="00E47253">
        <w:rPr>
          <w:lang w:val="en-US"/>
        </w:rPr>
        <w:t xml:space="preserve">                    tags_dict[df.tags[i][j]] = ind</w:t>
      </w:r>
    </w:p>
    <w:p w14:paraId="7019CBFC" w14:textId="77777777" w:rsidR="00E47253" w:rsidRPr="00E47253" w:rsidRDefault="00E47253" w:rsidP="00E47253">
      <w:pPr>
        <w:ind w:firstLine="0"/>
        <w:jc w:val="left"/>
        <w:rPr>
          <w:lang w:val="en-US"/>
        </w:rPr>
      </w:pPr>
      <w:r w:rsidRPr="00E47253">
        <w:rPr>
          <w:lang w:val="en-US"/>
        </w:rPr>
        <w:t xml:space="preserve">                    tags_freq[df.tags[i][j]] = 0</w:t>
      </w:r>
    </w:p>
    <w:p w14:paraId="28B36DD9" w14:textId="77777777" w:rsidR="00E47253" w:rsidRPr="00E47253" w:rsidRDefault="00E47253" w:rsidP="00E47253">
      <w:pPr>
        <w:ind w:firstLine="0"/>
        <w:jc w:val="left"/>
        <w:rPr>
          <w:lang w:val="en-US"/>
        </w:rPr>
      </w:pPr>
      <w:r w:rsidRPr="00E47253">
        <w:rPr>
          <w:lang w:val="en-US"/>
        </w:rPr>
        <w:t xml:space="preserve">                    ind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tags_freq[df.tags[i][j]]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tags_freq = dict(sorted(tags_freq.items(),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list(tags_freq.keys())[:self.max_freq]</w:t>
      </w:r>
    </w:p>
    <w:p w14:paraId="37FFCBCB" w14:textId="77777777" w:rsidR="00E47253" w:rsidRPr="00E47253" w:rsidRDefault="00E47253" w:rsidP="00E47253">
      <w:pPr>
        <w:ind w:firstLine="0"/>
        <w:jc w:val="left"/>
        <w:rPr>
          <w:lang w:val="en-US"/>
        </w:rPr>
      </w:pPr>
      <w:r w:rsidRPr="00E47253">
        <w:rPr>
          <w:lang w:val="en-US"/>
        </w:rPr>
        <w:t xml:space="preserve">        values = [tags_dict[i] for i in keys]</w:t>
      </w:r>
    </w:p>
    <w:p w14:paraId="6B3A01CF" w14:textId="77777777" w:rsidR="00E47253" w:rsidRPr="00E47253" w:rsidRDefault="00E47253" w:rsidP="00E47253">
      <w:pPr>
        <w:ind w:firstLine="0"/>
        <w:jc w:val="left"/>
        <w:rPr>
          <w:lang w:val="en-US"/>
        </w:rPr>
      </w:pPr>
      <w:r w:rsidRPr="00E47253">
        <w:rPr>
          <w:lang w:val="en-US"/>
        </w:rPr>
        <w:t xml:space="preserve">        df_tags = pd.DataFrame()</w:t>
      </w:r>
    </w:p>
    <w:p w14:paraId="2B6464F3" w14:textId="77777777" w:rsidR="00E47253" w:rsidRPr="00E47253" w:rsidRDefault="00E47253" w:rsidP="00E47253">
      <w:pPr>
        <w:ind w:firstLine="0"/>
        <w:jc w:val="left"/>
        <w:rPr>
          <w:lang w:val="en-US"/>
        </w:rPr>
      </w:pPr>
      <w:r w:rsidRPr="00E47253">
        <w:rPr>
          <w:lang w:val="en-US"/>
        </w:rPr>
        <w:t xml:space="preserve">        df_tags['tag'] = keys</w:t>
      </w:r>
    </w:p>
    <w:p w14:paraId="458196C5" w14:textId="77777777" w:rsidR="00E47253" w:rsidRPr="00E47253" w:rsidRDefault="00E47253" w:rsidP="00E47253">
      <w:pPr>
        <w:ind w:firstLine="0"/>
        <w:jc w:val="left"/>
        <w:rPr>
          <w:lang w:val="en-US"/>
        </w:rPr>
      </w:pPr>
      <w:r w:rsidRPr="00E47253">
        <w:rPr>
          <w:lang w:val="en-US"/>
        </w:rPr>
        <w:lastRenderedPageBreak/>
        <w:t xml:space="preserve">        df_tags['code'] = values</w:t>
      </w:r>
    </w:p>
    <w:p w14:paraId="1781CAE7" w14:textId="77777777" w:rsidR="00E47253" w:rsidRPr="00E47253" w:rsidRDefault="00E47253" w:rsidP="00E47253">
      <w:pPr>
        <w:ind w:firstLine="0"/>
        <w:jc w:val="left"/>
        <w:rPr>
          <w:lang w:val="en-US"/>
        </w:rPr>
      </w:pPr>
      <w:r w:rsidRPr="00E47253">
        <w:rPr>
          <w:lang w:val="en-US"/>
        </w:rPr>
        <w:t xml:space="preserve">        return df_tags</w:t>
      </w:r>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encode_tags(self):</w:t>
      </w:r>
    </w:p>
    <w:p w14:paraId="6EC66C8C" w14:textId="77777777" w:rsidR="00E47253" w:rsidRPr="00E47253" w:rsidRDefault="00E47253" w:rsidP="00E47253">
      <w:pPr>
        <w:ind w:firstLine="0"/>
        <w:jc w:val="left"/>
        <w:rPr>
          <w:lang w:val="en-US"/>
        </w:rPr>
      </w:pPr>
      <w:r w:rsidRPr="00E47253">
        <w:rPr>
          <w:lang w:val="en-US"/>
        </w:rPr>
        <w:t xml:space="preserve">        df = self.df.copy(deep=True)</w:t>
      </w:r>
    </w:p>
    <w:p w14:paraId="4D3F1C89" w14:textId="77777777" w:rsidR="00E47253" w:rsidRPr="00E47253" w:rsidRDefault="00E47253" w:rsidP="00E47253">
      <w:pPr>
        <w:ind w:firstLine="0"/>
        <w:jc w:val="left"/>
        <w:rPr>
          <w:lang w:val="en-US"/>
        </w:rPr>
      </w:pPr>
      <w:r w:rsidRPr="00E47253">
        <w:rPr>
          <w:lang w:val="en-US"/>
        </w:rPr>
        <w:t xml:space="preserve">        new_enc_tags = []</w:t>
      </w:r>
    </w:p>
    <w:p w14:paraId="0936A058" w14:textId="77777777" w:rsidR="00E47253" w:rsidRPr="00E47253" w:rsidRDefault="00E47253" w:rsidP="00E47253">
      <w:pPr>
        <w:ind w:firstLine="0"/>
        <w:jc w:val="left"/>
        <w:rPr>
          <w:lang w:val="en-US"/>
        </w:rPr>
      </w:pPr>
      <w:r w:rsidRPr="00E47253">
        <w:rPr>
          <w:lang w:val="en-US"/>
        </w:rPr>
        <w:t xml:space="preserve">        tag_keys = self.keys_from_tags()</w:t>
      </w:r>
    </w:p>
    <w:p w14:paraId="0FB20B04" w14:textId="77777777" w:rsidR="00E47253" w:rsidRPr="00E47253" w:rsidRDefault="00E47253" w:rsidP="00E47253">
      <w:pPr>
        <w:ind w:firstLine="0"/>
        <w:jc w:val="left"/>
        <w:rPr>
          <w:lang w:val="en-US"/>
        </w:rPr>
      </w:pPr>
      <w:r w:rsidRPr="00E47253">
        <w:rPr>
          <w:lang w:val="en-US"/>
        </w:rPr>
        <w:t xml:space="preserve">        for i in df.iterrows():</w:t>
      </w:r>
    </w:p>
    <w:p w14:paraId="3C5D5106" w14:textId="77777777" w:rsidR="00E47253" w:rsidRPr="00E47253" w:rsidRDefault="00E47253" w:rsidP="00E47253">
      <w:pPr>
        <w:ind w:firstLine="0"/>
        <w:jc w:val="left"/>
        <w:rPr>
          <w:lang w:val="en-US"/>
        </w:rPr>
      </w:pPr>
      <w:r w:rsidRPr="00E47253">
        <w:rPr>
          <w:lang w:val="en-US"/>
        </w:rPr>
        <w:t xml:space="preserve">            temp_ind = []</w:t>
      </w:r>
    </w:p>
    <w:p w14:paraId="62FA3256" w14:textId="77777777" w:rsidR="00E47253" w:rsidRPr="00E47253" w:rsidRDefault="00E47253" w:rsidP="00E47253">
      <w:pPr>
        <w:ind w:firstLine="0"/>
        <w:jc w:val="left"/>
        <w:rPr>
          <w:lang w:val="en-US"/>
        </w:rPr>
      </w:pPr>
      <w:r w:rsidRPr="00E47253">
        <w:rPr>
          <w:lang w:val="en-US"/>
        </w:rPr>
        <w:t xml:space="preserve">            for j in i[1].tags.split('|'):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tag_keys.loc[tag_keys['tag'] == j].code.values[0]</w:t>
      </w:r>
    </w:p>
    <w:p w14:paraId="79854317" w14:textId="77777777" w:rsidR="00E47253" w:rsidRPr="00E47253" w:rsidRDefault="00E47253" w:rsidP="00E47253">
      <w:pPr>
        <w:ind w:firstLine="0"/>
        <w:jc w:val="left"/>
        <w:rPr>
          <w:lang w:val="en-US"/>
        </w:rPr>
      </w:pPr>
      <w:r w:rsidRPr="00E47253">
        <w:rPr>
          <w:lang w:val="en-US"/>
        </w:rPr>
        <w:t xml:space="preserve">                    temp_ind.append(code)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new_enc_tags.append(temp_ind)</w:t>
      </w:r>
    </w:p>
    <w:p w14:paraId="29C03324" w14:textId="77777777" w:rsidR="00E47253" w:rsidRPr="00E47253" w:rsidRDefault="00E47253" w:rsidP="00E47253">
      <w:pPr>
        <w:ind w:firstLine="0"/>
        <w:jc w:val="left"/>
        <w:rPr>
          <w:lang w:val="en-US"/>
        </w:rPr>
      </w:pPr>
      <w:r w:rsidRPr="00E47253">
        <w:rPr>
          <w:lang w:val="en-US"/>
        </w:rPr>
        <w:t xml:space="preserve">        df.tags = ['|'.join([str(j) for j in i]) for i in new_enc_tags]</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df</w:t>
      </w:r>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__init__(self, df, keys):</w:t>
      </w:r>
    </w:p>
    <w:p w14:paraId="57A0CFCD" w14:textId="77777777" w:rsidR="00E47253" w:rsidRPr="00E47253" w:rsidRDefault="00E47253" w:rsidP="00E47253">
      <w:pPr>
        <w:ind w:firstLine="0"/>
        <w:jc w:val="left"/>
        <w:rPr>
          <w:lang w:val="en-US"/>
        </w:rPr>
      </w:pPr>
      <w:r w:rsidRPr="00E47253">
        <w:rPr>
          <w:lang w:val="en-US"/>
        </w:rPr>
        <w:t xml:space="preserve">        self.df = df</w:t>
      </w:r>
    </w:p>
    <w:p w14:paraId="4F50D1C0" w14:textId="77777777" w:rsidR="00E47253" w:rsidRPr="00E47253" w:rsidRDefault="00E47253" w:rsidP="00E47253">
      <w:pPr>
        <w:ind w:firstLine="0"/>
        <w:jc w:val="left"/>
        <w:rPr>
          <w:lang w:val="en-US"/>
        </w:rPr>
      </w:pPr>
      <w:r w:rsidRPr="00E47253">
        <w:rPr>
          <w:lang w:val="en-US"/>
        </w:rPr>
        <w:t xml:space="preserve">        self.keys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decode_tags(self):</w:t>
      </w:r>
    </w:p>
    <w:p w14:paraId="015397D3" w14:textId="77777777" w:rsidR="00E47253" w:rsidRPr="00E47253" w:rsidRDefault="00E47253" w:rsidP="00E47253">
      <w:pPr>
        <w:ind w:firstLine="0"/>
        <w:jc w:val="left"/>
        <w:rPr>
          <w:lang w:val="en-US"/>
        </w:rPr>
      </w:pPr>
      <w:r w:rsidRPr="00E47253">
        <w:rPr>
          <w:lang w:val="en-US"/>
        </w:rPr>
        <w:t xml:space="preserve">        df = self.df.copy(deep=True)</w:t>
      </w:r>
    </w:p>
    <w:p w14:paraId="7EF43C43" w14:textId="77777777" w:rsidR="00E47253" w:rsidRPr="00E47253" w:rsidRDefault="00E47253" w:rsidP="00E47253">
      <w:pPr>
        <w:ind w:firstLine="0"/>
        <w:jc w:val="left"/>
        <w:rPr>
          <w:lang w:val="en-US"/>
        </w:rPr>
      </w:pPr>
      <w:r w:rsidRPr="00E47253">
        <w:rPr>
          <w:lang w:val="en-US"/>
        </w:rPr>
        <w:t xml:space="preserve">        new_dec_tags = []</w:t>
      </w:r>
    </w:p>
    <w:p w14:paraId="7AB8C289" w14:textId="77777777" w:rsidR="00E47253" w:rsidRPr="00E47253" w:rsidRDefault="00E47253" w:rsidP="00E47253">
      <w:pPr>
        <w:ind w:firstLine="0"/>
        <w:jc w:val="left"/>
        <w:rPr>
          <w:lang w:val="en-US"/>
        </w:rPr>
      </w:pPr>
      <w:r w:rsidRPr="00E47253">
        <w:rPr>
          <w:lang w:val="en-US"/>
        </w:rPr>
        <w:t xml:space="preserve">        for i in df.iterrows():</w:t>
      </w:r>
    </w:p>
    <w:p w14:paraId="1D0BF23D" w14:textId="77777777" w:rsidR="00E47253" w:rsidRPr="00E47253" w:rsidRDefault="00E47253" w:rsidP="00E47253">
      <w:pPr>
        <w:ind w:firstLine="0"/>
        <w:jc w:val="left"/>
        <w:rPr>
          <w:lang w:val="en-US"/>
        </w:rPr>
      </w:pPr>
      <w:r w:rsidRPr="00E47253">
        <w:rPr>
          <w:lang w:val="en-US"/>
        </w:rPr>
        <w:lastRenderedPageBreak/>
        <w:t xml:space="preserve">            temp_tags = []</w:t>
      </w:r>
    </w:p>
    <w:p w14:paraId="6E58DA5C" w14:textId="77777777" w:rsidR="00E47253" w:rsidRPr="00E47253" w:rsidRDefault="00E47253" w:rsidP="00E47253">
      <w:pPr>
        <w:ind w:firstLine="0"/>
        <w:jc w:val="left"/>
        <w:rPr>
          <w:lang w:val="en-US"/>
        </w:rPr>
      </w:pPr>
      <w:r w:rsidRPr="00E47253">
        <w:rPr>
          <w:lang w:val="en-US"/>
        </w:rPr>
        <w:t xml:space="preserve">            for j in i[1].tags.split('|'):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self.keys.loc[self.keys['code'] == int(j)].tag.values[0]</w:t>
      </w:r>
    </w:p>
    <w:p w14:paraId="52E8BEB2" w14:textId="77777777" w:rsidR="00E47253" w:rsidRPr="00E47253" w:rsidRDefault="00E47253" w:rsidP="00E47253">
      <w:pPr>
        <w:ind w:firstLine="0"/>
        <w:jc w:val="left"/>
        <w:rPr>
          <w:lang w:val="en-US"/>
        </w:rPr>
      </w:pPr>
      <w:r w:rsidRPr="00E47253">
        <w:rPr>
          <w:lang w:val="en-US"/>
        </w:rPr>
        <w:t xml:space="preserve">                    temp_tags.append(tag)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new_dec_tags.append(temp_tags)</w:t>
      </w:r>
    </w:p>
    <w:p w14:paraId="79AE4566" w14:textId="77777777" w:rsidR="00E47253" w:rsidRPr="00E47253" w:rsidRDefault="00E47253" w:rsidP="00E47253">
      <w:pPr>
        <w:ind w:firstLine="0"/>
        <w:jc w:val="left"/>
        <w:rPr>
          <w:lang w:val="en-US"/>
        </w:rPr>
      </w:pPr>
      <w:r w:rsidRPr="00E47253">
        <w:rPr>
          <w:lang w:val="en-US"/>
        </w:rPr>
        <w:t xml:space="preserve">        df.tags = ['|'.join([str(j) for j in i]) for i in new_dec_tags]</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df</w:t>
      </w:r>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bookmarkStart w:id="49" w:name="_Toc106018387"/>
      <w:r>
        <w:rPr>
          <w:lang w:val="en-US"/>
        </w:rPr>
        <w:lastRenderedPageBreak/>
        <w:t>save_encoded_tags.py</w:t>
      </w:r>
      <w:bookmarkEnd w:id="49"/>
    </w:p>
    <w:p w14:paraId="25A3CFEE" w14:textId="77777777" w:rsidR="00FD4158" w:rsidRPr="00FD4158" w:rsidRDefault="00FD4158" w:rsidP="00FD4158">
      <w:pPr>
        <w:ind w:firstLine="0"/>
        <w:jc w:val="left"/>
        <w:rPr>
          <w:lang w:val="en-US"/>
        </w:rPr>
      </w:pPr>
      <w:r w:rsidRPr="00FD4158">
        <w:rPr>
          <w:lang w:val="en-US"/>
        </w:rPr>
        <w:t>from encode_tags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from logger import get_logger</w:t>
      </w:r>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r w:rsidRPr="00FD4158">
        <w:rPr>
          <w:lang w:val="en-US"/>
        </w:rPr>
        <w:t>env.read_env()</w:t>
      </w:r>
    </w:p>
    <w:p w14:paraId="1C45A99B" w14:textId="77777777" w:rsidR="00FD4158" w:rsidRPr="00FD4158" w:rsidRDefault="00FD4158" w:rsidP="00FD4158">
      <w:pPr>
        <w:ind w:firstLine="0"/>
        <w:jc w:val="left"/>
        <w:rPr>
          <w:lang w:val="en-US"/>
        </w:rPr>
      </w:pPr>
      <w:r w:rsidRPr="00FD4158">
        <w:rPr>
          <w:lang w:val="en-US"/>
        </w:rPr>
        <w:t>logger = get_logger(handle_errors=False)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DATA_PATH = env.str("DATA_PATH")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r w:rsidRPr="00FD4158">
        <w:rPr>
          <w:lang w:val="en-US"/>
        </w:rPr>
        <w:t>dataframe = pd.read_csv(DATA_PATH + 'categories_data.csv', engine='pyarrow')</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Encoder(dataframe,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r w:rsidRPr="00FD4158">
        <w:rPr>
          <w:lang w:val="en-US"/>
        </w:rPr>
        <w:t>encoded_df = encoder.encode_tags()</w:t>
      </w:r>
    </w:p>
    <w:p w14:paraId="2CB2D837" w14:textId="77777777" w:rsidR="00FD4158" w:rsidRPr="00FD4158" w:rsidRDefault="00FD4158" w:rsidP="00FD4158">
      <w:pPr>
        <w:ind w:firstLine="0"/>
        <w:jc w:val="left"/>
        <w:rPr>
          <w:lang w:val="en-US"/>
        </w:rPr>
      </w:pPr>
      <w:r w:rsidRPr="00FD4158">
        <w:rPr>
          <w:lang w:val="en-US"/>
        </w:rPr>
        <w:t>encoded_df.to_csv(DATA_PATH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r w:rsidRPr="00FD4158">
        <w:rPr>
          <w:lang w:val="en-US"/>
        </w:rPr>
        <w:t>df_tags_keys = encoder.keys_from_tags()</w:t>
      </w:r>
    </w:p>
    <w:p w14:paraId="21E251B5" w14:textId="77777777" w:rsidR="00FD4158" w:rsidRPr="00FD4158" w:rsidRDefault="00FD4158" w:rsidP="00FD4158">
      <w:pPr>
        <w:ind w:firstLine="0"/>
        <w:jc w:val="left"/>
        <w:rPr>
          <w:lang w:val="en-US"/>
        </w:rPr>
      </w:pPr>
      <w:r w:rsidRPr="00FD4158">
        <w:rPr>
          <w:lang w:val="en-US"/>
        </w:rPr>
        <w:t>df_tags_keys.to_csv(DATA_PATH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Decoder(encoded_df, df_tags_keys)</w:t>
      </w:r>
    </w:p>
    <w:p w14:paraId="2CB3B24F" w14:textId="77777777" w:rsidR="00FD4158" w:rsidRPr="00FD4158" w:rsidRDefault="00FD4158" w:rsidP="00FD4158">
      <w:pPr>
        <w:ind w:firstLine="0"/>
        <w:jc w:val="left"/>
        <w:rPr>
          <w:lang w:val="en-US"/>
        </w:rPr>
      </w:pPr>
      <w:r w:rsidRPr="00FD4158">
        <w:rPr>
          <w:lang w:val="en-US"/>
        </w:rPr>
        <w:t>decoded_df = decoder.decode_tags()</w:t>
      </w:r>
    </w:p>
    <w:p w14:paraId="04CC5CA4" w14:textId="77777777" w:rsidR="00FD4158" w:rsidRPr="00FD4158" w:rsidRDefault="00FD4158" w:rsidP="00FD4158">
      <w:pPr>
        <w:ind w:firstLine="0"/>
        <w:jc w:val="left"/>
        <w:rPr>
          <w:lang w:val="en-US"/>
        </w:rPr>
      </w:pPr>
      <w:r w:rsidRPr="00FD4158">
        <w:rPr>
          <w:lang w:val="en-US"/>
        </w:rPr>
        <w:t>decoded_df.to_csv(DATA_PATH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bookmarkStart w:id="50" w:name="_Toc106018388"/>
      <w:r>
        <w:rPr>
          <w:lang w:val="en-US"/>
        </w:rPr>
        <w:lastRenderedPageBreak/>
        <w:t>categories_separation.py</w:t>
      </w:r>
      <w:bookmarkEnd w:id="50"/>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r w:rsidRPr="00305C86">
        <w:rPr>
          <w:lang w:val="en-US"/>
        </w:rPr>
        <w:t>env.read_env()</w:t>
      </w:r>
    </w:p>
    <w:p w14:paraId="6D039419" w14:textId="77777777" w:rsidR="00305C86" w:rsidRPr="00305C86" w:rsidRDefault="00305C86" w:rsidP="00305C86">
      <w:pPr>
        <w:ind w:firstLine="0"/>
        <w:jc w:val="left"/>
        <w:rPr>
          <w:lang w:val="en-US"/>
        </w:rPr>
      </w:pPr>
      <w:r w:rsidRPr="00305C86">
        <w:rPr>
          <w:lang w:val="en-US"/>
        </w:rPr>
        <w:t>DATA_PATH = env.str("DATA_PATH")</w:t>
      </w:r>
    </w:p>
    <w:p w14:paraId="3D556A55" w14:textId="77777777" w:rsidR="00305C86" w:rsidRPr="00305C86" w:rsidRDefault="00305C86" w:rsidP="00305C86">
      <w:pPr>
        <w:ind w:firstLine="0"/>
        <w:jc w:val="left"/>
        <w:rPr>
          <w:lang w:val="en-US"/>
        </w:rPr>
      </w:pPr>
      <w:r w:rsidRPr="00305C86">
        <w:rPr>
          <w:lang w:val="en-US"/>
        </w:rPr>
        <w:t>FINAL_DATA = env.str("FINAL_DATA")</w:t>
      </w:r>
    </w:p>
    <w:p w14:paraId="10DD2469" w14:textId="77777777" w:rsidR="00305C86" w:rsidRPr="00305C86" w:rsidRDefault="00305C86" w:rsidP="00305C86">
      <w:pPr>
        <w:ind w:firstLine="0"/>
        <w:jc w:val="left"/>
        <w:rPr>
          <w:lang w:val="en-US"/>
        </w:rPr>
      </w:pPr>
      <w:r w:rsidRPr="00305C86">
        <w:rPr>
          <w:lang w:val="en-US"/>
        </w:rPr>
        <w:t>MODELS = env.str("MODELS")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r w:rsidRPr="00305C86">
        <w:rPr>
          <w:lang w:val="en-US"/>
        </w:rPr>
        <w:t>df_keys = pd.read_csv(DATA_PATH + 'tags_keys.csv', engine='pyarrow')</w:t>
      </w:r>
    </w:p>
    <w:p w14:paraId="67F756D3" w14:textId="77777777" w:rsidR="00305C86" w:rsidRPr="00305C86" w:rsidRDefault="00305C86" w:rsidP="00305C86">
      <w:pPr>
        <w:ind w:firstLine="0"/>
        <w:jc w:val="left"/>
        <w:rPr>
          <w:lang w:val="en-US"/>
        </w:rPr>
      </w:pPr>
      <w:r w:rsidRPr="00305C86">
        <w:rPr>
          <w:lang w:val="en-US"/>
        </w:rPr>
        <w:t>main_data = pd.read_parquet(DATA_PATH + 'final_data.gzip', engine='pyarrow')</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def encode_tags(list_of_tags: list, keys: pd.DataFrame):</w:t>
      </w:r>
    </w:p>
    <w:p w14:paraId="08415C95" w14:textId="77777777" w:rsidR="00305C86" w:rsidRPr="00305C86" w:rsidRDefault="00305C86" w:rsidP="00305C86">
      <w:pPr>
        <w:ind w:firstLine="0"/>
        <w:jc w:val="left"/>
        <w:rPr>
          <w:lang w:val="en-US"/>
        </w:rPr>
      </w:pPr>
      <w:r w:rsidRPr="00305C86">
        <w:rPr>
          <w:lang w:val="en-US"/>
        </w:rPr>
        <w:t xml:space="preserve">    new_l = []</w:t>
      </w:r>
    </w:p>
    <w:p w14:paraId="4E89788D" w14:textId="77777777" w:rsidR="00305C86" w:rsidRPr="00305C86" w:rsidRDefault="00305C86" w:rsidP="00305C86">
      <w:pPr>
        <w:ind w:firstLine="0"/>
        <w:jc w:val="left"/>
        <w:rPr>
          <w:lang w:val="en-US"/>
        </w:rPr>
      </w:pPr>
      <w:r w:rsidRPr="00305C86">
        <w:rPr>
          <w:lang w:val="en-US"/>
        </w:rPr>
        <w:t xml:space="preserve">    for k in list_of_tags:</w:t>
      </w:r>
    </w:p>
    <w:p w14:paraId="0AE28A73" w14:textId="77777777" w:rsidR="00305C86" w:rsidRPr="00305C86" w:rsidRDefault="00305C86" w:rsidP="00305C86">
      <w:pPr>
        <w:ind w:firstLine="0"/>
        <w:jc w:val="left"/>
        <w:rPr>
          <w:lang w:val="en-US"/>
        </w:rPr>
      </w:pPr>
      <w:r w:rsidRPr="00305C86">
        <w:rPr>
          <w:lang w:val="en-US"/>
        </w:rPr>
        <w:t xml:space="preserve">        if k in keys.tag.values:</w:t>
      </w:r>
    </w:p>
    <w:p w14:paraId="2FE60D5C" w14:textId="77777777" w:rsidR="00305C86" w:rsidRPr="00305C86" w:rsidRDefault="00305C86" w:rsidP="00305C86">
      <w:pPr>
        <w:ind w:firstLine="0"/>
        <w:jc w:val="left"/>
        <w:rPr>
          <w:lang w:val="en-US"/>
        </w:rPr>
      </w:pPr>
      <w:r w:rsidRPr="00305C86">
        <w:rPr>
          <w:lang w:val="en-US"/>
        </w:rPr>
        <w:t xml:space="preserve">            new_l.append(keys[keys.tag == k].code.values[0])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new_l</w:t>
      </w:r>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model = pickle.load(open(MODELS + 'model_tags.pkl', 'rb'))</w:t>
      </w:r>
    </w:p>
    <w:p w14:paraId="09DD7F91" w14:textId="77777777" w:rsidR="00305C86" w:rsidRPr="00305C86" w:rsidRDefault="00305C86" w:rsidP="00305C86">
      <w:pPr>
        <w:ind w:firstLine="0"/>
        <w:jc w:val="left"/>
        <w:rPr>
          <w:lang w:val="en-US"/>
        </w:rPr>
      </w:pPr>
      <w:r w:rsidRPr="00305C86">
        <w:rPr>
          <w:lang w:val="en-US"/>
        </w:rPr>
        <w:t>mlb = pickle.load(open(MODELS + 'mlb.pkl', 'rb'))</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def predict_category(list_of_tags):</w:t>
      </w:r>
    </w:p>
    <w:p w14:paraId="238AFD2E" w14:textId="77777777" w:rsidR="00305C86" w:rsidRPr="00305C86" w:rsidRDefault="00305C86" w:rsidP="00305C86">
      <w:pPr>
        <w:ind w:firstLine="0"/>
        <w:jc w:val="left"/>
        <w:rPr>
          <w:lang w:val="en-US"/>
        </w:rPr>
      </w:pPr>
      <w:r w:rsidRPr="00305C86">
        <w:rPr>
          <w:lang w:val="en-US"/>
        </w:rPr>
        <w:t xml:space="preserve">    t = encode_tags(list_of_tags, df_keys)</w:t>
      </w:r>
    </w:p>
    <w:p w14:paraId="261F9040" w14:textId="77777777" w:rsidR="00305C86" w:rsidRPr="00305C86" w:rsidRDefault="00305C86" w:rsidP="00305C86">
      <w:pPr>
        <w:ind w:firstLine="0"/>
        <w:jc w:val="left"/>
        <w:rPr>
          <w:lang w:val="en-US"/>
        </w:rPr>
      </w:pPr>
      <w:r w:rsidRPr="00305C86">
        <w:rPr>
          <w:lang w:val="en-US"/>
        </w:rPr>
        <w:lastRenderedPageBreak/>
        <w:t xml:space="preserve">    tags = mlb.transform([t, []])</w:t>
      </w:r>
    </w:p>
    <w:p w14:paraId="23EDA61E" w14:textId="77777777" w:rsidR="00305C86" w:rsidRPr="00305C86" w:rsidRDefault="00305C86" w:rsidP="00305C86">
      <w:pPr>
        <w:ind w:firstLine="0"/>
        <w:jc w:val="left"/>
        <w:rPr>
          <w:lang w:val="en-US"/>
        </w:rPr>
      </w:pPr>
      <w:r w:rsidRPr="00305C86">
        <w:rPr>
          <w:lang w:val="en-US"/>
        </w:rPr>
        <w:t xml:space="preserve">    full_res = model.predict_proba(tags)[0]</w:t>
      </w:r>
    </w:p>
    <w:p w14:paraId="6F0A8F95" w14:textId="77777777" w:rsidR="00305C86" w:rsidRPr="00305C86" w:rsidRDefault="00305C86" w:rsidP="00305C86">
      <w:pPr>
        <w:ind w:firstLine="0"/>
        <w:jc w:val="left"/>
        <w:rPr>
          <w:lang w:val="en-US"/>
        </w:rPr>
      </w:pPr>
      <w:r w:rsidRPr="00305C86">
        <w:rPr>
          <w:lang w:val="en-US"/>
        </w:rPr>
        <w:t xml:space="preserve">    res = model.predict(tags)[0]</w:t>
      </w:r>
    </w:p>
    <w:p w14:paraId="03333A4C" w14:textId="77777777" w:rsidR="00305C86" w:rsidRPr="00305C86" w:rsidRDefault="00305C86" w:rsidP="00305C86">
      <w:pPr>
        <w:ind w:firstLine="0"/>
        <w:jc w:val="left"/>
        <w:rPr>
          <w:lang w:val="en-US"/>
        </w:rPr>
      </w:pPr>
      <w:r w:rsidRPr="00305C86">
        <w:rPr>
          <w:lang w:val="en-US"/>
        </w:rPr>
        <w:t xml:space="preserve">    return list(full_res),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def get_df(data):</w:t>
      </w:r>
    </w:p>
    <w:p w14:paraId="71712462" w14:textId="77777777" w:rsidR="00305C86" w:rsidRPr="00305C86" w:rsidRDefault="00305C86" w:rsidP="00305C86">
      <w:pPr>
        <w:ind w:firstLine="0"/>
        <w:jc w:val="left"/>
        <w:rPr>
          <w:lang w:val="en-US"/>
        </w:rPr>
      </w:pPr>
      <w:r w:rsidRPr="00305C86">
        <w:rPr>
          <w:lang w:val="en-US"/>
        </w:rPr>
        <w:t xml:space="preserve">    dict_of_df = {}</w:t>
      </w:r>
    </w:p>
    <w:p w14:paraId="1C8DC4DB" w14:textId="77777777" w:rsidR="00305C86" w:rsidRPr="00305C86" w:rsidRDefault="00305C86" w:rsidP="00305C86">
      <w:pPr>
        <w:ind w:firstLine="0"/>
        <w:jc w:val="left"/>
        <w:rPr>
          <w:lang w:val="en-US"/>
        </w:rPr>
      </w:pPr>
      <w:r w:rsidRPr="00305C86">
        <w:rPr>
          <w:lang w:val="en-US"/>
        </w:rPr>
        <w:t xml:space="preserve">    for i in data.iterrows():</w:t>
      </w:r>
    </w:p>
    <w:p w14:paraId="05C5C5C7" w14:textId="77777777" w:rsidR="00305C86" w:rsidRPr="00305C86" w:rsidRDefault="00305C86" w:rsidP="00305C86">
      <w:pPr>
        <w:ind w:firstLine="0"/>
        <w:jc w:val="left"/>
        <w:rPr>
          <w:lang w:val="en-US"/>
        </w:rPr>
      </w:pPr>
      <w:r w:rsidRPr="00305C86">
        <w:rPr>
          <w:lang w:val="en-US"/>
        </w:rPr>
        <w:t xml:space="preserve">        spl_tags = i[1].tags.split('|')</w:t>
      </w:r>
    </w:p>
    <w:p w14:paraId="0F4109F6" w14:textId="77777777" w:rsidR="00305C86" w:rsidRPr="00305C86" w:rsidRDefault="00305C86" w:rsidP="00305C86">
      <w:pPr>
        <w:ind w:firstLine="0"/>
        <w:jc w:val="left"/>
        <w:rPr>
          <w:lang w:val="en-US"/>
        </w:rPr>
      </w:pPr>
      <w:r w:rsidRPr="00305C86">
        <w:rPr>
          <w:lang w:val="en-US"/>
        </w:rPr>
        <w:t xml:space="preserve">        full, category = predict_category(spl_tags)</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dict_of_df[category] = pd.concat([dict_of_df[category], i[1].to_frame().T])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dict_of_df[category] = i[1].to_frame().T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[model.classes_[full.index(c)]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dict_of_df[j] = pd.concat([dict_of_df[j], i[1].to_frame().T])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dict_of_df[j] = i[1].to_frame().T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dict_of_df</w:t>
      </w:r>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def save_dataset(key_cat, dataframe, header=False, mode='a'):</w:t>
      </w:r>
    </w:p>
    <w:p w14:paraId="4781C702" w14:textId="77777777" w:rsidR="00305C86" w:rsidRPr="00305C86" w:rsidRDefault="00305C86" w:rsidP="00305C86">
      <w:pPr>
        <w:ind w:firstLine="0"/>
        <w:jc w:val="left"/>
        <w:rPr>
          <w:lang w:val="en-US"/>
        </w:rPr>
      </w:pPr>
      <w:r w:rsidRPr="00305C86">
        <w:rPr>
          <w:lang w:val="en-US"/>
        </w:rPr>
        <w:t xml:space="preserve">    if "html" in key_cat:</w:t>
      </w:r>
    </w:p>
    <w:p w14:paraId="58BC83BC" w14:textId="77777777" w:rsidR="00305C86" w:rsidRPr="00305C86" w:rsidRDefault="00305C86" w:rsidP="00305C86">
      <w:pPr>
        <w:ind w:firstLine="0"/>
        <w:jc w:val="left"/>
        <w:rPr>
          <w:lang w:val="en-US"/>
        </w:rPr>
      </w:pPr>
      <w:r w:rsidRPr="00305C86">
        <w:rPr>
          <w:lang w:val="en-US"/>
        </w:rPr>
        <w:t xml:space="preserve">        key_cat = 'html_css'</w:t>
      </w:r>
    </w:p>
    <w:p w14:paraId="5316A9F3" w14:textId="77777777" w:rsidR="00305C86" w:rsidRPr="00305C86" w:rsidRDefault="00305C86" w:rsidP="00305C86">
      <w:pPr>
        <w:ind w:firstLine="0"/>
        <w:jc w:val="left"/>
        <w:rPr>
          <w:lang w:val="en-US"/>
        </w:rPr>
      </w:pPr>
      <w:r w:rsidRPr="00305C86">
        <w:rPr>
          <w:lang w:val="en-US"/>
        </w:rPr>
        <w:lastRenderedPageBreak/>
        <w:t xml:space="preserve">    dataframe.to_csv(f'{DATA_PATH}dbc/{key_cat}.csv',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i in range((len(main_data) // 10000) + 1):</w:t>
      </w:r>
    </w:p>
    <w:p w14:paraId="71C9D38E" w14:textId="77777777" w:rsidR="00305C86" w:rsidRPr="00305C86" w:rsidRDefault="00305C86" w:rsidP="00305C86">
      <w:pPr>
        <w:ind w:firstLine="0"/>
        <w:jc w:val="left"/>
        <w:rPr>
          <w:lang w:val="en-US"/>
        </w:rPr>
      </w:pPr>
      <w:r w:rsidRPr="00305C86">
        <w:rPr>
          <w:lang w:val="en-US"/>
        </w:rPr>
        <w:t xml:space="preserve">        df_sample = main_data[i * 10000: (i + 1) * 10000]</w:t>
      </w:r>
    </w:p>
    <w:p w14:paraId="66C5EAE4" w14:textId="77777777" w:rsidR="00305C86" w:rsidRPr="00305C86" w:rsidRDefault="00305C86" w:rsidP="00305C86">
      <w:pPr>
        <w:ind w:firstLine="0"/>
        <w:jc w:val="left"/>
        <w:rPr>
          <w:lang w:val="en-US"/>
        </w:rPr>
      </w:pPr>
      <w:r w:rsidRPr="00305C86">
        <w:rPr>
          <w:lang w:val="en-US"/>
        </w:rPr>
        <w:t xml:space="preserve">        df_dict = get_df(df_sample)</w:t>
      </w:r>
    </w:p>
    <w:p w14:paraId="51D113DB" w14:textId="77777777" w:rsidR="00305C86" w:rsidRPr="00305C86" w:rsidRDefault="00305C86" w:rsidP="00305C86">
      <w:pPr>
        <w:ind w:firstLine="0"/>
        <w:jc w:val="left"/>
        <w:rPr>
          <w:lang w:val="en-US"/>
        </w:rPr>
      </w:pPr>
      <w:r w:rsidRPr="00305C86">
        <w:rPr>
          <w:lang w:val="en-US"/>
        </w:rPr>
        <w:t xml:space="preserve">        for key, df_sample in df_dict.items():</w:t>
      </w:r>
    </w:p>
    <w:p w14:paraId="5CF38908" w14:textId="77777777" w:rsidR="00305C86" w:rsidRPr="00305C86" w:rsidRDefault="00305C86" w:rsidP="00305C86">
      <w:pPr>
        <w:ind w:firstLine="0"/>
        <w:jc w:val="left"/>
        <w:rPr>
          <w:lang w:val="en-US"/>
        </w:rPr>
      </w:pPr>
      <w:r w:rsidRPr="00305C86">
        <w:rPr>
          <w:lang w:val="en-US"/>
        </w:rPr>
        <w:t xml:space="preserve">            if i == 0:</w:t>
      </w:r>
    </w:p>
    <w:p w14:paraId="05DCD4E5" w14:textId="77777777" w:rsidR="00305C86" w:rsidRPr="00305C86" w:rsidRDefault="00305C86" w:rsidP="00305C86">
      <w:pPr>
        <w:ind w:firstLine="0"/>
        <w:jc w:val="left"/>
        <w:rPr>
          <w:lang w:val="en-US"/>
        </w:rPr>
      </w:pPr>
      <w:r w:rsidRPr="00305C86">
        <w:rPr>
          <w:lang w:val="en-US"/>
        </w:rPr>
        <w:t xml:space="preserve">                save_dataset(key, df_sample,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save_dataset(key, df_sample, False, 'a')</w:t>
      </w:r>
    </w:p>
    <w:p w14:paraId="7575AC97" w14:textId="0CDE806C" w:rsidR="00305C86" w:rsidRDefault="00305C86" w:rsidP="00305C86">
      <w:pPr>
        <w:ind w:firstLine="0"/>
        <w:jc w:val="left"/>
        <w:rPr>
          <w:lang w:val="en-US"/>
        </w:rPr>
      </w:pPr>
      <w:r w:rsidRPr="00305C86">
        <w:rPr>
          <w:lang w:val="en-US"/>
        </w:rPr>
        <w:t xml:space="preserve">        print(f'From {i * 10000} to {(i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bookmarkStart w:id="51" w:name="_Toc106018389"/>
      <w:r>
        <w:rPr>
          <w:lang w:val="en-US"/>
        </w:rPr>
        <w:lastRenderedPageBreak/>
        <w:t>train_categories.py</w:t>
      </w:r>
      <w:bookmarkEnd w:id="51"/>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from sklearn.model_selection import train_test_split</w:t>
      </w:r>
    </w:p>
    <w:p w14:paraId="6FA5D65D" w14:textId="77777777" w:rsidR="00B233E3" w:rsidRPr="00B233E3" w:rsidRDefault="00B233E3" w:rsidP="00B233E3">
      <w:pPr>
        <w:ind w:firstLine="0"/>
        <w:jc w:val="left"/>
        <w:rPr>
          <w:lang w:val="en-US"/>
        </w:rPr>
      </w:pPr>
      <w:r w:rsidRPr="00B233E3">
        <w:rPr>
          <w:lang w:val="en-US"/>
        </w:rPr>
        <w:t>from sklearn.linear_model import LogisticRegression</w:t>
      </w:r>
    </w:p>
    <w:p w14:paraId="481D9017" w14:textId="77777777" w:rsidR="00B233E3" w:rsidRPr="00B233E3" w:rsidRDefault="00B233E3" w:rsidP="00B233E3">
      <w:pPr>
        <w:ind w:firstLine="0"/>
        <w:jc w:val="left"/>
        <w:rPr>
          <w:lang w:val="en-US"/>
        </w:rPr>
      </w:pPr>
      <w:r w:rsidRPr="00B233E3">
        <w:rPr>
          <w:lang w:val="en-US"/>
        </w:rPr>
        <w:t>from sklearn.metrics import accuracy_score</w:t>
      </w:r>
    </w:p>
    <w:p w14:paraId="312DA82F" w14:textId="77777777" w:rsidR="00B233E3" w:rsidRPr="00B233E3" w:rsidRDefault="00B233E3" w:rsidP="00B233E3">
      <w:pPr>
        <w:ind w:firstLine="0"/>
        <w:jc w:val="left"/>
        <w:rPr>
          <w:lang w:val="en-US"/>
        </w:rPr>
      </w:pPr>
      <w:r w:rsidRPr="00B233E3">
        <w:rPr>
          <w:lang w:val="en-US"/>
        </w:rPr>
        <w:t>from sklearn.metrics import classification_report</w:t>
      </w:r>
    </w:p>
    <w:p w14:paraId="3F99E725" w14:textId="77777777" w:rsidR="00B233E3" w:rsidRPr="00B233E3" w:rsidRDefault="00B233E3" w:rsidP="00B233E3">
      <w:pPr>
        <w:ind w:firstLine="0"/>
        <w:jc w:val="left"/>
        <w:rPr>
          <w:lang w:val="en-US"/>
        </w:rPr>
      </w:pPr>
      <w:r w:rsidRPr="00B233E3">
        <w:rPr>
          <w:lang w:val="en-US"/>
        </w:rPr>
        <w:t>from sklearn.preprocessing import MultiLabelBinarizer</w:t>
      </w:r>
    </w:p>
    <w:p w14:paraId="0E4548A4" w14:textId="77777777" w:rsidR="00B233E3" w:rsidRPr="00B233E3" w:rsidRDefault="00B233E3" w:rsidP="00B233E3">
      <w:pPr>
        <w:ind w:firstLine="0"/>
        <w:jc w:val="left"/>
        <w:rPr>
          <w:lang w:val="en-US"/>
        </w:rPr>
      </w:pPr>
      <w:r w:rsidRPr="00B233E3">
        <w:rPr>
          <w:lang w:val="en-US"/>
        </w:rPr>
        <w:t>from logger import get_logger</w:t>
      </w:r>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r w:rsidRPr="00B233E3">
        <w:rPr>
          <w:lang w:val="en-US"/>
        </w:rPr>
        <w:t>env.read_env()</w:t>
      </w:r>
    </w:p>
    <w:p w14:paraId="732201D7" w14:textId="77777777" w:rsidR="00B233E3" w:rsidRPr="00B233E3" w:rsidRDefault="00B233E3" w:rsidP="00B233E3">
      <w:pPr>
        <w:ind w:firstLine="0"/>
        <w:jc w:val="left"/>
        <w:rPr>
          <w:lang w:val="en-US"/>
        </w:rPr>
      </w:pPr>
      <w:r w:rsidRPr="00B233E3">
        <w:rPr>
          <w:lang w:val="en-US"/>
        </w:rPr>
        <w:t>logger = get_logger()</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r w:rsidRPr="00B233E3">
        <w:rPr>
          <w:lang w:val="en-US"/>
        </w:rPr>
        <w:t>warnings.filterwarnings('ignore')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DATA_PATH = env.str("DATA_PATH")</w:t>
      </w:r>
    </w:p>
    <w:p w14:paraId="2D5C40AD" w14:textId="77777777" w:rsidR="00B233E3" w:rsidRPr="00B233E3" w:rsidRDefault="00B233E3" w:rsidP="00B233E3">
      <w:pPr>
        <w:ind w:firstLine="0"/>
        <w:jc w:val="left"/>
        <w:rPr>
          <w:lang w:val="en-US"/>
        </w:rPr>
      </w:pPr>
      <w:r w:rsidRPr="00B233E3">
        <w:rPr>
          <w:lang w:val="en-US"/>
        </w:rPr>
        <w:t>MODELS = env.str("MODELS")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def split_tags(string):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[int(i) for i in string.split('|')]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r w:rsidRPr="00B233E3">
        <w:rPr>
          <w:lang w:val="en-US"/>
        </w:rPr>
        <w:t>encoded_df = pd.read_csv(DATA_PATH + 'enc_dataset.csv', engine='pyarrow').sample(frac=1)</w:t>
      </w:r>
    </w:p>
    <w:p w14:paraId="11470B6D" w14:textId="77777777" w:rsidR="00B233E3" w:rsidRPr="00B233E3" w:rsidRDefault="00B233E3" w:rsidP="00B233E3">
      <w:pPr>
        <w:ind w:firstLine="0"/>
        <w:jc w:val="left"/>
        <w:rPr>
          <w:lang w:val="en-US"/>
        </w:rPr>
      </w:pPr>
      <w:r w:rsidRPr="00B233E3">
        <w:rPr>
          <w:lang w:val="en-US"/>
        </w:rPr>
        <w:t>encoded_df.tags = encoded_df.tags.apply(split_tags)</w:t>
      </w:r>
    </w:p>
    <w:p w14:paraId="6D8E1CAD" w14:textId="77777777" w:rsidR="00B233E3" w:rsidRPr="00B233E3" w:rsidRDefault="00B233E3" w:rsidP="00B233E3">
      <w:pPr>
        <w:ind w:firstLine="0"/>
        <w:jc w:val="left"/>
        <w:rPr>
          <w:lang w:val="en-US"/>
        </w:rPr>
      </w:pPr>
      <w:r w:rsidRPr="00B233E3">
        <w:rPr>
          <w:lang w:val="en-US"/>
        </w:rPr>
        <w:lastRenderedPageBreak/>
        <w:t>encoded_df.dropna(inplace=True, axis=0)</w:t>
      </w:r>
    </w:p>
    <w:p w14:paraId="7FEF0F02" w14:textId="77777777" w:rsidR="00B233E3" w:rsidRPr="00B233E3" w:rsidRDefault="00B233E3" w:rsidP="00B233E3">
      <w:pPr>
        <w:ind w:firstLine="0"/>
        <w:jc w:val="left"/>
        <w:rPr>
          <w:lang w:val="en-US"/>
        </w:rPr>
      </w:pPr>
      <w:r w:rsidRPr="00B233E3">
        <w:rPr>
          <w:lang w:val="en-US"/>
        </w:rPr>
        <w:t>tags = encoded_df.tags</w:t>
      </w:r>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r w:rsidRPr="00B233E3">
        <w:rPr>
          <w:lang w:val="en-US"/>
        </w:rPr>
        <w:t>multilabel_binarizer = MultiLabelBinarizer()</w:t>
      </w:r>
    </w:p>
    <w:p w14:paraId="17792F73" w14:textId="77777777" w:rsidR="00B233E3" w:rsidRPr="00B233E3" w:rsidRDefault="00B233E3" w:rsidP="00B233E3">
      <w:pPr>
        <w:ind w:firstLine="0"/>
        <w:jc w:val="left"/>
        <w:rPr>
          <w:lang w:val="en-US"/>
        </w:rPr>
      </w:pPr>
      <w:r w:rsidRPr="00B233E3">
        <w:rPr>
          <w:lang w:val="en-US"/>
        </w:rPr>
        <w:t>y_bin = multilabel_binarizer.fit_transform(encoded_df.tags)</w:t>
      </w:r>
    </w:p>
    <w:p w14:paraId="1F1DFBF6" w14:textId="77777777" w:rsidR="00B233E3" w:rsidRPr="00B233E3" w:rsidRDefault="00B233E3" w:rsidP="00B233E3">
      <w:pPr>
        <w:ind w:firstLine="0"/>
        <w:jc w:val="left"/>
        <w:rPr>
          <w:lang w:val="en-US"/>
        </w:rPr>
      </w:pPr>
      <w:r w:rsidRPr="00B233E3">
        <w:rPr>
          <w:lang w:val="en-US"/>
        </w:rPr>
        <w:t>pickle.dump(multilabel_binarizer, open(MODELS + 'mlb.pkl', 'wb'))</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r w:rsidRPr="00B233E3">
        <w:rPr>
          <w:lang w:val="en-US"/>
        </w:rPr>
        <w:t>X_train_tags, X_test_tags, y_train_tags, y_test_tags = train_test_split(y_bin, encoded_df['category'], test_size=0.2,</w:t>
      </w:r>
    </w:p>
    <w:p w14:paraId="360EBDD7" w14:textId="77777777" w:rsidR="00B233E3" w:rsidRPr="00B233E3" w:rsidRDefault="00B233E3" w:rsidP="00B233E3">
      <w:pPr>
        <w:ind w:firstLine="0"/>
        <w:jc w:val="left"/>
        <w:rPr>
          <w:lang w:val="en-US"/>
        </w:rPr>
      </w:pPr>
      <w:r w:rsidRPr="00B233E3">
        <w:rPr>
          <w:lang w:val="en-US"/>
        </w:rPr>
        <w:t xml:space="preserve">                                                                        random_state=0)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region tags model</w:t>
      </w:r>
    </w:p>
    <w:p w14:paraId="2C8C03C5" w14:textId="77777777" w:rsidR="00B233E3" w:rsidRPr="00B233E3" w:rsidRDefault="00B233E3" w:rsidP="00B233E3">
      <w:pPr>
        <w:ind w:firstLine="0"/>
        <w:jc w:val="left"/>
        <w:rPr>
          <w:lang w:val="en-US"/>
        </w:rPr>
      </w:pPr>
      <w:r w:rsidRPr="00B233E3">
        <w:rPr>
          <w:lang w:val="en-US"/>
        </w:rPr>
        <w:t>logreg_tags = LogisticRegression(n_jobs=1, C=1e5)</w:t>
      </w:r>
    </w:p>
    <w:p w14:paraId="12796E04" w14:textId="77777777" w:rsidR="00B233E3" w:rsidRPr="00B233E3" w:rsidRDefault="00B233E3" w:rsidP="00B233E3">
      <w:pPr>
        <w:ind w:firstLine="0"/>
        <w:jc w:val="left"/>
        <w:rPr>
          <w:lang w:val="en-US"/>
        </w:rPr>
      </w:pPr>
      <w:r w:rsidRPr="00B233E3">
        <w:rPr>
          <w:lang w:val="en-US"/>
        </w:rPr>
        <w:t>logreg_tags = logreg_tags.fit(X_train_tags, y_train_tags)</w:t>
      </w:r>
    </w:p>
    <w:p w14:paraId="577E53F0" w14:textId="77777777" w:rsidR="00B233E3" w:rsidRPr="00B233E3" w:rsidRDefault="00B233E3" w:rsidP="00B233E3">
      <w:pPr>
        <w:ind w:firstLine="0"/>
        <w:jc w:val="left"/>
        <w:rPr>
          <w:lang w:val="en-US"/>
        </w:rPr>
      </w:pPr>
      <w:r w:rsidRPr="00B233E3">
        <w:rPr>
          <w:lang w:val="en-US"/>
        </w:rPr>
        <w:t>y_pred = logreg_tags.predict(X_test_tags)</w:t>
      </w:r>
    </w:p>
    <w:p w14:paraId="2466F8C7" w14:textId="77777777" w:rsidR="00B233E3" w:rsidRPr="00B233E3" w:rsidRDefault="00B233E3" w:rsidP="00B233E3">
      <w:pPr>
        <w:ind w:firstLine="0"/>
        <w:jc w:val="left"/>
        <w:rPr>
          <w:lang w:val="en-US"/>
        </w:rPr>
      </w:pPr>
      <w:r w:rsidRPr="00B233E3">
        <w:rPr>
          <w:lang w:val="en-US"/>
        </w:rPr>
        <w:t>pickle.dump(logreg_tags, open(MODELS + 'model_tags.pkl', 'wb'))</w:t>
      </w:r>
    </w:p>
    <w:p w14:paraId="1D62B4ED" w14:textId="77777777" w:rsidR="00B233E3" w:rsidRPr="00B233E3" w:rsidRDefault="00B233E3" w:rsidP="00B233E3">
      <w:pPr>
        <w:ind w:firstLine="0"/>
        <w:jc w:val="left"/>
        <w:rPr>
          <w:lang w:val="en-US"/>
        </w:rPr>
      </w:pPr>
      <w:r w:rsidRPr="00B233E3">
        <w:rPr>
          <w:lang w:val="en-US"/>
        </w:rPr>
        <w:t>print('accuracy %s' % accuracy_score(y_pred, y_test_tags))</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print(classification_report(y_test_tags, y_pred))</w:t>
      </w:r>
    </w:p>
    <w:p w14:paraId="0FAE1257" w14:textId="71C7BC67" w:rsidR="00B233E3" w:rsidRDefault="00B233E3" w:rsidP="00B233E3">
      <w:pPr>
        <w:ind w:firstLine="0"/>
        <w:jc w:val="left"/>
        <w:rPr>
          <w:lang w:val="en-US"/>
        </w:rPr>
      </w:pPr>
      <w:r w:rsidRPr="00B233E3">
        <w:rPr>
          <w:lang w:val="en-US"/>
        </w:rPr>
        <w:t># endregion</w:t>
      </w:r>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bookmarkStart w:id="52" w:name="_Toc106018390"/>
      <w:r>
        <w:rPr>
          <w:lang w:val="en-US"/>
        </w:rPr>
        <w:lastRenderedPageBreak/>
        <w:t>concatenate_datasets.py</w:t>
      </w:r>
      <w:bookmarkEnd w:id="52"/>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r w:rsidRPr="00346B43">
        <w:rPr>
          <w:lang w:val="en-US"/>
        </w:rPr>
        <w:t>env.read_env()</w:t>
      </w:r>
    </w:p>
    <w:p w14:paraId="586C18BA" w14:textId="77777777" w:rsidR="00346B43" w:rsidRPr="00346B43" w:rsidRDefault="00346B43" w:rsidP="00346B43">
      <w:pPr>
        <w:ind w:firstLine="0"/>
        <w:jc w:val="left"/>
        <w:rPr>
          <w:lang w:val="en-US"/>
        </w:rPr>
      </w:pPr>
      <w:r w:rsidRPr="00346B43">
        <w:rPr>
          <w:lang w:val="en-US"/>
        </w:rPr>
        <w:t>DATA_PATH = env.str("DATA_PATH")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preprocessed_data1 = pd.read_parquet(f'{DATA_PATH}out1.gzip')</w:t>
      </w:r>
    </w:p>
    <w:p w14:paraId="35A29C10" w14:textId="77777777" w:rsidR="00346B43" w:rsidRPr="00346B43" w:rsidRDefault="00346B43" w:rsidP="00346B43">
      <w:pPr>
        <w:ind w:firstLine="0"/>
        <w:jc w:val="left"/>
        <w:rPr>
          <w:lang w:val="en-US"/>
        </w:rPr>
      </w:pPr>
      <w:r w:rsidRPr="00346B43">
        <w:rPr>
          <w:lang w:val="en-US"/>
        </w:rPr>
        <w:t>preprocessed_data2 = pd.read_parquet(f'{DATA_PATH}out2.gzip')</w:t>
      </w:r>
    </w:p>
    <w:p w14:paraId="3A49F372" w14:textId="77777777" w:rsidR="00346B43" w:rsidRPr="00346B43" w:rsidRDefault="00346B43" w:rsidP="00346B43">
      <w:pPr>
        <w:ind w:firstLine="0"/>
        <w:jc w:val="left"/>
        <w:rPr>
          <w:lang w:val="en-US"/>
        </w:rPr>
      </w:pPr>
      <w:r w:rsidRPr="00346B43">
        <w:rPr>
          <w:lang w:val="en-US"/>
        </w:rPr>
        <w:t>preprocessed_data3 = pd.read_parquet(f'{DATA_PATH}out3.gzip')</w:t>
      </w:r>
    </w:p>
    <w:p w14:paraId="420D29E4" w14:textId="77777777" w:rsidR="00346B43" w:rsidRPr="00346B43" w:rsidRDefault="00346B43" w:rsidP="00346B43">
      <w:pPr>
        <w:ind w:firstLine="0"/>
        <w:jc w:val="left"/>
        <w:rPr>
          <w:lang w:val="en-US"/>
        </w:rPr>
      </w:pPr>
      <w:r w:rsidRPr="00346B43">
        <w:rPr>
          <w:lang w:val="en-US"/>
        </w:rPr>
        <w:t>preprocessed_data4 = pd.read_parquet(f'{DATA_PATH}out4.gzip')</w:t>
      </w:r>
    </w:p>
    <w:p w14:paraId="0E0CE2A1" w14:textId="77777777" w:rsidR="00346B43" w:rsidRPr="00346B43" w:rsidRDefault="00346B43" w:rsidP="00346B43">
      <w:pPr>
        <w:ind w:firstLine="0"/>
        <w:jc w:val="left"/>
        <w:rPr>
          <w:lang w:val="en-US"/>
        </w:rPr>
      </w:pPr>
      <w:r w:rsidRPr="00346B43">
        <w:rPr>
          <w:lang w:val="en-US"/>
        </w:rPr>
        <w:t>preprocessed_data5 = pd.read_parquet(f'{DATA_PATH}out5.gzip')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main_data1 = pd.concat([preprocessed_data1, preprocessed_data2])</w:t>
      </w:r>
    </w:p>
    <w:p w14:paraId="18E6F0E2" w14:textId="77777777" w:rsidR="00346B43" w:rsidRPr="00346B43" w:rsidRDefault="00346B43" w:rsidP="00346B43">
      <w:pPr>
        <w:ind w:firstLine="0"/>
        <w:jc w:val="left"/>
        <w:rPr>
          <w:lang w:val="en-US"/>
        </w:rPr>
      </w:pPr>
      <w:r w:rsidRPr="00346B43">
        <w:rPr>
          <w:lang w:val="en-US"/>
        </w:rPr>
        <w:t>main_data2 = pd.concat([preprocessed_data3,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compression='gzip', index=False)</w:t>
      </w:r>
    </w:p>
    <w:p w14:paraId="73880FF4" w14:textId="1E1BE71D" w:rsidR="00E95694" w:rsidRDefault="00346B43" w:rsidP="00346B43">
      <w:pPr>
        <w:ind w:firstLine="0"/>
        <w:jc w:val="left"/>
        <w:rPr>
          <w:lang w:val="en-US"/>
        </w:rPr>
      </w:pPr>
      <w:r w:rsidRPr="00346B43">
        <w:rPr>
          <w:lang w:val="en-US"/>
        </w:rPr>
        <w:t>main_data2.to_parquet(f"{DATA_PATH}raw_data2.gzip", compression='gzip',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bookmarkStart w:id="53" w:name="_Toc106018391"/>
      <w:r>
        <w:rPr>
          <w:lang w:val="en-US"/>
        </w:rPr>
        <w:lastRenderedPageBreak/>
        <w:t>getting_data.py</w:t>
      </w:r>
      <w:bookmarkEnd w:id="53"/>
    </w:p>
    <w:p w14:paraId="36503980" w14:textId="77777777" w:rsidR="00BB60E8" w:rsidRPr="00BB60E8" w:rsidRDefault="00BB60E8" w:rsidP="00BB60E8">
      <w:pPr>
        <w:ind w:firstLine="0"/>
        <w:jc w:val="left"/>
        <w:rPr>
          <w:lang w:val="en-US"/>
        </w:rPr>
      </w:pPr>
      <w:r w:rsidRPr="00BB60E8">
        <w:rPr>
          <w:lang w:val="en-US"/>
        </w:rPr>
        <w:t>from google.cloud import bigquery</w:t>
      </w:r>
    </w:p>
    <w:p w14:paraId="3EBABC97" w14:textId="77777777" w:rsidR="00BB60E8" w:rsidRPr="00BB60E8" w:rsidRDefault="00BB60E8" w:rsidP="00BB60E8">
      <w:pPr>
        <w:ind w:firstLine="0"/>
        <w:jc w:val="left"/>
        <w:rPr>
          <w:lang w:val="en-US"/>
        </w:rPr>
      </w:pPr>
      <w:r w:rsidRPr="00BB60E8">
        <w:rPr>
          <w:lang w:val="en-US"/>
        </w:rPr>
        <w:t>import os</w:t>
      </w:r>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import gdown</w:t>
      </w:r>
    </w:p>
    <w:p w14:paraId="7578C445" w14:textId="77777777" w:rsidR="00BB60E8" w:rsidRPr="00BB60E8" w:rsidRDefault="00BB60E8" w:rsidP="00BB60E8">
      <w:pPr>
        <w:ind w:firstLine="0"/>
        <w:jc w:val="left"/>
        <w:rPr>
          <w:lang w:val="en-US"/>
        </w:rPr>
      </w:pPr>
      <w:r w:rsidRPr="00BB60E8">
        <w:rPr>
          <w:lang w:val="en-US"/>
        </w:rPr>
        <w:t>from logger import get_logger</w:t>
      </w:r>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logger = get_logger()</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r w:rsidRPr="00BB60E8">
        <w:rPr>
          <w:lang w:val="en-US"/>
        </w:rPr>
        <w:t>env.read_env()</w:t>
      </w:r>
    </w:p>
    <w:p w14:paraId="52C04AC5" w14:textId="77777777" w:rsidR="00BB60E8" w:rsidRPr="00BB60E8" w:rsidRDefault="00BB60E8" w:rsidP="00BB60E8">
      <w:pPr>
        <w:ind w:firstLine="0"/>
        <w:jc w:val="left"/>
        <w:rPr>
          <w:lang w:val="en-US"/>
        </w:rPr>
      </w:pPr>
      <w:r w:rsidRPr="00BB60E8">
        <w:rPr>
          <w:lang w:val="en-US"/>
        </w:rPr>
        <w:t>URL = env.str("URL")</w:t>
      </w:r>
    </w:p>
    <w:p w14:paraId="3601515E" w14:textId="77777777" w:rsidR="00BB60E8" w:rsidRPr="00BB60E8" w:rsidRDefault="00BB60E8" w:rsidP="00BB60E8">
      <w:pPr>
        <w:ind w:firstLine="0"/>
        <w:jc w:val="left"/>
        <w:rPr>
          <w:lang w:val="en-US"/>
        </w:rPr>
      </w:pPr>
      <w:r w:rsidRPr="00BB60E8">
        <w:rPr>
          <w:lang w:val="en-US"/>
        </w:rPr>
        <w:t>OUT_FILE = env.str("OUT_FILE")</w:t>
      </w:r>
    </w:p>
    <w:p w14:paraId="6B9B48E8" w14:textId="77777777" w:rsidR="00BB60E8" w:rsidRPr="00BB60E8" w:rsidRDefault="00BB60E8" w:rsidP="00BB60E8">
      <w:pPr>
        <w:ind w:firstLine="0"/>
        <w:jc w:val="left"/>
        <w:rPr>
          <w:lang w:val="en-US"/>
        </w:rPr>
      </w:pPr>
      <w:r w:rsidRPr="00BB60E8">
        <w:rPr>
          <w:lang w:val="en-US"/>
        </w:rPr>
        <w:t>DATE_SIZE = env.str("DATE_SIZE")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r w:rsidRPr="00BB60E8">
        <w:rPr>
          <w:lang w:val="en-US"/>
        </w:rPr>
        <w:t>gdown.download(URL, OUT_FILE, quiet=False)</w:t>
      </w:r>
    </w:p>
    <w:p w14:paraId="5D847DF1" w14:textId="77777777" w:rsidR="00BB60E8" w:rsidRPr="00BB60E8" w:rsidRDefault="00BB60E8" w:rsidP="00BB60E8">
      <w:pPr>
        <w:ind w:firstLine="0"/>
        <w:jc w:val="left"/>
        <w:rPr>
          <w:lang w:val="en-US"/>
        </w:rPr>
      </w:pPr>
      <w:r w:rsidRPr="00BB60E8">
        <w:rPr>
          <w:lang w:val="en-US"/>
        </w:rPr>
        <w:t>out_file = os.path.abspath(OUT_FILE)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r w:rsidRPr="00BB60E8">
        <w:rPr>
          <w:lang w:val="en-US"/>
        </w:rPr>
        <w:t>os.environ["GOOGLE_APPLICATION_CREDENTIALS"] = out_file</w:t>
      </w:r>
    </w:p>
    <w:p w14:paraId="0886324D" w14:textId="77777777" w:rsidR="00BB60E8" w:rsidRPr="00BB60E8" w:rsidRDefault="00BB60E8" w:rsidP="00BB60E8">
      <w:pPr>
        <w:ind w:firstLine="0"/>
        <w:jc w:val="left"/>
        <w:rPr>
          <w:lang w:val="en-US"/>
        </w:rPr>
      </w:pPr>
      <w:r w:rsidRPr="00BB60E8">
        <w:rPr>
          <w:lang w:val="en-US"/>
        </w:rPr>
        <w:t>client = bigquery.Client()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def build_query(min_id, max_id):</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q.title, q.body, q.tags, a.body as answers, a.score</w:t>
      </w:r>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`bigquery-public-data.stackoverflow.posts_questions`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`bigquery-public-data.stackoverflow.posts_answers`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a.parent_id</w:t>
      </w:r>
    </w:p>
    <w:p w14:paraId="54796EDF" w14:textId="77777777" w:rsidR="00BB60E8" w:rsidRPr="00BB60E8" w:rsidRDefault="00BB60E8" w:rsidP="00BB60E8">
      <w:pPr>
        <w:ind w:firstLine="0"/>
        <w:jc w:val="left"/>
        <w:rPr>
          <w:lang w:val="en-US"/>
        </w:rPr>
      </w:pPr>
      <w:r w:rsidRPr="00BB60E8">
        <w:rPr>
          <w:lang w:val="en-US"/>
        </w:rPr>
        <w:t xml:space="preserve">        WHERE</w:t>
      </w:r>
    </w:p>
    <w:p w14:paraId="519F5021" w14:textId="77777777" w:rsidR="00BB60E8" w:rsidRPr="00BB60E8" w:rsidRDefault="00BB60E8" w:rsidP="00BB60E8">
      <w:pPr>
        <w:ind w:firstLine="0"/>
        <w:jc w:val="left"/>
        <w:rPr>
          <w:lang w:val="en-US"/>
        </w:rPr>
      </w:pPr>
      <w:r w:rsidRPr="00BB60E8">
        <w:rPr>
          <w:lang w:val="en-US"/>
        </w:rPr>
        <w:t xml:space="preserve">          q.id BETWEEN {int(min_id)} AND {int(max_id)}</w:t>
      </w:r>
    </w:p>
    <w:p w14:paraId="67D1EA23" w14:textId="77777777" w:rsidR="00BB60E8" w:rsidRPr="00BB60E8" w:rsidRDefault="00BB60E8" w:rsidP="00BB60E8">
      <w:pPr>
        <w:ind w:firstLine="0"/>
        <w:jc w:val="left"/>
        <w:rPr>
          <w:lang w:val="en-US"/>
        </w:rPr>
      </w:pPr>
      <w:r w:rsidRPr="00BB60E8">
        <w:rPr>
          <w:lang w:val="en-US"/>
        </w:rPr>
        <w:t xml:space="preserve">          AND q.view_count &gt; 250</w:t>
      </w:r>
    </w:p>
    <w:p w14:paraId="7B102CFC" w14:textId="77777777" w:rsidR="00BB60E8" w:rsidRPr="00BB60E8" w:rsidRDefault="00BB60E8" w:rsidP="00BB60E8">
      <w:pPr>
        <w:ind w:firstLine="0"/>
        <w:jc w:val="left"/>
        <w:rPr>
          <w:lang w:val="en-US"/>
        </w:rPr>
      </w:pPr>
      <w:r w:rsidRPr="00BB60E8">
        <w:rPr>
          <w:lang w:val="en-US"/>
        </w:rPr>
        <w:t xml:space="preserve">          AND q.accepted_answer_id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saving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for i in range(6):</w:t>
      </w:r>
    </w:p>
    <w:p w14:paraId="10845824" w14:textId="77777777" w:rsidR="00BB60E8" w:rsidRPr="00BB60E8" w:rsidRDefault="00BB60E8" w:rsidP="00BB60E8">
      <w:pPr>
        <w:ind w:firstLine="0"/>
        <w:jc w:val="left"/>
        <w:rPr>
          <w:lang w:val="en-US"/>
        </w:rPr>
      </w:pPr>
      <w:r w:rsidRPr="00BB60E8">
        <w:rPr>
          <w:lang w:val="en-US"/>
        </w:rPr>
        <w:t xml:space="preserve">    query = build_query(35e6 + 5e6 * i, 35e6 + 5e6 * (i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dataframe = (</w:t>
      </w:r>
    </w:p>
    <w:p w14:paraId="6DA7545E" w14:textId="77777777" w:rsidR="00BB60E8" w:rsidRPr="00BB60E8" w:rsidRDefault="00BB60E8" w:rsidP="00BB60E8">
      <w:pPr>
        <w:ind w:firstLine="0"/>
        <w:jc w:val="left"/>
        <w:rPr>
          <w:lang w:val="en-US"/>
        </w:rPr>
      </w:pPr>
      <w:r w:rsidRPr="00BB60E8">
        <w:rPr>
          <w:lang w:val="en-US"/>
        </w:rPr>
        <w:t xml:space="preserve">            client.query(query).result().to_dataframe()</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dataframe.to_parquet(f"out{i + 1}.gzip", compression='gzip', index=False)</w:t>
      </w:r>
    </w:p>
    <w:p w14:paraId="73804E40" w14:textId="77777777" w:rsidR="00BB60E8" w:rsidRPr="00BB60E8" w:rsidRDefault="00BB60E8" w:rsidP="00BB60E8">
      <w:pPr>
        <w:ind w:firstLine="0"/>
        <w:jc w:val="left"/>
        <w:rPr>
          <w:lang w:val="en-US"/>
        </w:rPr>
      </w:pPr>
      <w:r w:rsidRPr="00BB60E8">
        <w:rPr>
          <w:lang w:val="en-US"/>
        </w:rPr>
        <w:t xml:space="preserve">        logger.info(f"Data (5m items (from {35 + 5 * i}m to {35 + 5 * (i + 1)}m)) "</w:t>
      </w:r>
    </w:p>
    <w:p w14:paraId="1C46D3FB" w14:textId="77777777" w:rsidR="00BB60E8" w:rsidRPr="00BB60E8" w:rsidRDefault="00BB60E8" w:rsidP="00BB60E8">
      <w:pPr>
        <w:ind w:firstLine="0"/>
        <w:jc w:val="left"/>
        <w:rPr>
          <w:lang w:val="en-US"/>
        </w:rPr>
      </w:pPr>
      <w:r w:rsidRPr="00BB60E8">
        <w:rPr>
          <w:lang w:val="en-US"/>
        </w:rPr>
        <w:t xml:space="preserve">                    f"was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logger.exception("An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bookmarkStart w:id="54" w:name="_Toc106018392"/>
      <w:r>
        <w:rPr>
          <w:lang w:val="en-US"/>
        </w:rPr>
        <w:lastRenderedPageBreak/>
        <w:t>clean_tags.py</w:t>
      </w:r>
      <w:bookmarkEnd w:id="54"/>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from logger import get_logger</w:t>
      </w:r>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r w:rsidRPr="00695BF6">
        <w:rPr>
          <w:lang w:val="en-US"/>
        </w:rPr>
        <w:t>env.read_env()</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DATA_PATH = env.str("DATA_PATH")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logger = get_logger(handle_errors=False)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def code_from_key(keys_data, key):</w:t>
      </w:r>
    </w:p>
    <w:p w14:paraId="09DAC38A" w14:textId="77777777" w:rsidR="00695BF6" w:rsidRPr="00695BF6" w:rsidRDefault="00695BF6" w:rsidP="00695BF6">
      <w:pPr>
        <w:ind w:firstLine="0"/>
        <w:jc w:val="left"/>
        <w:rPr>
          <w:lang w:val="en-US"/>
        </w:rPr>
      </w:pPr>
      <w:r w:rsidRPr="00695BF6">
        <w:rPr>
          <w:lang w:val="en-US"/>
        </w:rPr>
        <w:t xml:space="preserve">    if key in keys_data.tag.values:</w:t>
      </w:r>
    </w:p>
    <w:p w14:paraId="288C4B7E" w14:textId="77777777" w:rsidR="00695BF6" w:rsidRPr="00695BF6" w:rsidRDefault="00695BF6" w:rsidP="00695BF6">
      <w:pPr>
        <w:ind w:firstLine="0"/>
        <w:jc w:val="left"/>
        <w:rPr>
          <w:lang w:val="en-US"/>
        </w:rPr>
      </w:pPr>
      <w:r w:rsidRPr="00695BF6">
        <w:rPr>
          <w:lang w:val="en-US"/>
        </w:rPr>
        <w:t xml:space="preserve">        return keys_data[keys_data.tag == key].code.values[0]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def delete_elem_from_tags(df, condition, tag_to_delete, mode='num'):</w:t>
      </w:r>
    </w:p>
    <w:p w14:paraId="2D694B0C" w14:textId="77777777" w:rsidR="00695BF6" w:rsidRPr="00695BF6" w:rsidRDefault="00695BF6" w:rsidP="00695BF6">
      <w:pPr>
        <w:ind w:firstLine="0"/>
        <w:jc w:val="left"/>
        <w:rPr>
          <w:lang w:val="en-US"/>
        </w:rPr>
      </w:pPr>
      <w:r w:rsidRPr="00695BF6">
        <w:rPr>
          <w:lang w:val="en-US"/>
        </w:rPr>
        <w:t xml:space="preserve">    ind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delete_tag(index, cond, ttd):</w:t>
      </w:r>
    </w:p>
    <w:p w14:paraId="20572ED4" w14:textId="77777777" w:rsidR="00695BF6" w:rsidRPr="00695BF6" w:rsidRDefault="00695BF6" w:rsidP="00695BF6">
      <w:pPr>
        <w:ind w:firstLine="0"/>
        <w:jc w:val="left"/>
        <w:rPr>
          <w:lang w:val="en-US"/>
        </w:rPr>
      </w:pPr>
      <w:r w:rsidRPr="00695BF6">
        <w:rPr>
          <w:lang w:val="en-US"/>
        </w:rPr>
        <w:t xml:space="preserve">        for i in df.tags.values:</w:t>
      </w:r>
    </w:p>
    <w:p w14:paraId="4BAC3396" w14:textId="77777777" w:rsidR="00695BF6" w:rsidRPr="00695BF6" w:rsidRDefault="00695BF6" w:rsidP="00695BF6">
      <w:pPr>
        <w:ind w:firstLine="0"/>
        <w:jc w:val="left"/>
        <w:rPr>
          <w:lang w:val="en-US"/>
        </w:rPr>
      </w:pPr>
      <w:r w:rsidRPr="00695BF6">
        <w:rPr>
          <w:lang w:val="en-US"/>
        </w:rPr>
        <w:t xml:space="preserve">            if not i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i = [int(j) for j in i.split('|')]</w:t>
      </w:r>
    </w:p>
    <w:p w14:paraId="6EFBE1D9" w14:textId="77777777" w:rsidR="00695BF6" w:rsidRPr="00695BF6" w:rsidRDefault="00695BF6" w:rsidP="00695BF6">
      <w:pPr>
        <w:ind w:firstLine="0"/>
        <w:jc w:val="left"/>
        <w:rPr>
          <w:lang w:val="en-US"/>
        </w:rPr>
      </w:pPr>
      <w:r w:rsidRPr="00695BF6">
        <w:rPr>
          <w:lang w:val="en-US"/>
        </w:rPr>
        <w:t xml:space="preserve">                elif mode == 'str':</w:t>
      </w:r>
    </w:p>
    <w:p w14:paraId="50142AA8" w14:textId="77777777" w:rsidR="00695BF6" w:rsidRPr="00695BF6" w:rsidRDefault="00695BF6" w:rsidP="00695BF6">
      <w:pPr>
        <w:ind w:firstLine="0"/>
        <w:jc w:val="left"/>
        <w:rPr>
          <w:lang w:val="en-US"/>
        </w:rPr>
      </w:pPr>
      <w:r w:rsidRPr="00695BF6">
        <w:rPr>
          <w:lang w:val="en-US"/>
        </w:rPr>
        <w:t xml:space="preserve">                    i = [str(j) for j in i.split('|')]</w:t>
      </w:r>
    </w:p>
    <w:p w14:paraId="30B54D5E" w14:textId="77777777" w:rsidR="00695BF6" w:rsidRPr="00695BF6" w:rsidRDefault="00695BF6" w:rsidP="00695BF6">
      <w:pPr>
        <w:ind w:firstLine="0"/>
        <w:jc w:val="left"/>
        <w:rPr>
          <w:lang w:val="en-US"/>
        </w:rPr>
      </w:pPr>
      <w:r w:rsidRPr="00695BF6">
        <w:rPr>
          <w:lang w:val="en-US"/>
        </w:rPr>
        <w:t xml:space="preserve">                if df.category[index] == condition:</w:t>
      </w:r>
    </w:p>
    <w:p w14:paraId="3665DCED" w14:textId="77777777" w:rsidR="00695BF6" w:rsidRPr="00695BF6" w:rsidRDefault="00695BF6" w:rsidP="00695BF6">
      <w:pPr>
        <w:ind w:firstLine="0"/>
        <w:jc w:val="left"/>
        <w:rPr>
          <w:lang w:val="en-US"/>
        </w:rPr>
      </w:pPr>
      <w:r w:rsidRPr="00695BF6">
        <w:rPr>
          <w:lang w:val="en-US"/>
        </w:rPr>
        <w:t xml:space="preserve">                    if cond in i and ttd in i:</w:t>
      </w:r>
    </w:p>
    <w:p w14:paraId="7CD93866" w14:textId="77777777" w:rsidR="00695BF6" w:rsidRPr="00695BF6" w:rsidRDefault="00695BF6" w:rsidP="00695BF6">
      <w:pPr>
        <w:ind w:firstLine="0"/>
        <w:jc w:val="left"/>
        <w:rPr>
          <w:lang w:val="en-US"/>
        </w:rPr>
      </w:pPr>
      <w:r w:rsidRPr="00695BF6">
        <w:rPr>
          <w:lang w:val="en-US"/>
        </w:rPr>
        <w:lastRenderedPageBreak/>
        <w:t xml:space="preserve">                        l_buff = i[::]</w:t>
      </w:r>
    </w:p>
    <w:p w14:paraId="3455AC1F" w14:textId="77777777" w:rsidR="00695BF6" w:rsidRPr="00695BF6" w:rsidRDefault="00695BF6" w:rsidP="00695BF6">
      <w:pPr>
        <w:ind w:firstLine="0"/>
        <w:jc w:val="left"/>
        <w:rPr>
          <w:lang w:val="en-US"/>
        </w:rPr>
      </w:pPr>
      <w:r w:rsidRPr="00695BF6">
        <w:rPr>
          <w:lang w:val="en-US"/>
        </w:rPr>
        <w:t xml:space="preserve">                        del l_buff[l_buff.index(ttd)]</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l_buff])</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cond_key = code_from_key(df_keys, condition)</w:t>
      </w:r>
    </w:p>
    <w:p w14:paraId="71403E16" w14:textId="77777777" w:rsidR="00695BF6" w:rsidRPr="00695BF6" w:rsidRDefault="00695BF6" w:rsidP="00695BF6">
      <w:pPr>
        <w:ind w:firstLine="0"/>
        <w:jc w:val="left"/>
        <w:rPr>
          <w:lang w:val="en-US"/>
        </w:rPr>
      </w:pPr>
      <w:r w:rsidRPr="00695BF6">
        <w:rPr>
          <w:lang w:val="en-US"/>
        </w:rPr>
        <w:t xml:space="preserve">        ttd_key = code_from_key(df_keys, tag_to_delete)</w:t>
      </w:r>
    </w:p>
    <w:p w14:paraId="489AB7AB" w14:textId="77777777" w:rsidR="00695BF6" w:rsidRPr="00695BF6" w:rsidRDefault="00695BF6" w:rsidP="00695BF6">
      <w:pPr>
        <w:ind w:firstLine="0"/>
        <w:jc w:val="left"/>
        <w:rPr>
          <w:lang w:val="en-US"/>
        </w:rPr>
      </w:pPr>
      <w:r w:rsidRPr="00695BF6">
        <w:rPr>
          <w:lang w:val="en-US"/>
        </w:rPr>
        <w:t xml:space="preserve">        delete_tag(ind, cond_key, ttd_key)</w:t>
      </w:r>
    </w:p>
    <w:p w14:paraId="728507B0" w14:textId="77777777" w:rsidR="00695BF6" w:rsidRPr="00695BF6" w:rsidRDefault="00695BF6" w:rsidP="00695BF6">
      <w:pPr>
        <w:ind w:firstLine="0"/>
        <w:jc w:val="left"/>
        <w:rPr>
          <w:lang w:val="en-US"/>
        </w:rPr>
      </w:pPr>
      <w:r w:rsidRPr="00695BF6">
        <w:rPr>
          <w:lang w:val="en-US"/>
        </w:rPr>
        <w:t xml:space="preserve">    elif mode == 'str':</w:t>
      </w:r>
    </w:p>
    <w:p w14:paraId="7484F2B4" w14:textId="77777777" w:rsidR="00695BF6" w:rsidRPr="00695BF6" w:rsidRDefault="00695BF6" w:rsidP="00695BF6">
      <w:pPr>
        <w:ind w:firstLine="0"/>
        <w:jc w:val="left"/>
        <w:rPr>
          <w:lang w:val="en-US"/>
        </w:rPr>
      </w:pPr>
      <w:r w:rsidRPr="00695BF6">
        <w:rPr>
          <w:lang w:val="en-US"/>
        </w:rPr>
        <w:t xml:space="preserve">        delete_tag(ind, condition, tag_to_delete)</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r w:rsidRPr="00695BF6">
        <w:rPr>
          <w:lang w:val="en-US"/>
        </w:rPr>
        <w:t>df_dec = pd.read_csv(DATA_PATH + 'dec_dataset.csv', engine='pyarrow')</w:t>
      </w:r>
    </w:p>
    <w:p w14:paraId="1DAF2540" w14:textId="77777777" w:rsidR="00695BF6" w:rsidRPr="00695BF6" w:rsidRDefault="00695BF6" w:rsidP="00695BF6">
      <w:pPr>
        <w:ind w:firstLine="0"/>
        <w:jc w:val="left"/>
        <w:rPr>
          <w:lang w:val="en-US"/>
        </w:rPr>
      </w:pPr>
      <w:r w:rsidRPr="00695BF6">
        <w:rPr>
          <w:lang w:val="en-US"/>
        </w:rPr>
        <w:t>df_enc = pd.read_csv(DATA_PATH + 'enc_dataset.csv', engine='pyarrow')</w:t>
      </w:r>
    </w:p>
    <w:p w14:paraId="6334CB16" w14:textId="77777777" w:rsidR="00695BF6" w:rsidRPr="00695BF6" w:rsidRDefault="00695BF6" w:rsidP="00695BF6">
      <w:pPr>
        <w:ind w:firstLine="0"/>
        <w:jc w:val="left"/>
        <w:rPr>
          <w:lang w:val="en-US"/>
        </w:rPr>
      </w:pPr>
      <w:r w:rsidRPr="00695BF6">
        <w:rPr>
          <w:lang w:val="en-US"/>
        </w:rPr>
        <w:t>df_keys = pd.read_csv(DATA_PATH + 'tags_keys.csv', engine='pyarrow')</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r w:rsidRPr="00695BF6">
        <w:rPr>
          <w:lang w:val="en-US"/>
        </w:rPr>
        <w:t>delete_elem_from_tags(df_enc, 'asp.net', 'c#')</w:t>
      </w:r>
    </w:p>
    <w:p w14:paraId="0F486FF4" w14:textId="77777777" w:rsidR="00695BF6" w:rsidRPr="00695BF6" w:rsidRDefault="00695BF6" w:rsidP="00695BF6">
      <w:pPr>
        <w:ind w:firstLine="0"/>
        <w:jc w:val="left"/>
        <w:rPr>
          <w:lang w:val="en-US"/>
        </w:rPr>
      </w:pPr>
      <w:r w:rsidRPr="00695BF6">
        <w:rPr>
          <w:lang w:val="en-US"/>
        </w:rPr>
        <w:t>delete_elem_from_tags(df_enc, '.net', 'c#')</w:t>
      </w:r>
    </w:p>
    <w:p w14:paraId="68FB9DEF" w14:textId="77777777" w:rsidR="00695BF6" w:rsidRPr="00695BF6" w:rsidRDefault="00695BF6" w:rsidP="00695BF6">
      <w:pPr>
        <w:ind w:firstLine="0"/>
        <w:jc w:val="left"/>
        <w:rPr>
          <w:lang w:val="en-US"/>
        </w:rPr>
      </w:pPr>
      <w:r w:rsidRPr="00695BF6">
        <w:rPr>
          <w:lang w:val="en-US"/>
        </w:rPr>
        <w:t>delete_elem_from_tags(df_enc, 'c#', 'asp.net')</w:t>
      </w:r>
    </w:p>
    <w:p w14:paraId="17E6BFCE" w14:textId="77777777" w:rsidR="00695BF6" w:rsidRPr="00695BF6" w:rsidRDefault="00695BF6" w:rsidP="00695BF6">
      <w:pPr>
        <w:ind w:firstLine="0"/>
        <w:jc w:val="left"/>
        <w:rPr>
          <w:lang w:val="en-US"/>
        </w:rPr>
      </w:pPr>
      <w:r w:rsidRPr="00695BF6">
        <w:rPr>
          <w:lang w:val="en-US"/>
        </w:rPr>
        <w:t>delete_elem_from_tags(df_enc, 'c#', '.net')</w:t>
      </w:r>
    </w:p>
    <w:p w14:paraId="0A58FD7C" w14:textId="77777777" w:rsidR="00695BF6" w:rsidRPr="00695BF6" w:rsidRDefault="00695BF6" w:rsidP="00695BF6">
      <w:pPr>
        <w:ind w:firstLine="0"/>
        <w:jc w:val="left"/>
        <w:rPr>
          <w:lang w:val="en-US"/>
        </w:rPr>
      </w:pPr>
      <w:r w:rsidRPr="00695BF6">
        <w:rPr>
          <w:lang w:val="en-US"/>
        </w:rPr>
        <w:t>delete_elem_from_tags(df_enc, 'с++', 'с')</w:t>
      </w:r>
    </w:p>
    <w:p w14:paraId="130121A4" w14:textId="77777777" w:rsidR="00695BF6" w:rsidRPr="00695BF6" w:rsidRDefault="00695BF6" w:rsidP="00695BF6">
      <w:pPr>
        <w:ind w:firstLine="0"/>
        <w:jc w:val="left"/>
        <w:rPr>
          <w:lang w:val="en-US"/>
        </w:rPr>
      </w:pPr>
      <w:r w:rsidRPr="00695BF6">
        <w:rPr>
          <w:lang w:val="en-US"/>
        </w:rPr>
        <w:t>delete_elem_from_tags(df_enc, 'с', 'c++')</w:t>
      </w:r>
    </w:p>
    <w:p w14:paraId="2D744EC5" w14:textId="77777777" w:rsidR="00695BF6" w:rsidRPr="00695BF6" w:rsidRDefault="00695BF6" w:rsidP="00695BF6">
      <w:pPr>
        <w:ind w:firstLine="0"/>
        <w:jc w:val="left"/>
        <w:rPr>
          <w:lang w:val="en-US"/>
        </w:rPr>
      </w:pPr>
      <w:r w:rsidRPr="00695BF6">
        <w:rPr>
          <w:lang w:val="en-US"/>
        </w:rPr>
        <w:t>df_enc.dropna(inplace=True, axis=0)</w:t>
      </w:r>
    </w:p>
    <w:p w14:paraId="61FEAC43" w14:textId="77777777" w:rsidR="00695BF6" w:rsidRPr="00695BF6" w:rsidRDefault="00695BF6" w:rsidP="00695BF6">
      <w:pPr>
        <w:ind w:firstLine="0"/>
        <w:jc w:val="left"/>
        <w:rPr>
          <w:lang w:val="en-US"/>
        </w:rPr>
      </w:pPr>
      <w:r w:rsidRPr="00695BF6">
        <w:rPr>
          <w:lang w:val="en-US"/>
        </w:rPr>
        <w:t>df_enc.to_csv(DATA_PATH + 'enc_dataset.csv', index=False)</w:t>
      </w:r>
    </w:p>
    <w:p w14:paraId="0223783C" w14:textId="77777777" w:rsidR="00695BF6" w:rsidRPr="00695BF6" w:rsidRDefault="00695BF6" w:rsidP="00695BF6">
      <w:pPr>
        <w:ind w:firstLine="0"/>
        <w:jc w:val="left"/>
        <w:rPr>
          <w:lang w:val="en-US"/>
        </w:rPr>
      </w:pPr>
      <w:r w:rsidRPr="00695BF6">
        <w:rPr>
          <w:lang w:val="en-US"/>
        </w:rPr>
        <w:t>logger.info("df_enc dataset was modified")</w:t>
      </w:r>
    </w:p>
    <w:p w14:paraId="25C84CDF" w14:textId="77777777" w:rsidR="00695BF6" w:rsidRPr="00695BF6" w:rsidRDefault="00695BF6" w:rsidP="00695BF6">
      <w:pPr>
        <w:ind w:firstLine="0"/>
        <w:jc w:val="left"/>
        <w:rPr>
          <w:lang w:val="en-US"/>
        </w:rPr>
      </w:pPr>
      <w:r w:rsidRPr="00695BF6">
        <w:rPr>
          <w:lang w:val="en-US"/>
        </w:rPr>
        <w:t>delete_elem_from_tags(df_dec, 'asp.net', 'c#', 'str')</w:t>
      </w:r>
    </w:p>
    <w:p w14:paraId="1039CDE6" w14:textId="77777777" w:rsidR="00695BF6" w:rsidRPr="00695BF6" w:rsidRDefault="00695BF6" w:rsidP="00695BF6">
      <w:pPr>
        <w:ind w:firstLine="0"/>
        <w:jc w:val="left"/>
        <w:rPr>
          <w:lang w:val="en-US"/>
        </w:rPr>
      </w:pPr>
      <w:r w:rsidRPr="00695BF6">
        <w:rPr>
          <w:lang w:val="en-US"/>
        </w:rPr>
        <w:t>delete_elem_from_tags(df_dec, 'c#', 'asp.net', 'str')</w:t>
      </w:r>
    </w:p>
    <w:p w14:paraId="149CB498" w14:textId="77777777" w:rsidR="00695BF6" w:rsidRPr="00695BF6" w:rsidRDefault="00695BF6" w:rsidP="00695BF6">
      <w:pPr>
        <w:ind w:firstLine="0"/>
        <w:jc w:val="left"/>
        <w:rPr>
          <w:lang w:val="en-US"/>
        </w:rPr>
      </w:pPr>
      <w:r w:rsidRPr="00695BF6">
        <w:rPr>
          <w:lang w:val="en-US"/>
        </w:rPr>
        <w:t>delete_elem_from_tags(df_dec, 'c#', '.net', 'str')</w:t>
      </w:r>
    </w:p>
    <w:p w14:paraId="5AC8DBFF" w14:textId="77777777" w:rsidR="00695BF6" w:rsidRPr="00695BF6" w:rsidRDefault="00695BF6" w:rsidP="00695BF6">
      <w:pPr>
        <w:ind w:firstLine="0"/>
        <w:jc w:val="left"/>
        <w:rPr>
          <w:lang w:val="en-US"/>
        </w:rPr>
      </w:pPr>
      <w:r w:rsidRPr="00695BF6">
        <w:rPr>
          <w:lang w:val="en-US"/>
        </w:rPr>
        <w:t>delete_elem_from_tags(df_dec, '.net', 'c#', 'str')</w:t>
      </w:r>
    </w:p>
    <w:p w14:paraId="66ACA8FD" w14:textId="77777777" w:rsidR="00695BF6" w:rsidRPr="00695BF6" w:rsidRDefault="00695BF6" w:rsidP="00695BF6">
      <w:pPr>
        <w:ind w:firstLine="0"/>
        <w:jc w:val="left"/>
        <w:rPr>
          <w:lang w:val="en-US"/>
        </w:rPr>
      </w:pPr>
      <w:r w:rsidRPr="00695BF6">
        <w:rPr>
          <w:lang w:val="en-US"/>
        </w:rPr>
        <w:lastRenderedPageBreak/>
        <w:t>delete_elem_from_tags(df_dec, 'c++', 'c', 'str')</w:t>
      </w:r>
    </w:p>
    <w:p w14:paraId="08DBEC92" w14:textId="77777777" w:rsidR="00695BF6" w:rsidRPr="00695BF6" w:rsidRDefault="00695BF6" w:rsidP="00695BF6">
      <w:pPr>
        <w:ind w:firstLine="0"/>
        <w:jc w:val="left"/>
        <w:rPr>
          <w:lang w:val="en-US"/>
        </w:rPr>
      </w:pPr>
      <w:r w:rsidRPr="00695BF6">
        <w:rPr>
          <w:lang w:val="en-US"/>
        </w:rPr>
        <w:t>delete_elem_from_tags(df_dec, 'c', 'c++', 'str')</w:t>
      </w:r>
    </w:p>
    <w:p w14:paraId="780F5DC6" w14:textId="77777777" w:rsidR="00695BF6" w:rsidRPr="00695BF6" w:rsidRDefault="00695BF6" w:rsidP="00695BF6">
      <w:pPr>
        <w:ind w:firstLine="0"/>
        <w:jc w:val="left"/>
        <w:rPr>
          <w:lang w:val="en-US"/>
        </w:rPr>
      </w:pPr>
      <w:r w:rsidRPr="00695BF6">
        <w:rPr>
          <w:lang w:val="en-US"/>
        </w:rPr>
        <w:t>df_dec.dropna(inplace=True, axis=0)</w:t>
      </w:r>
    </w:p>
    <w:p w14:paraId="008D72BD" w14:textId="77777777" w:rsidR="00695BF6" w:rsidRPr="00695BF6" w:rsidRDefault="00695BF6" w:rsidP="00695BF6">
      <w:pPr>
        <w:ind w:firstLine="0"/>
        <w:jc w:val="left"/>
        <w:rPr>
          <w:lang w:val="en-US"/>
        </w:rPr>
      </w:pPr>
      <w:r w:rsidRPr="00695BF6">
        <w:rPr>
          <w:lang w:val="en-US"/>
        </w:rPr>
        <w:t>df_dec.to_csv(DATA_PATH + 'dec_dataset.csv', index=False)</w:t>
      </w:r>
    </w:p>
    <w:p w14:paraId="0137AC9D" w14:textId="65A931BC" w:rsidR="00695BF6" w:rsidRDefault="00695BF6" w:rsidP="00695BF6">
      <w:pPr>
        <w:ind w:firstLine="0"/>
        <w:jc w:val="left"/>
        <w:rPr>
          <w:lang w:val="en-US"/>
        </w:rPr>
      </w:pPr>
      <w:r w:rsidRPr="00695BF6">
        <w:rPr>
          <w:lang w:val="en-US"/>
        </w:rPr>
        <w:t>logger.info("df_dec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bookmarkStart w:id="55" w:name="_Toc106018393"/>
      <w:r>
        <w:rPr>
          <w:lang w:val="en-US"/>
        </w:rPr>
        <w:lastRenderedPageBreak/>
        <w:t>create_datasets.py</w:t>
      </w:r>
      <w:bookmarkEnd w:id="55"/>
    </w:p>
    <w:p w14:paraId="5C5044A3" w14:textId="77777777" w:rsidR="00B9315E" w:rsidRPr="00B9315E" w:rsidRDefault="00B9315E" w:rsidP="00B9315E">
      <w:pPr>
        <w:ind w:firstLine="0"/>
        <w:jc w:val="left"/>
        <w:rPr>
          <w:lang w:val="en-US"/>
        </w:rPr>
      </w:pPr>
      <w:r w:rsidRPr="00B9315E">
        <w:rPr>
          <w:lang w:val="en-US"/>
        </w:rPr>
        <w:t>from data_from_site import CategoryDataset</w:t>
      </w:r>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'javascript', 'python', 'java', 'php', 'android', 'api'</w:t>
      </w:r>
    </w:p>
    <w:p w14:paraId="7B99FC2E" w14:textId="77777777" w:rsidR="00B9315E" w:rsidRPr="00B9315E" w:rsidRDefault="00B9315E" w:rsidP="00B9315E">
      <w:pPr>
        <w:ind w:firstLine="0"/>
        <w:jc w:val="left"/>
        <w:rPr>
          <w:lang w:val="en-US"/>
        </w:rPr>
      </w:pPr>
      <w:r w:rsidRPr="00B9315E">
        <w:rPr>
          <w:lang w:val="en-US"/>
        </w:rPr>
        <w:t xml:space="preserve">              'jquery', 'iOS', 'database', 'r', 'c', 'asp.net', 'ruby', '.net', 'django', 'angularjs', 'reactjs',</w:t>
      </w:r>
    </w:p>
    <w:p w14:paraId="5D6C6A78" w14:textId="77777777" w:rsidR="00B9315E" w:rsidRPr="00B9315E" w:rsidRDefault="00B9315E" w:rsidP="00B9315E">
      <w:pPr>
        <w:ind w:firstLine="0"/>
        <w:jc w:val="left"/>
        <w:rPr>
          <w:lang w:val="en-US"/>
        </w:rPr>
      </w:pPr>
      <w:r w:rsidRPr="00B9315E">
        <w:rPr>
          <w:lang w:val="en-US"/>
        </w:rPr>
        <w:t xml:space="preserve">              'regex', 'data-science', 'linux', 'spring', 'windows', 'git', 'macos', 'visual-studio', 'scala',</w:t>
      </w:r>
    </w:p>
    <w:p w14:paraId="233D5DE1" w14:textId="77777777" w:rsidR="00B9315E" w:rsidRPr="00B9315E" w:rsidRDefault="00B9315E" w:rsidP="00B9315E">
      <w:pPr>
        <w:ind w:firstLine="0"/>
        <w:jc w:val="left"/>
        <w:rPr>
          <w:lang w:val="en-US"/>
        </w:rPr>
      </w:pPr>
      <w:r w:rsidRPr="00B9315E">
        <w:rPr>
          <w:lang w:val="en-US"/>
        </w:rPr>
        <w:t xml:space="preserve">              'perl', 'api', 'algorithm', 'excel', 'html/css']</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c = CategoryDataset(categories)</w:t>
      </w:r>
    </w:p>
    <w:p w14:paraId="4EB43F13" w14:textId="78BBE811" w:rsidR="00B9315E" w:rsidRDefault="00B9315E" w:rsidP="00B9315E">
      <w:pPr>
        <w:ind w:firstLine="0"/>
        <w:jc w:val="left"/>
        <w:rPr>
          <w:lang w:val="en-US"/>
        </w:rPr>
      </w:pPr>
      <w:r w:rsidRPr="00B9315E">
        <w:rPr>
          <w:lang w:val="en-US"/>
        </w:rPr>
        <w:t>c.create_and_save_dataset()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bookmarkStart w:id="56" w:name="_Toc106018394"/>
      <w:r>
        <w:rPr>
          <w:lang w:val="en-US"/>
        </w:rPr>
        <w:lastRenderedPageBreak/>
        <w:t>data_from_site.py</w:t>
      </w:r>
      <w:bookmarkEnd w:id="56"/>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from bs4 import BeautifulSoup</w:t>
      </w:r>
    </w:p>
    <w:p w14:paraId="40FD3B9E" w14:textId="77777777" w:rsidR="00C005C0" w:rsidRPr="00C005C0" w:rsidRDefault="00C005C0" w:rsidP="00C005C0">
      <w:pPr>
        <w:ind w:firstLine="0"/>
        <w:jc w:val="left"/>
        <w:rPr>
          <w:lang w:val="en-US"/>
        </w:rPr>
      </w:pPr>
      <w:r w:rsidRPr="00C005C0">
        <w:rPr>
          <w:lang w:val="en-US"/>
        </w:rPr>
        <w:t>from search_engine.processing_data.normalize_functions import preprocess_text</w:t>
      </w:r>
    </w:p>
    <w:p w14:paraId="4DE4E05C" w14:textId="77777777" w:rsidR="00C005C0" w:rsidRPr="00C005C0" w:rsidRDefault="00C005C0" w:rsidP="00C005C0">
      <w:pPr>
        <w:ind w:firstLine="0"/>
        <w:jc w:val="left"/>
        <w:rPr>
          <w:lang w:val="en-US"/>
        </w:rPr>
      </w:pPr>
      <w:r w:rsidRPr="00C005C0">
        <w:rPr>
          <w:lang w:val="en-US"/>
        </w:rPr>
        <w:t>from stackapi import StackAPI</w:t>
      </w:r>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from stackapi.stackapi import StackAPIError</w:t>
      </w:r>
    </w:p>
    <w:p w14:paraId="49413795" w14:textId="77777777" w:rsidR="00C005C0" w:rsidRPr="00C005C0" w:rsidRDefault="00C005C0" w:rsidP="00C005C0">
      <w:pPr>
        <w:ind w:firstLine="0"/>
        <w:jc w:val="left"/>
        <w:rPr>
          <w:lang w:val="en-US"/>
        </w:rPr>
      </w:pPr>
      <w:r w:rsidRPr="00C005C0">
        <w:rPr>
          <w:lang w:val="en-US"/>
        </w:rPr>
        <w:t>from logger import get_logger</w:t>
      </w:r>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r w:rsidRPr="00C005C0">
        <w:rPr>
          <w:lang w:val="en-US"/>
        </w:rPr>
        <w:t>env.read_env()</w:t>
      </w:r>
    </w:p>
    <w:p w14:paraId="2B53F5DD" w14:textId="77777777" w:rsidR="00C005C0" w:rsidRPr="00C005C0" w:rsidRDefault="00C005C0" w:rsidP="00C005C0">
      <w:pPr>
        <w:ind w:firstLine="0"/>
        <w:jc w:val="left"/>
        <w:rPr>
          <w:lang w:val="en-US"/>
        </w:rPr>
      </w:pPr>
      <w:r w:rsidRPr="00C005C0">
        <w:rPr>
          <w:lang w:val="en-US"/>
        </w:rPr>
        <w:t>logger = get_logger()</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DATA_PATH = env.str("DATA_PATH")</w:t>
      </w:r>
    </w:p>
    <w:p w14:paraId="3DEEAB10" w14:textId="77777777" w:rsidR="00C005C0" w:rsidRPr="00C005C0" w:rsidRDefault="00C005C0" w:rsidP="00C005C0">
      <w:pPr>
        <w:ind w:firstLine="0"/>
        <w:jc w:val="left"/>
        <w:rPr>
          <w:lang w:val="en-US"/>
        </w:rPr>
      </w:pPr>
      <w:r w:rsidRPr="00C005C0">
        <w:rPr>
          <w:lang w:val="en-US"/>
        </w:rPr>
        <w:t>SITE = StackAPI(name='stackoverflow')</w:t>
      </w:r>
    </w:p>
    <w:p w14:paraId="08256087" w14:textId="77777777" w:rsidR="00C005C0" w:rsidRPr="00C005C0" w:rsidRDefault="00C005C0" w:rsidP="00C005C0">
      <w:pPr>
        <w:ind w:firstLine="0"/>
        <w:jc w:val="left"/>
        <w:rPr>
          <w:lang w:val="en-US"/>
        </w:rPr>
      </w:pPr>
      <w:r w:rsidRPr="00C005C0">
        <w:rPr>
          <w:lang w:val="en-US"/>
        </w:rPr>
        <w:t>categories_dict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class CategoryDataset:</w:t>
      </w:r>
    </w:p>
    <w:p w14:paraId="4600CE56" w14:textId="77777777" w:rsidR="00C005C0" w:rsidRPr="00C005C0" w:rsidRDefault="00C005C0" w:rsidP="00C005C0">
      <w:pPr>
        <w:ind w:firstLine="0"/>
        <w:jc w:val="left"/>
        <w:rPr>
          <w:lang w:val="en-US"/>
        </w:rPr>
      </w:pPr>
      <w:r w:rsidRPr="00C005C0">
        <w:rPr>
          <w:lang w:val="en-US"/>
        </w:rPr>
        <w:t xml:space="preserve">    def __init__(self, categories):</w:t>
      </w:r>
    </w:p>
    <w:p w14:paraId="27F8A225" w14:textId="77777777" w:rsidR="00C005C0" w:rsidRPr="00C005C0" w:rsidRDefault="00C005C0" w:rsidP="00C005C0">
      <w:pPr>
        <w:ind w:firstLine="0"/>
        <w:jc w:val="left"/>
        <w:rPr>
          <w:lang w:val="en-US"/>
        </w:rPr>
      </w:pPr>
      <w:r w:rsidRPr="00C005C0">
        <w:rPr>
          <w:lang w:val="en-US"/>
        </w:rPr>
        <w:t xml:space="preserve">        self.df = pd.DataFrame()</w:t>
      </w:r>
    </w:p>
    <w:p w14:paraId="0871244F" w14:textId="77777777" w:rsidR="00C005C0" w:rsidRPr="00C005C0" w:rsidRDefault="00C005C0" w:rsidP="00C005C0">
      <w:pPr>
        <w:ind w:firstLine="0"/>
        <w:jc w:val="left"/>
        <w:rPr>
          <w:lang w:val="en-US"/>
        </w:rPr>
      </w:pPr>
      <w:r w:rsidRPr="00C005C0">
        <w:rPr>
          <w:lang w:val="en-US"/>
        </w:rPr>
        <w:t xml:space="preserve">        self.df['article_index'] = None</w:t>
      </w:r>
    </w:p>
    <w:p w14:paraId="778AAD62" w14:textId="77777777" w:rsidR="00C005C0" w:rsidRPr="00C005C0" w:rsidRDefault="00C005C0" w:rsidP="00C005C0">
      <w:pPr>
        <w:ind w:firstLine="0"/>
        <w:jc w:val="left"/>
        <w:rPr>
          <w:lang w:val="en-US"/>
        </w:rPr>
      </w:pPr>
      <w:r w:rsidRPr="00C005C0">
        <w:rPr>
          <w:lang w:val="en-US"/>
        </w:rPr>
        <w:t xml:space="preserve">        self.df['title'] = None</w:t>
      </w:r>
    </w:p>
    <w:p w14:paraId="1E2A7BC5" w14:textId="77777777" w:rsidR="00C005C0" w:rsidRPr="00C005C0" w:rsidRDefault="00C005C0" w:rsidP="00C005C0">
      <w:pPr>
        <w:ind w:firstLine="0"/>
        <w:jc w:val="left"/>
        <w:rPr>
          <w:lang w:val="en-US"/>
        </w:rPr>
      </w:pPr>
      <w:r w:rsidRPr="00C005C0">
        <w:rPr>
          <w:lang w:val="en-US"/>
        </w:rPr>
        <w:t xml:space="preserve">        self.df['tags'] = None</w:t>
      </w:r>
    </w:p>
    <w:p w14:paraId="5EDAEF15" w14:textId="77777777" w:rsidR="00C005C0" w:rsidRPr="00C005C0" w:rsidRDefault="00C005C0" w:rsidP="00C005C0">
      <w:pPr>
        <w:ind w:firstLine="0"/>
        <w:jc w:val="left"/>
        <w:rPr>
          <w:lang w:val="en-US"/>
        </w:rPr>
      </w:pPr>
      <w:r w:rsidRPr="00C005C0">
        <w:rPr>
          <w:lang w:val="en-US"/>
        </w:rPr>
        <w:t xml:space="preserve">        self.df['category'] = None</w:t>
      </w:r>
    </w:p>
    <w:p w14:paraId="1012F384" w14:textId="77777777" w:rsidR="00C005C0" w:rsidRPr="00C005C0" w:rsidRDefault="00C005C0" w:rsidP="00C005C0">
      <w:pPr>
        <w:ind w:firstLine="0"/>
        <w:jc w:val="left"/>
        <w:rPr>
          <w:lang w:val="en-US"/>
        </w:rPr>
      </w:pPr>
      <w:r w:rsidRPr="00C005C0">
        <w:rPr>
          <w:lang w:val="en-US"/>
        </w:rPr>
        <w:t xml:space="preserve">        self.categories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get_ids(self, search_text, c_type, search_size):</w:t>
      </w:r>
    </w:p>
    <w:p w14:paraId="2257415E" w14:textId="77777777" w:rsidR="00C005C0" w:rsidRPr="00C005C0" w:rsidRDefault="00C005C0" w:rsidP="00C005C0">
      <w:pPr>
        <w:ind w:firstLine="0"/>
        <w:jc w:val="left"/>
        <w:rPr>
          <w:lang w:val="en-US"/>
        </w:rPr>
      </w:pPr>
      <w:r w:rsidRPr="00C005C0">
        <w:rPr>
          <w:lang w:val="en-US"/>
        </w:rPr>
        <w:t xml:space="preserve">        search_query = '+'.join(search_text.split(' '))</w:t>
      </w:r>
    </w:p>
    <w:p w14:paraId="08736C66" w14:textId="77777777" w:rsidR="00C005C0" w:rsidRPr="00C005C0" w:rsidRDefault="00C005C0" w:rsidP="00C005C0">
      <w:pPr>
        <w:ind w:firstLine="0"/>
        <w:jc w:val="left"/>
        <w:rPr>
          <w:lang w:val="en-US"/>
        </w:rPr>
      </w:pPr>
      <w:r w:rsidRPr="00C005C0">
        <w:rPr>
          <w:lang w:val="en-US"/>
        </w:rPr>
        <w:lastRenderedPageBreak/>
        <w:t xml:space="preserve">        id_list = []</w:t>
      </w:r>
    </w:p>
    <w:p w14:paraId="4F122FD7" w14:textId="77777777" w:rsidR="00C005C0" w:rsidRPr="00C005C0" w:rsidRDefault="00C005C0" w:rsidP="00C005C0">
      <w:pPr>
        <w:ind w:firstLine="0"/>
        <w:jc w:val="left"/>
        <w:rPr>
          <w:lang w:val="en-US"/>
        </w:rPr>
      </w:pPr>
      <w:r w:rsidRPr="00C005C0">
        <w:rPr>
          <w:lang w:val="en-US"/>
        </w:rPr>
        <w:t xml:space="preserve">        categories_list = []</w:t>
      </w:r>
    </w:p>
    <w:p w14:paraId="07C21A15" w14:textId="77777777" w:rsidR="00C005C0" w:rsidRPr="00C005C0" w:rsidRDefault="00C005C0" w:rsidP="00C005C0">
      <w:pPr>
        <w:ind w:firstLine="0"/>
        <w:jc w:val="left"/>
        <w:rPr>
          <w:lang w:val="en-US"/>
        </w:rPr>
      </w:pPr>
      <w:r w:rsidRPr="00C005C0">
        <w:rPr>
          <w:lang w:val="en-US"/>
        </w:rPr>
        <w:t xml:space="preserve">        for i in range(1, int((search_size / 50)) + 1):</w:t>
      </w:r>
    </w:p>
    <w:p w14:paraId="3C6F5C57" w14:textId="77777777" w:rsidR="00C005C0" w:rsidRPr="00C005C0" w:rsidRDefault="00C005C0" w:rsidP="00C005C0">
      <w:pPr>
        <w:ind w:firstLine="0"/>
        <w:jc w:val="left"/>
        <w:rPr>
          <w:lang w:val="en-US"/>
        </w:rPr>
      </w:pPr>
      <w:r w:rsidRPr="00C005C0">
        <w:rPr>
          <w:lang w:val="en-US"/>
        </w:rPr>
        <w:t xml:space="preserve">            if c_type == 'tag':</w:t>
      </w:r>
    </w:p>
    <w:p w14:paraId="17363EBD" w14:textId="77777777" w:rsidR="00C005C0" w:rsidRPr="00C005C0" w:rsidRDefault="00C005C0" w:rsidP="00C005C0">
      <w:pPr>
        <w:ind w:firstLine="0"/>
        <w:jc w:val="left"/>
        <w:rPr>
          <w:lang w:val="en-US"/>
        </w:rPr>
      </w:pPr>
      <w:r w:rsidRPr="00C005C0">
        <w:rPr>
          <w:lang w:val="en-US"/>
        </w:rPr>
        <w:t xml:space="preserve">                result_html = requests.get(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result_html = requests.get(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BeautifulSoup(result_html, "html.parser")</w:t>
      </w:r>
    </w:p>
    <w:p w14:paraId="1C441DC7" w14:textId="77777777" w:rsidR="00C005C0" w:rsidRPr="00C005C0" w:rsidRDefault="00C005C0" w:rsidP="00C005C0">
      <w:pPr>
        <w:ind w:firstLine="0"/>
        <w:jc w:val="left"/>
        <w:rPr>
          <w:lang w:val="en-US"/>
        </w:rPr>
      </w:pPr>
      <w:r w:rsidRPr="00C005C0">
        <w:rPr>
          <w:lang w:val="en-US"/>
        </w:rPr>
        <w:t xml:space="preserve">            ids = soup.find_all('div', class_='s-post-summary js-post-summary')</w:t>
      </w:r>
    </w:p>
    <w:p w14:paraId="7C37283E" w14:textId="77777777" w:rsidR="00C005C0" w:rsidRPr="00C005C0" w:rsidRDefault="00C005C0" w:rsidP="00C005C0">
      <w:pPr>
        <w:ind w:firstLine="0"/>
        <w:jc w:val="left"/>
        <w:rPr>
          <w:lang w:val="en-US"/>
        </w:rPr>
      </w:pPr>
      <w:r w:rsidRPr="00C005C0">
        <w:rPr>
          <w:lang w:val="en-US"/>
        </w:rPr>
        <w:t xml:space="preserve">            category = categories_dict[search_text] if search_text in categories_dict.keys() else search_text</w:t>
      </w:r>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id_list.append(int(row.attrs['data-post-id']))</w:t>
      </w:r>
    </w:p>
    <w:p w14:paraId="0D865DA5" w14:textId="77777777" w:rsidR="00C005C0" w:rsidRPr="00C005C0" w:rsidRDefault="00C005C0" w:rsidP="00C005C0">
      <w:pPr>
        <w:ind w:firstLine="0"/>
        <w:jc w:val="left"/>
        <w:rPr>
          <w:lang w:val="en-US"/>
        </w:rPr>
      </w:pPr>
      <w:r w:rsidRPr="00C005C0">
        <w:rPr>
          <w:lang w:val="en-US"/>
        </w:rPr>
        <w:t xml:space="preserve">                    categories_list.append(category)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TimeoutError</w:t>
      </w:r>
    </w:p>
    <w:p w14:paraId="3FC2359A" w14:textId="77777777" w:rsidR="00C005C0" w:rsidRPr="00C005C0" w:rsidRDefault="00C005C0" w:rsidP="00C005C0">
      <w:pPr>
        <w:ind w:firstLine="0"/>
        <w:jc w:val="left"/>
        <w:rPr>
          <w:lang w:val="en-US"/>
        </w:rPr>
      </w:pPr>
      <w:r w:rsidRPr="00C005C0">
        <w:rPr>
          <w:lang w:val="en-US"/>
        </w:rPr>
        <w:t xml:space="preserve">        self.df = pd.concat([self.df, pd.DataFrame(pd.DataFrame.from_dict(</w:t>
      </w:r>
    </w:p>
    <w:p w14:paraId="188F3CCC" w14:textId="77777777" w:rsidR="00C005C0" w:rsidRPr="00C005C0" w:rsidRDefault="00C005C0" w:rsidP="00C005C0">
      <w:pPr>
        <w:ind w:firstLine="0"/>
        <w:jc w:val="left"/>
        <w:rPr>
          <w:lang w:val="en-US"/>
        </w:rPr>
      </w:pPr>
      <w:r w:rsidRPr="00C005C0">
        <w:rPr>
          <w:lang w:val="en-US"/>
        </w:rPr>
        <w:t xml:space="preserve">            {"article_index": id_list, "title": None, "tags": None, "category": categories_list}))], ignore_index=True)</w:t>
      </w:r>
    </w:p>
    <w:p w14:paraId="4A1C2E82" w14:textId="77777777" w:rsidR="00C005C0" w:rsidRPr="00C005C0" w:rsidRDefault="00C005C0" w:rsidP="00C005C0">
      <w:pPr>
        <w:ind w:firstLine="0"/>
        <w:jc w:val="left"/>
        <w:rPr>
          <w:lang w:val="en-US"/>
        </w:rPr>
      </w:pPr>
      <w:r w:rsidRPr="00C005C0">
        <w:rPr>
          <w:lang w:val="en-US"/>
        </w:rPr>
        <w:t xml:space="preserve">        return self.df.shape[0] - len(id_list)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filter_values(self, search_size, start_index):</w:t>
      </w:r>
    </w:p>
    <w:p w14:paraId="3629B1CC" w14:textId="77777777" w:rsidR="00C005C0" w:rsidRPr="00C005C0" w:rsidRDefault="00C005C0" w:rsidP="00C005C0">
      <w:pPr>
        <w:ind w:firstLine="0"/>
        <w:jc w:val="left"/>
        <w:rPr>
          <w:lang w:val="en-US"/>
        </w:rPr>
      </w:pPr>
      <w:r w:rsidRPr="00C005C0">
        <w:rPr>
          <w:lang w:val="en-US"/>
        </w:rPr>
        <w:lastRenderedPageBreak/>
        <w:t xml:space="preserve">        for i in range(int(search_size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qs = SITE.fetch('questions',</w:t>
      </w:r>
    </w:p>
    <w:p w14:paraId="77125B83" w14:textId="77777777" w:rsidR="00C005C0" w:rsidRPr="00C005C0" w:rsidRDefault="00C005C0" w:rsidP="00C005C0">
      <w:pPr>
        <w:ind w:firstLine="0"/>
        <w:jc w:val="left"/>
        <w:rPr>
          <w:lang w:val="en-US"/>
        </w:rPr>
      </w:pPr>
      <w:r w:rsidRPr="00C005C0">
        <w:rPr>
          <w:lang w:val="en-US"/>
        </w:rPr>
        <w:t xml:space="preserve">                                ids=self.df.article_index.values[start_index + i * 20: start_index + (i + 1) * 20])</w:t>
      </w:r>
    </w:p>
    <w:p w14:paraId="164DA508" w14:textId="77777777" w:rsidR="00C005C0" w:rsidRPr="00C005C0" w:rsidRDefault="00C005C0" w:rsidP="00C005C0">
      <w:pPr>
        <w:ind w:firstLine="0"/>
        <w:jc w:val="left"/>
        <w:rPr>
          <w:lang w:val="en-US"/>
        </w:rPr>
      </w:pPr>
      <w:r w:rsidRPr="00C005C0">
        <w:rPr>
          <w:lang w:val="en-US"/>
        </w:rPr>
        <w:t xml:space="preserve">            except StackAPIError as ex:</w:t>
      </w:r>
    </w:p>
    <w:p w14:paraId="3BC0E1DF" w14:textId="77777777" w:rsidR="00C005C0" w:rsidRPr="00C005C0" w:rsidRDefault="00C005C0" w:rsidP="00C005C0">
      <w:pPr>
        <w:ind w:firstLine="0"/>
        <w:jc w:val="left"/>
        <w:rPr>
          <w:lang w:val="en-US"/>
        </w:rPr>
      </w:pPr>
      <w:r w:rsidRPr="00C005C0">
        <w:rPr>
          <w:lang w:val="en-US"/>
        </w:rPr>
        <w:t xml:space="preserve">                if ex.message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self.filter_values(search_size - 500, start_index)</w:t>
      </w:r>
    </w:p>
    <w:p w14:paraId="09E0EB84" w14:textId="77777777" w:rsidR="00C005C0" w:rsidRPr="00C005C0" w:rsidRDefault="00C005C0" w:rsidP="00C005C0">
      <w:pPr>
        <w:ind w:firstLine="0"/>
        <w:jc w:val="left"/>
        <w:rPr>
          <w:lang w:val="en-US"/>
        </w:rPr>
      </w:pPr>
      <w:r w:rsidRPr="00C005C0">
        <w:rPr>
          <w:lang w:val="en-US"/>
        </w:rPr>
        <w:t xml:space="preserve">                elif 'too many requests from this IP, more requests available' in ex.message:</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self.filter_values(search_size, start_index)</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logger.exception('An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qs['items']: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s.replace('&amp;#39;', '')</w:t>
      </w:r>
    </w:p>
    <w:p w14:paraId="45081069" w14:textId="77777777" w:rsidR="00C005C0" w:rsidRPr="00C005C0" w:rsidRDefault="00C005C0" w:rsidP="00C005C0">
      <w:pPr>
        <w:ind w:firstLine="0"/>
        <w:jc w:val="left"/>
        <w:rPr>
          <w:lang w:val="en-US"/>
        </w:rPr>
      </w:pPr>
      <w:r w:rsidRPr="00C005C0">
        <w:rPr>
          <w:lang w:val="en-US"/>
        </w:rPr>
        <w:t xml:space="preserve">                self.df.loc[self.df['article_index'] == row['question_id'], 'tags'] = '|'.join(row['tags'])</w:t>
      </w:r>
    </w:p>
    <w:p w14:paraId="616A5FE0" w14:textId="77777777" w:rsidR="00C005C0" w:rsidRPr="00C005C0" w:rsidRDefault="00C005C0" w:rsidP="00C005C0">
      <w:pPr>
        <w:ind w:firstLine="0"/>
        <w:jc w:val="left"/>
        <w:rPr>
          <w:lang w:val="en-US"/>
        </w:rPr>
      </w:pPr>
      <w:r w:rsidRPr="00C005C0">
        <w:rPr>
          <w:lang w:val="en-US"/>
        </w:rPr>
        <w:t xml:space="preserve">                self.df.loc[self.df['article_index'] == row['question_id'], 'title'] = preprocess_text(s)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create_and_save_dataset(self):</w:t>
      </w:r>
    </w:p>
    <w:p w14:paraId="37B35C0D" w14:textId="77777777" w:rsidR="00C005C0" w:rsidRPr="00C005C0" w:rsidRDefault="00C005C0" w:rsidP="00C005C0">
      <w:pPr>
        <w:ind w:firstLine="0"/>
        <w:jc w:val="left"/>
        <w:rPr>
          <w:lang w:val="en-US"/>
        </w:rPr>
      </w:pPr>
      <w:r w:rsidRPr="00C005C0">
        <w:rPr>
          <w:lang w:val="en-US"/>
        </w:rPr>
        <w:t xml:space="preserve">        i = 0</w:t>
      </w:r>
    </w:p>
    <w:p w14:paraId="76DF3CC1" w14:textId="77777777" w:rsidR="00C005C0" w:rsidRPr="00C005C0" w:rsidRDefault="00C005C0" w:rsidP="00C005C0">
      <w:pPr>
        <w:ind w:firstLine="0"/>
        <w:jc w:val="left"/>
        <w:rPr>
          <w:lang w:val="en-US"/>
        </w:rPr>
      </w:pPr>
      <w:r w:rsidRPr="00C005C0">
        <w:rPr>
          <w:lang w:val="en-US"/>
        </w:rPr>
        <w:t xml:space="preserve">        while i &lt; len(self.categories):</w:t>
      </w:r>
    </w:p>
    <w:p w14:paraId="6D2AB6BD" w14:textId="77777777" w:rsidR="00C005C0" w:rsidRPr="00C005C0" w:rsidRDefault="00C005C0" w:rsidP="00C005C0">
      <w:pPr>
        <w:ind w:firstLine="0"/>
        <w:jc w:val="left"/>
        <w:rPr>
          <w:lang w:val="en-US"/>
        </w:rPr>
      </w:pPr>
      <w:r w:rsidRPr="00C005C0">
        <w:rPr>
          <w:lang w:val="en-US"/>
        </w:rPr>
        <w:t xml:space="preserve">            c_type = 'tag' if ' ' not in self.categories[i] else 'query'</w:t>
      </w:r>
    </w:p>
    <w:p w14:paraId="1AB16FF7" w14:textId="77777777" w:rsidR="00C005C0" w:rsidRPr="00C005C0" w:rsidRDefault="00C005C0" w:rsidP="00C005C0">
      <w:pPr>
        <w:ind w:firstLine="0"/>
        <w:jc w:val="left"/>
        <w:rPr>
          <w:lang w:val="en-US"/>
        </w:rPr>
      </w:pPr>
      <w:r w:rsidRPr="00C005C0">
        <w:rPr>
          <w:lang w:val="en-US"/>
        </w:rPr>
        <w:t xml:space="preserve">            size = 2500 if c_type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start_index = self.get_ids(self.categories[i], c_type, size)</w:t>
      </w:r>
    </w:p>
    <w:p w14:paraId="24AABF60" w14:textId="77777777" w:rsidR="00C005C0" w:rsidRPr="00C005C0" w:rsidRDefault="00C005C0" w:rsidP="00C005C0">
      <w:pPr>
        <w:ind w:firstLine="0"/>
        <w:jc w:val="left"/>
        <w:rPr>
          <w:lang w:val="en-US"/>
        </w:rPr>
      </w:pPr>
      <w:r w:rsidRPr="00C005C0">
        <w:rPr>
          <w:lang w:val="en-US"/>
        </w:rPr>
        <w:t xml:space="preserve">                self.filter_values(size, start_index)</w:t>
      </w:r>
    </w:p>
    <w:p w14:paraId="457C95E6" w14:textId="77777777" w:rsidR="00C005C0" w:rsidRPr="00C005C0" w:rsidRDefault="00C005C0" w:rsidP="00C005C0">
      <w:pPr>
        <w:ind w:firstLine="0"/>
        <w:jc w:val="left"/>
        <w:rPr>
          <w:lang w:val="en-US"/>
        </w:rPr>
      </w:pPr>
      <w:r w:rsidRPr="00C005C0">
        <w:rPr>
          <w:lang w:val="en-US"/>
        </w:rPr>
        <w:lastRenderedPageBreak/>
        <w:t xml:space="preserve">                df = self.df.dropna()</w:t>
      </w:r>
    </w:p>
    <w:p w14:paraId="578F7218" w14:textId="77777777" w:rsidR="00C005C0" w:rsidRPr="00C005C0" w:rsidRDefault="00C005C0" w:rsidP="00C005C0">
      <w:pPr>
        <w:ind w:firstLine="0"/>
        <w:jc w:val="left"/>
        <w:rPr>
          <w:lang w:val="en-US"/>
        </w:rPr>
      </w:pPr>
      <w:r w:rsidRPr="00C005C0">
        <w:rPr>
          <w:lang w:val="en-US"/>
        </w:rPr>
        <w:t xml:space="preserve">                df.drop(columns='article_index', inplace=True)</w:t>
      </w:r>
    </w:p>
    <w:p w14:paraId="3518DEE2" w14:textId="77777777" w:rsidR="00C005C0" w:rsidRPr="00C005C0" w:rsidRDefault="00C005C0" w:rsidP="00C005C0">
      <w:pPr>
        <w:ind w:firstLine="0"/>
        <w:jc w:val="left"/>
        <w:rPr>
          <w:lang w:val="en-US"/>
        </w:rPr>
      </w:pPr>
      <w:r w:rsidRPr="00C005C0">
        <w:rPr>
          <w:lang w:val="en-US"/>
        </w:rPr>
        <w:t xml:space="preserve">                df.drop_duplicates(inplace=True)</w:t>
      </w:r>
    </w:p>
    <w:p w14:paraId="162B479D" w14:textId="77777777" w:rsidR="00C005C0" w:rsidRPr="00C005C0" w:rsidRDefault="00C005C0" w:rsidP="00C005C0">
      <w:pPr>
        <w:ind w:firstLine="0"/>
        <w:jc w:val="left"/>
        <w:rPr>
          <w:lang w:val="en-US"/>
        </w:rPr>
      </w:pPr>
      <w:r w:rsidRPr="00C005C0">
        <w:rPr>
          <w:lang w:val="en-US"/>
        </w:rPr>
        <w:t xml:space="preserve">                if i == 0:</w:t>
      </w:r>
    </w:p>
    <w:p w14:paraId="15671EC4" w14:textId="77777777" w:rsidR="00C005C0" w:rsidRPr="00C005C0" w:rsidRDefault="00C005C0" w:rsidP="00C005C0">
      <w:pPr>
        <w:ind w:firstLine="0"/>
        <w:jc w:val="left"/>
        <w:rPr>
          <w:lang w:val="en-US"/>
        </w:rPr>
      </w:pPr>
      <w:r w:rsidRPr="00C005C0">
        <w:rPr>
          <w:lang w:val="en-US"/>
        </w:rPr>
        <w:t xml:space="preserve">                    df.to_csv(DATA_PATH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df.to_csv(DATA_PATH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logger.info(f'Category {self.categories[i]}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print(df.tail(10))</w:t>
      </w:r>
    </w:p>
    <w:p w14:paraId="267056C1" w14:textId="77777777" w:rsidR="00C005C0" w:rsidRPr="00C005C0" w:rsidRDefault="00C005C0" w:rsidP="00C005C0">
      <w:pPr>
        <w:ind w:firstLine="0"/>
        <w:jc w:val="left"/>
        <w:rPr>
          <w:lang w:val="en-US"/>
        </w:rPr>
      </w:pPr>
      <w:r w:rsidRPr="00C005C0">
        <w:rPr>
          <w:lang w:val="en-US"/>
        </w:rPr>
        <w:t xml:space="preserve">            except TimeoutError:</w:t>
      </w:r>
    </w:p>
    <w:p w14:paraId="3EBCF618" w14:textId="77777777" w:rsidR="00C005C0" w:rsidRPr="00C005C0" w:rsidRDefault="00C005C0" w:rsidP="00C005C0">
      <w:pPr>
        <w:ind w:firstLine="0"/>
        <w:jc w:val="left"/>
        <w:rPr>
          <w:lang w:val="en-US"/>
        </w:rPr>
      </w:pPr>
      <w:r w:rsidRPr="00C005C0">
        <w:rPr>
          <w:lang w:val="en-US"/>
        </w:rPr>
        <w:t xml:space="preserve">                print('Please enter captcha for ', self.categories[i])</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i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bookmarkStart w:id="57" w:name="_Toc106018395"/>
      <w:r>
        <w:rPr>
          <w:lang w:val="en-US"/>
        </w:rPr>
        <w:lastRenderedPageBreak/>
        <w:t>gru_model.py</w:t>
      </w:r>
      <w:bookmarkEnd w:id="57"/>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from keras.metrics import BinaryAccuracy, Precision, Recall</w:t>
      </w:r>
    </w:p>
    <w:p w14:paraId="2E14CF12" w14:textId="77777777" w:rsidR="0073510D" w:rsidRPr="0073510D" w:rsidRDefault="0073510D" w:rsidP="0073510D">
      <w:pPr>
        <w:ind w:firstLine="0"/>
        <w:jc w:val="left"/>
        <w:rPr>
          <w:lang w:val="en-US"/>
        </w:rPr>
      </w:pPr>
      <w:r w:rsidRPr="0073510D">
        <w:rPr>
          <w:lang w:val="en-US"/>
        </w:rPr>
        <w:t>from keras.models import Sequential</w:t>
      </w:r>
    </w:p>
    <w:p w14:paraId="6F58BF60" w14:textId="77777777" w:rsidR="0073510D" w:rsidRPr="0073510D" w:rsidRDefault="0073510D" w:rsidP="0073510D">
      <w:pPr>
        <w:ind w:firstLine="0"/>
        <w:jc w:val="left"/>
        <w:rPr>
          <w:lang w:val="en-US"/>
        </w:rPr>
      </w:pPr>
      <w:r w:rsidRPr="0073510D">
        <w:rPr>
          <w:lang w:val="en-US"/>
        </w:rPr>
        <w:t>from keras.layers import Dense, Embedding, Dropout, GRU</w:t>
      </w:r>
    </w:p>
    <w:p w14:paraId="3AB2BDE9" w14:textId="77777777" w:rsidR="0073510D" w:rsidRPr="0073510D" w:rsidRDefault="0073510D" w:rsidP="0073510D">
      <w:pPr>
        <w:ind w:firstLine="0"/>
        <w:jc w:val="left"/>
        <w:rPr>
          <w:lang w:val="en-US"/>
        </w:rPr>
      </w:pPr>
      <w:r w:rsidRPr="0073510D">
        <w:rPr>
          <w:lang w:val="en-US"/>
        </w:rPr>
        <w:t>from keras.layers import BatchNormalization</w:t>
      </w:r>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import numpy as np</w:t>
      </w:r>
    </w:p>
    <w:p w14:paraId="4DF567D2" w14:textId="77777777" w:rsidR="0073510D" w:rsidRPr="0073510D" w:rsidRDefault="0073510D" w:rsidP="0073510D">
      <w:pPr>
        <w:ind w:firstLine="0"/>
        <w:jc w:val="left"/>
        <w:rPr>
          <w:lang w:val="en-US"/>
        </w:rPr>
      </w:pPr>
      <w:r w:rsidRPr="0073510D">
        <w:rPr>
          <w:lang w:val="en-US"/>
        </w:rPr>
        <w:t>from logger import get_logger</w:t>
      </w:r>
    </w:p>
    <w:p w14:paraId="5A9CBDF3" w14:textId="77777777" w:rsidR="0073510D" w:rsidRPr="0073510D" w:rsidRDefault="0073510D" w:rsidP="0073510D">
      <w:pPr>
        <w:ind w:firstLine="0"/>
        <w:jc w:val="left"/>
        <w:rPr>
          <w:lang w:val="en-US"/>
        </w:rPr>
      </w:pPr>
      <w:r w:rsidRPr="0073510D">
        <w:rPr>
          <w:lang w:val="en-US"/>
        </w:rPr>
        <w:t>import keras.backend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f1_metric(y_true, y_pred):</w:t>
      </w:r>
    </w:p>
    <w:p w14:paraId="3FEC3EB3" w14:textId="77777777" w:rsidR="0073510D" w:rsidRPr="0073510D" w:rsidRDefault="0073510D" w:rsidP="0073510D">
      <w:pPr>
        <w:ind w:firstLine="0"/>
        <w:jc w:val="left"/>
        <w:rPr>
          <w:lang w:val="en-US"/>
        </w:rPr>
      </w:pPr>
      <w:r w:rsidRPr="0073510D">
        <w:rPr>
          <w:lang w:val="en-US"/>
        </w:rPr>
        <w:t xml:space="preserve">    true_positives = K.sum(K.round(K.clip(y_true * y_pred, 0, 1)))</w:t>
      </w:r>
    </w:p>
    <w:p w14:paraId="652E2886" w14:textId="77777777" w:rsidR="0073510D" w:rsidRPr="0073510D" w:rsidRDefault="0073510D" w:rsidP="0073510D">
      <w:pPr>
        <w:ind w:firstLine="0"/>
        <w:jc w:val="left"/>
        <w:rPr>
          <w:lang w:val="en-US"/>
        </w:rPr>
      </w:pPr>
      <w:r w:rsidRPr="0073510D">
        <w:rPr>
          <w:lang w:val="en-US"/>
        </w:rPr>
        <w:t xml:space="preserve">    possible_positives = K.sum(K.round(K.clip(y_true, 0, 1)))</w:t>
      </w:r>
    </w:p>
    <w:p w14:paraId="36D5922B" w14:textId="77777777" w:rsidR="0073510D" w:rsidRPr="0073510D" w:rsidRDefault="0073510D" w:rsidP="0073510D">
      <w:pPr>
        <w:ind w:firstLine="0"/>
        <w:jc w:val="left"/>
        <w:rPr>
          <w:lang w:val="en-US"/>
        </w:rPr>
      </w:pPr>
      <w:r w:rsidRPr="0073510D">
        <w:rPr>
          <w:lang w:val="en-US"/>
        </w:rPr>
        <w:t xml:space="preserve">    predicted_positives = K.sum(K.round(K.clip(y_pred, 0, 1)))</w:t>
      </w:r>
    </w:p>
    <w:p w14:paraId="3A554E45" w14:textId="77777777" w:rsidR="0073510D" w:rsidRPr="0073510D" w:rsidRDefault="0073510D" w:rsidP="0073510D">
      <w:pPr>
        <w:ind w:firstLine="0"/>
        <w:jc w:val="left"/>
        <w:rPr>
          <w:lang w:val="en-US"/>
        </w:rPr>
      </w:pPr>
      <w:r w:rsidRPr="0073510D">
        <w:rPr>
          <w:lang w:val="en-US"/>
        </w:rPr>
        <w:t xml:space="preserve">    precision = true_positives / (predicted_positives + K.epsilon())</w:t>
      </w:r>
    </w:p>
    <w:p w14:paraId="75A86DF4" w14:textId="77777777" w:rsidR="0073510D" w:rsidRPr="0073510D" w:rsidRDefault="0073510D" w:rsidP="0073510D">
      <w:pPr>
        <w:ind w:firstLine="0"/>
        <w:jc w:val="left"/>
        <w:rPr>
          <w:lang w:val="en-US"/>
        </w:rPr>
      </w:pPr>
      <w:r w:rsidRPr="0073510D">
        <w:rPr>
          <w:lang w:val="en-US"/>
        </w:rPr>
        <w:t xml:space="preserve">    recall = true_positives / (possible_positives + K.epsilon())</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K.epsilon())</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logger = get_logger()</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EN = spacy.load('en_core_web_sm')</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r w:rsidRPr="0073510D">
        <w:rPr>
          <w:lang w:val="en-US"/>
        </w:rPr>
        <w:t>env.read_env()</w:t>
      </w:r>
    </w:p>
    <w:p w14:paraId="194DF848" w14:textId="77777777" w:rsidR="0073510D" w:rsidRPr="0073510D" w:rsidRDefault="0073510D" w:rsidP="0073510D">
      <w:pPr>
        <w:ind w:firstLine="0"/>
        <w:jc w:val="left"/>
        <w:rPr>
          <w:lang w:val="en-US"/>
        </w:rPr>
      </w:pPr>
      <w:r w:rsidRPr="0073510D">
        <w:rPr>
          <w:lang w:val="en-US"/>
        </w:rPr>
        <w:t>TRAIN_TEST_PATH = env.str("TRAIN_TEST_PATH")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r w:rsidRPr="0073510D">
        <w:rPr>
          <w:lang w:val="en-US"/>
        </w:rPr>
        <w:t>X_train_padded = np.load(TRAIN_TEST_PATH + 'x_train_padded.npy', allow_pickle=True)</w:t>
      </w:r>
    </w:p>
    <w:p w14:paraId="5E1061B3" w14:textId="77777777" w:rsidR="0073510D" w:rsidRPr="0073510D" w:rsidRDefault="0073510D" w:rsidP="0073510D">
      <w:pPr>
        <w:ind w:firstLine="0"/>
        <w:jc w:val="left"/>
        <w:rPr>
          <w:lang w:val="en-US"/>
        </w:rPr>
      </w:pPr>
      <w:r w:rsidRPr="0073510D">
        <w:rPr>
          <w:lang w:val="en-US"/>
        </w:rPr>
        <w:t>y_train = np.load(TRAIN_TEST_PATH + 'y_train.npy', allow_pickle=True)</w:t>
      </w:r>
    </w:p>
    <w:p w14:paraId="3580EE83" w14:textId="77777777" w:rsidR="0073510D" w:rsidRPr="0073510D" w:rsidRDefault="0073510D" w:rsidP="0073510D">
      <w:pPr>
        <w:ind w:firstLine="0"/>
        <w:jc w:val="left"/>
        <w:rPr>
          <w:lang w:val="en-US"/>
        </w:rPr>
      </w:pPr>
      <w:r w:rsidRPr="0073510D">
        <w:rPr>
          <w:lang w:val="en-US"/>
        </w:rPr>
        <w:t>X_test_padded = np.load(TRAIN_TEST_PATH + 'x_test_padded.npy', allow_pickle=True)</w:t>
      </w:r>
    </w:p>
    <w:p w14:paraId="2E4AF34E" w14:textId="77777777" w:rsidR="0073510D" w:rsidRPr="0073510D" w:rsidRDefault="0073510D" w:rsidP="0073510D">
      <w:pPr>
        <w:ind w:firstLine="0"/>
        <w:jc w:val="left"/>
        <w:rPr>
          <w:lang w:val="en-US"/>
        </w:rPr>
      </w:pPr>
      <w:r w:rsidRPr="0073510D">
        <w:rPr>
          <w:lang w:val="en-US"/>
        </w:rPr>
        <w:t>y_test = np.load(TRAIN_TEST_PATH + 'y_test.npy', allow_pickle=True)</w:t>
      </w:r>
    </w:p>
    <w:p w14:paraId="0C64B767" w14:textId="77777777" w:rsidR="0073510D" w:rsidRPr="0073510D" w:rsidRDefault="0073510D" w:rsidP="0073510D">
      <w:pPr>
        <w:ind w:firstLine="0"/>
        <w:jc w:val="left"/>
        <w:rPr>
          <w:lang w:val="en-US"/>
        </w:rPr>
      </w:pPr>
      <w:r w:rsidRPr="0073510D">
        <w:rPr>
          <w:lang w:val="en-US"/>
        </w:rPr>
        <w:t>embedding_matrix = np.load(TRAIN_TEST_PATH + 'embedding_matrix.npy', allow_pickle=True)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r w:rsidRPr="0073510D">
        <w:rPr>
          <w:lang w:val="en-US"/>
        </w:rPr>
        <w:t>result_metrics = [</w:t>
      </w:r>
    </w:p>
    <w:p w14:paraId="6D1BB3BA" w14:textId="77777777" w:rsidR="0073510D" w:rsidRPr="0073510D" w:rsidRDefault="0073510D" w:rsidP="0073510D">
      <w:pPr>
        <w:ind w:firstLine="0"/>
        <w:jc w:val="left"/>
        <w:rPr>
          <w:lang w:val="en-US"/>
        </w:rPr>
      </w:pPr>
      <w:r w:rsidRPr="0073510D">
        <w:rPr>
          <w:lang w:val="en-US"/>
        </w:rPr>
        <w:t xml:space="preserve">    BinaryAccuracy(name='accuracy'),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r w:rsidRPr="0073510D">
        <w:rPr>
          <w:lang w:val="en-US"/>
        </w:rPr>
        <w:t>model.add(</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weights=[embedding_matrix], input_length=MAX_SEQUENCE_LENGTH, trainable=False))</w:t>
      </w:r>
    </w:p>
    <w:p w14:paraId="4E48D4EB" w14:textId="77777777" w:rsidR="0073510D" w:rsidRPr="0073510D" w:rsidRDefault="0073510D" w:rsidP="0073510D">
      <w:pPr>
        <w:ind w:firstLine="0"/>
        <w:jc w:val="left"/>
        <w:rPr>
          <w:lang w:val="en-US"/>
        </w:rPr>
      </w:pPr>
      <w:r w:rsidRPr="0073510D">
        <w:rPr>
          <w:lang w:val="en-US"/>
        </w:rPr>
        <w:t>model.add(GRU(300, activation='relu', kernel_initializer='he_normal'))</w:t>
      </w:r>
    </w:p>
    <w:p w14:paraId="5B1D0BFE" w14:textId="77777777" w:rsidR="0073510D" w:rsidRPr="0073510D" w:rsidRDefault="0073510D" w:rsidP="0073510D">
      <w:pPr>
        <w:ind w:firstLine="0"/>
        <w:jc w:val="left"/>
        <w:rPr>
          <w:lang w:val="en-US"/>
        </w:rPr>
      </w:pPr>
      <w:r w:rsidRPr="0073510D">
        <w:rPr>
          <w:lang w:val="en-US"/>
        </w:rPr>
        <w:t>model.add(Dense(400, activation='relu', kernel_initializer="he_normal"))</w:t>
      </w:r>
    </w:p>
    <w:p w14:paraId="0461FA33" w14:textId="77777777" w:rsidR="0073510D" w:rsidRPr="0073510D" w:rsidRDefault="0073510D" w:rsidP="0073510D">
      <w:pPr>
        <w:ind w:firstLine="0"/>
        <w:jc w:val="left"/>
        <w:rPr>
          <w:lang w:val="en-US"/>
        </w:rPr>
      </w:pPr>
      <w:r w:rsidRPr="0073510D">
        <w:rPr>
          <w:lang w:val="en-US"/>
        </w:rPr>
        <w:t>model.add(Dropout(0.5))</w:t>
      </w:r>
    </w:p>
    <w:p w14:paraId="3DC831B9" w14:textId="77777777" w:rsidR="0073510D" w:rsidRPr="0073510D" w:rsidRDefault="0073510D" w:rsidP="0073510D">
      <w:pPr>
        <w:ind w:firstLine="0"/>
        <w:jc w:val="left"/>
        <w:rPr>
          <w:lang w:val="en-US"/>
        </w:rPr>
      </w:pPr>
      <w:r w:rsidRPr="0073510D">
        <w:rPr>
          <w:lang w:val="en-US"/>
        </w:rPr>
        <w:t>model.add(BatchNormalization())</w:t>
      </w:r>
    </w:p>
    <w:p w14:paraId="44284CB7" w14:textId="77777777" w:rsidR="0073510D" w:rsidRPr="0073510D" w:rsidRDefault="0073510D" w:rsidP="0073510D">
      <w:pPr>
        <w:ind w:firstLine="0"/>
        <w:jc w:val="left"/>
        <w:rPr>
          <w:lang w:val="en-US"/>
        </w:rPr>
      </w:pPr>
      <w:r w:rsidRPr="0073510D">
        <w:rPr>
          <w:lang w:val="en-US"/>
        </w:rPr>
        <w:t>model.add(Dense(150, activation='relu'))</w:t>
      </w:r>
    </w:p>
    <w:p w14:paraId="5913DF65" w14:textId="77777777" w:rsidR="0073510D" w:rsidRPr="0073510D" w:rsidRDefault="0073510D" w:rsidP="0073510D">
      <w:pPr>
        <w:ind w:firstLine="0"/>
        <w:jc w:val="left"/>
        <w:rPr>
          <w:lang w:val="en-US"/>
        </w:rPr>
      </w:pPr>
      <w:r w:rsidRPr="0073510D">
        <w:rPr>
          <w:lang w:val="en-US"/>
        </w:rPr>
        <w:lastRenderedPageBreak/>
        <w:t>model.add(Dense(1000,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r w:rsidRPr="0073510D">
        <w:rPr>
          <w:lang w:val="en-US"/>
        </w:rPr>
        <w:t>model.compile(loss='binary_crossentropy',</w:t>
      </w:r>
    </w:p>
    <w:p w14:paraId="7D567F4A" w14:textId="77777777" w:rsidR="0073510D" w:rsidRPr="0073510D" w:rsidRDefault="0073510D" w:rsidP="0073510D">
      <w:pPr>
        <w:ind w:firstLine="0"/>
        <w:jc w:val="left"/>
        <w:rPr>
          <w:lang w:val="en-US"/>
        </w:rPr>
      </w:pPr>
      <w:r w:rsidRPr="0073510D">
        <w:rPr>
          <w:lang w:val="en-US"/>
        </w:rPr>
        <w:t xml:space="preserve">              metrics=result_metrics,</w:t>
      </w:r>
    </w:p>
    <w:p w14:paraId="7A5E4240" w14:textId="77777777" w:rsidR="0073510D" w:rsidRPr="0073510D" w:rsidRDefault="0073510D" w:rsidP="0073510D">
      <w:pPr>
        <w:ind w:firstLine="0"/>
        <w:jc w:val="left"/>
        <w:rPr>
          <w:lang w:val="en-US"/>
        </w:rPr>
      </w:pPr>
      <w:r w:rsidRPr="0073510D">
        <w:rPr>
          <w:lang w:val="en-US"/>
        </w:rPr>
        <w:t xml:space="preserve">              optimizer="adam")</w:t>
      </w:r>
    </w:p>
    <w:p w14:paraId="0D208192" w14:textId="77777777" w:rsidR="0073510D" w:rsidRPr="0073510D" w:rsidRDefault="0073510D" w:rsidP="0073510D">
      <w:pPr>
        <w:ind w:firstLine="0"/>
        <w:jc w:val="left"/>
        <w:rPr>
          <w:lang w:val="en-US"/>
        </w:rPr>
      </w:pPr>
      <w:r w:rsidRPr="0073510D">
        <w:rPr>
          <w:lang w:val="en-US"/>
        </w:rPr>
        <w:t>model.summary()</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history = model.fit(x=X_train_padded, y=y_train,</w:t>
      </w:r>
    </w:p>
    <w:p w14:paraId="65B57E29" w14:textId="77777777" w:rsidR="0073510D" w:rsidRPr="0073510D" w:rsidRDefault="0073510D" w:rsidP="0073510D">
      <w:pPr>
        <w:ind w:firstLine="0"/>
        <w:jc w:val="left"/>
        <w:rPr>
          <w:lang w:val="en-US"/>
        </w:rPr>
      </w:pPr>
      <w:r w:rsidRPr="0073510D">
        <w:rPr>
          <w:lang w:val="en-US"/>
        </w:rPr>
        <w:t xml:space="preserve">                    batch_size=BATCH_SIZE,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validation_split=0.1,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r w:rsidRPr="0073510D">
        <w:rPr>
          <w:lang w:val="en-US"/>
        </w:rPr>
        <w:t>model.save_weights("stack.h5")</w:t>
      </w:r>
    </w:p>
    <w:p w14:paraId="2EBF4BE0" w14:textId="77777777" w:rsidR="0073510D" w:rsidRPr="0073510D" w:rsidRDefault="0073510D" w:rsidP="0073510D">
      <w:pPr>
        <w:ind w:firstLine="0"/>
        <w:jc w:val="left"/>
        <w:rPr>
          <w:lang w:val="en-US"/>
        </w:rPr>
      </w:pPr>
      <w:r w:rsidRPr="0073510D">
        <w:rPr>
          <w:lang w:val="en-US"/>
        </w:rPr>
        <w:t>model_json = model.to_json()</w:t>
      </w:r>
    </w:p>
    <w:p w14:paraId="7BCE9D2C" w14:textId="77777777" w:rsidR="0073510D" w:rsidRPr="0073510D" w:rsidRDefault="0073510D" w:rsidP="0073510D">
      <w:pPr>
        <w:ind w:firstLine="0"/>
        <w:jc w:val="left"/>
        <w:rPr>
          <w:lang w:val="en-US"/>
        </w:rPr>
      </w:pPr>
      <w:r w:rsidRPr="0073510D">
        <w:rPr>
          <w:lang w:val="en-US"/>
        </w:rPr>
        <w:t>json_file = open("stack.json", "w")</w:t>
      </w:r>
    </w:p>
    <w:p w14:paraId="4070A828" w14:textId="77777777" w:rsidR="0073510D" w:rsidRPr="0073510D" w:rsidRDefault="0073510D" w:rsidP="0073510D">
      <w:pPr>
        <w:ind w:firstLine="0"/>
        <w:jc w:val="left"/>
        <w:rPr>
          <w:lang w:val="en-US"/>
        </w:rPr>
      </w:pPr>
      <w:r w:rsidRPr="0073510D">
        <w:rPr>
          <w:lang w:val="en-US"/>
        </w:rPr>
        <w:t>json_file.write(model_json)</w:t>
      </w:r>
    </w:p>
    <w:p w14:paraId="02FAECFA" w14:textId="58084DF1" w:rsidR="0073510D" w:rsidRDefault="0073510D" w:rsidP="0073510D">
      <w:pPr>
        <w:ind w:firstLine="0"/>
        <w:jc w:val="left"/>
        <w:rPr>
          <w:lang w:val="en-US"/>
        </w:rPr>
      </w:pPr>
      <w:r w:rsidRPr="0073510D">
        <w:rPr>
          <w:lang w:val="en-US"/>
        </w:rPr>
        <w:t>json_file.close()</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bookmarkStart w:id="58" w:name="_Toc106018396"/>
      <w:r>
        <w:rPr>
          <w:lang w:val="en-US"/>
        </w:rPr>
        <w:lastRenderedPageBreak/>
        <w:t>tag_predictor.py</w:t>
      </w:r>
      <w:bookmarkEnd w:id="58"/>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r w:rsidRPr="00DD5809">
        <w:rPr>
          <w:lang w:val="en-US"/>
        </w:rPr>
        <w:t>env.read_env()</w:t>
      </w:r>
    </w:p>
    <w:p w14:paraId="267685F4" w14:textId="77777777" w:rsidR="00DD5809" w:rsidRPr="00DD5809" w:rsidRDefault="00DD5809" w:rsidP="00DD5809">
      <w:pPr>
        <w:ind w:firstLine="0"/>
        <w:jc w:val="left"/>
        <w:rPr>
          <w:lang w:val="en-US"/>
        </w:rPr>
      </w:pPr>
      <w:r w:rsidRPr="00DD5809">
        <w:rPr>
          <w:lang w:val="en-US"/>
        </w:rPr>
        <w:t>FINAL_DATA = env.str("FINAL_DATA")</w:t>
      </w:r>
    </w:p>
    <w:p w14:paraId="2BFD9E09" w14:textId="77777777" w:rsidR="00DD5809" w:rsidRPr="00DD5809" w:rsidRDefault="00DD5809" w:rsidP="00DD5809">
      <w:pPr>
        <w:ind w:firstLine="0"/>
        <w:jc w:val="left"/>
        <w:rPr>
          <w:lang w:val="en-US"/>
        </w:rPr>
      </w:pPr>
      <w:r w:rsidRPr="00DD5809">
        <w:rPr>
          <w:lang w:val="en-US"/>
        </w:rPr>
        <w:t>TRAIN_TEST_PATH = env.str("TRAIN_TEST_PATH")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EN = spacy.load('en_core_web_sm')</w:t>
      </w:r>
    </w:p>
    <w:p w14:paraId="26D3DD51" w14:textId="77777777" w:rsidR="00DD5809" w:rsidRPr="00DD5809" w:rsidRDefault="00DD5809" w:rsidP="00DD5809">
      <w:pPr>
        <w:ind w:firstLine="0"/>
        <w:jc w:val="left"/>
        <w:rPr>
          <w:lang w:val="en-US"/>
        </w:rPr>
      </w:pPr>
      <w:r w:rsidRPr="00DD5809">
        <w:rPr>
          <w:lang w:val="en-US"/>
        </w:rPr>
        <w:t>warnings.filterwarnings('ignore')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r w:rsidRPr="00DD5809">
        <w:rPr>
          <w:lang w:val="en-US"/>
        </w:rPr>
        <w:t>preprocessed_data = pd.read_csv(FINAL_DATA)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r w:rsidRPr="00DD5809">
        <w:rPr>
          <w:lang w:val="en-US"/>
        </w:rPr>
        <w:t>preprocessed_data.tags = preprocessed_data.tags.apply(lambda x: x.split('|'))  # Making the list of tags</w:t>
      </w:r>
    </w:p>
    <w:p w14:paraId="5AF3AE3B" w14:textId="77777777" w:rsidR="00DD5809" w:rsidRPr="00DD5809" w:rsidRDefault="00DD5809" w:rsidP="00DD5809">
      <w:pPr>
        <w:ind w:firstLine="0"/>
        <w:jc w:val="left"/>
        <w:rPr>
          <w:lang w:val="en-US"/>
        </w:rPr>
      </w:pPr>
      <w:r w:rsidRPr="00DD5809">
        <w:rPr>
          <w:lang w:val="en-US"/>
        </w:rPr>
        <w:t>tag_freq_dict = {}</w:t>
      </w:r>
    </w:p>
    <w:p w14:paraId="5170010C" w14:textId="77777777" w:rsidR="00DD5809" w:rsidRPr="00DD5809" w:rsidRDefault="00DD5809" w:rsidP="00DD5809">
      <w:pPr>
        <w:ind w:firstLine="0"/>
        <w:jc w:val="left"/>
        <w:rPr>
          <w:lang w:val="en-US"/>
        </w:rPr>
      </w:pPr>
      <w:r w:rsidRPr="00DD5809">
        <w:rPr>
          <w:lang w:val="en-US"/>
        </w:rPr>
        <w:t>for tags in preprocessed_data.tags:</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tag_freq_dict:</w:t>
      </w:r>
    </w:p>
    <w:p w14:paraId="2F4935B8" w14:textId="77777777" w:rsidR="00DD5809" w:rsidRPr="00DD5809" w:rsidRDefault="00DD5809" w:rsidP="00DD5809">
      <w:pPr>
        <w:ind w:firstLine="0"/>
        <w:jc w:val="left"/>
        <w:rPr>
          <w:lang w:val="en-US"/>
        </w:rPr>
      </w:pPr>
      <w:r w:rsidRPr="00DD5809">
        <w:rPr>
          <w:lang w:val="en-US"/>
        </w:rPr>
        <w:t xml:space="preserve">            tag_freq_dict[tag]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tag_freq_dict[tag]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r w:rsidRPr="00DD5809">
        <w:rPr>
          <w:lang w:val="en-US"/>
        </w:rPr>
        <w:t>tags_to_use = 1000</w:t>
      </w:r>
    </w:p>
    <w:p w14:paraId="0CF09566" w14:textId="77777777" w:rsidR="00DD5809" w:rsidRPr="00DD5809" w:rsidRDefault="00DD5809" w:rsidP="00DD5809">
      <w:pPr>
        <w:ind w:firstLine="0"/>
        <w:jc w:val="left"/>
        <w:rPr>
          <w:lang w:val="en-US"/>
        </w:rPr>
      </w:pPr>
      <w:r w:rsidRPr="00DD5809">
        <w:rPr>
          <w:lang w:val="en-US"/>
        </w:rPr>
        <w:lastRenderedPageBreak/>
        <w:t>tag_freq_dict_sorted = dict(sorted(tag_freq_dict.items(), key=lambda x: x[1], reverse=True))</w:t>
      </w:r>
    </w:p>
    <w:p w14:paraId="04A032AA" w14:textId="77777777" w:rsidR="00DD5809" w:rsidRPr="00DD5809" w:rsidRDefault="00DD5809" w:rsidP="00DD5809">
      <w:pPr>
        <w:ind w:firstLine="0"/>
        <w:jc w:val="left"/>
        <w:rPr>
          <w:lang w:val="en-US"/>
        </w:rPr>
      </w:pPr>
      <w:r w:rsidRPr="00DD5809">
        <w:rPr>
          <w:lang w:val="en-US"/>
        </w:rPr>
        <w:t>final_tags = list(tag_freq_dict_sorted.keys())[:tags_to_use]</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Change tag data to only for final_tags</w:t>
      </w:r>
    </w:p>
    <w:p w14:paraId="5D88686F" w14:textId="77777777" w:rsidR="00DD5809" w:rsidRPr="00DD5809" w:rsidRDefault="00DD5809" w:rsidP="00DD5809">
      <w:pPr>
        <w:ind w:firstLine="0"/>
        <w:jc w:val="left"/>
        <w:rPr>
          <w:lang w:val="en-US"/>
        </w:rPr>
      </w:pPr>
      <w:r w:rsidRPr="00DD5809">
        <w:rPr>
          <w:lang w:val="en-US"/>
        </w:rPr>
        <w:t>final_tag_data = []</w:t>
      </w:r>
    </w:p>
    <w:p w14:paraId="551B60C9" w14:textId="77777777" w:rsidR="00DD5809" w:rsidRPr="00DD5809" w:rsidRDefault="00DD5809" w:rsidP="00DD5809">
      <w:pPr>
        <w:ind w:firstLine="0"/>
        <w:jc w:val="left"/>
        <w:rPr>
          <w:lang w:val="en-US"/>
        </w:rPr>
      </w:pPr>
      <w:r w:rsidRPr="00DD5809">
        <w:rPr>
          <w:lang w:val="en-US"/>
        </w:rPr>
        <w:t>for tags in preprocessed_data.tags:</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final_tags:</w:t>
      </w:r>
    </w:p>
    <w:p w14:paraId="024539F3" w14:textId="77777777" w:rsidR="00DD5809" w:rsidRPr="00DD5809" w:rsidRDefault="00DD5809" w:rsidP="00DD5809">
      <w:pPr>
        <w:ind w:firstLine="0"/>
        <w:jc w:val="left"/>
        <w:rPr>
          <w:lang w:val="en-US"/>
        </w:rPr>
      </w:pPr>
      <w:r w:rsidRPr="00DD5809">
        <w:rPr>
          <w:lang w:val="en-US"/>
        </w:rPr>
        <w:t xml:space="preserve">            temp.append(tag)</w:t>
      </w:r>
    </w:p>
    <w:p w14:paraId="34CCBE26" w14:textId="77777777" w:rsidR="00DD5809" w:rsidRPr="00DD5809" w:rsidRDefault="00DD5809" w:rsidP="00DD5809">
      <w:pPr>
        <w:ind w:firstLine="0"/>
        <w:jc w:val="left"/>
        <w:rPr>
          <w:lang w:val="en-US"/>
        </w:rPr>
      </w:pPr>
      <w:r w:rsidRPr="00DD5809">
        <w:rPr>
          <w:lang w:val="en-US"/>
        </w:rPr>
        <w:t xml:space="preserve">    final_tag_data.append(temp)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"wb") as fp:  # Pickling</w:t>
      </w:r>
    </w:p>
    <w:p w14:paraId="217E4F03" w14:textId="50AC111F" w:rsidR="00DD5809" w:rsidRDefault="00DD5809" w:rsidP="00DD5809">
      <w:pPr>
        <w:ind w:firstLine="0"/>
        <w:jc w:val="left"/>
        <w:rPr>
          <w:lang w:val="en-US"/>
        </w:rPr>
      </w:pPr>
      <w:r w:rsidRPr="00DD5809">
        <w:rPr>
          <w:lang w:val="en-US"/>
        </w:rPr>
        <w:t xml:space="preserve">    pickle.dump(final_tag_data, fp)</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bookmarkStart w:id="59" w:name="_Toc106018397"/>
      <w:r>
        <w:rPr>
          <w:lang w:val="en-US"/>
        </w:rPr>
        <w:lastRenderedPageBreak/>
        <w:t>vectorization.py</w:t>
      </w:r>
      <w:bookmarkEnd w:id="59"/>
    </w:p>
    <w:p w14:paraId="00E61EA6" w14:textId="77777777" w:rsidR="00213C32" w:rsidRPr="00213C32" w:rsidRDefault="00213C32" w:rsidP="00213C32">
      <w:pPr>
        <w:ind w:firstLine="0"/>
        <w:jc w:val="left"/>
        <w:rPr>
          <w:lang w:val="en-US"/>
        </w:rPr>
      </w:pPr>
      <w:r w:rsidRPr="00213C32">
        <w:rPr>
          <w:lang w:val="en-US"/>
        </w:rPr>
        <w:t>import gensim</w:t>
      </w:r>
    </w:p>
    <w:p w14:paraId="17327D19" w14:textId="77777777" w:rsidR="00213C32" w:rsidRPr="00213C32" w:rsidRDefault="00213C32" w:rsidP="00213C32">
      <w:pPr>
        <w:ind w:firstLine="0"/>
        <w:jc w:val="left"/>
        <w:rPr>
          <w:lang w:val="en-US"/>
        </w:rPr>
      </w:pPr>
      <w:r w:rsidRPr="00213C32">
        <w:rPr>
          <w:lang w:val="en-US"/>
        </w:rPr>
        <w:t>from search_engine.prediction_model.tag_predictor.tag_predictor import preprocessed_data</w:t>
      </w:r>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import numpy as np</w:t>
      </w:r>
    </w:p>
    <w:p w14:paraId="2CCFF5A1" w14:textId="77777777" w:rsidR="00213C32" w:rsidRPr="00213C32" w:rsidRDefault="00213C32" w:rsidP="00213C32">
      <w:pPr>
        <w:ind w:firstLine="0"/>
        <w:jc w:val="left"/>
        <w:rPr>
          <w:lang w:val="en-US"/>
        </w:rPr>
      </w:pPr>
      <w:r w:rsidRPr="00213C32">
        <w:rPr>
          <w:lang w:val="en-US"/>
        </w:rPr>
        <w:t>from pathlib import Path</w:t>
      </w:r>
    </w:p>
    <w:p w14:paraId="410EEB4B" w14:textId="77777777" w:rsidR="00213C32" w:rsidRPr="00213C32" w:rsidRDefault="00213C32" w:rsidP="00213C32">
      <w:pPr>
        <w:ind w:firstLine="0"/>
        <w:jc w:val="left"/>
        <w:rPr>
          <w:lang w:val="en-US"/>
        </w:rPr>
      </w:pPr>
      <w:r w:rsidRPr="00213C32">
        <w:rPr>
          <w:lang w:val="en-US"/>
        </w:rPr>
        <w:t>from logger import get_logger</w:t>
      </w:r>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r w:rsidRPr="00213C32">
        <w:rPr>
          <w:lang w:val="en-US"/>
        </w:rPr>
        <w:t>env.read_env()</w:t>
      </w:r>
    </w:p>
    <w:p w14:paraId="2EBD2142" w14:textId="77777777" w:rsidR="00213C32" w:rsidRPr="00213C32" w:rsidRDefault="00213C32" w:rsidP="00213C32">
      <w:pPr>
        <w:ind w:firstLine="0"/>
        <w:jc w:val="left"/>
        <w:rPr>
          <w:lang w:val="en-US"/>
        </w:rPr>
      </w:pPr>
      <w:r w:rsidRPr="00213C32">
        <w:rPr>
          <w:lang w:val="en-US"/>
        </w:rPr>
        <w:t>MODELS_PATH = env.str("MODELS")</w:t>
      </w:r>
    </w:p>
    <w:p w14:paraId="28B1AD8E" w14:textId="77777777" w:rsidR="00213C32" w:rsidRPr="00213C32" w:rsidRDefault="00213C32" w:rsidP="00213C32">
      <w:pPr>
        <w:ind w:firstLine="0"/>
        <w:jc w:val="left"/>
        <w:rPr>
          <w:lang w:val="en-US"/>
        </w:rPr>
      </w:pPr>
      <w:r w:rsidRPr="00213C32">
        <w:rPr>
          <w:lang w:val="en-US"/>
        </w:rPr>
        <w:t>W2V_MODEL_PATH = env.str("W2V_MODEL_PATH")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r w:rsidRPr="00213C32">
        <w:rPr>
          <w:lang w:val="en-US"/>
        </w:rPr>
        <w:t>my_file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if not my_file.is_file():</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get_logger(handle_errors=False)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[_text.split() for _text in np.array(preprocessed_data.post_corpus)]</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gensim.models.word2vec.Word2Vec(vector_size=W2V_SIZE,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min_count=W2V_MIN_COUNT,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vocab_size = len(words)</w:t>
      </w:r>
    </w:p>
    <w:p w14:paraId="2C85A0A5" w14:textId="77777777" w:rsidR="00213C32" w:rsidRPr="00213C32" w:rsidRDefault="00213C32" w:rsidP="00213C32">
      <w:pPr>
        <w:ind w:firstLine="0"/>
        <w:jc w:val="left"/>
        <w:rPr>
          <w:lang w:val="en-US"/>
        </w:rPr>
      </w:pPr>
      <w:r w:rsidRPr="00213C32">
        <w:rPr>
          <w:lang w:val="en-US"/>
        </w:rPr>
        <w:t xml:space="preserve">    print("Vocab size", vocab_size)</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total_examples=len(documents),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bookmarkStart w:id="60" w:name="_Toc106018398"/>
      <w:r>
        <w:rPr>
          <w:lang w:val="en-US"/>
        </w:rPr>
        <w:lastRenderedPageBreak/>
        <w:t>prepare_data.py</w:t>
      </w:r>
      <w:bookmarkEnd w:id="60"/>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from logger import get_logger</w:t>
      </w:r>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from keras.preprocessing.text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logger = get_logger(handle_errors=False)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r w:rsidRPr="00460397">
        <w:rPr>
          <w:lang w:val="en-US"/>
        </w:rPr>
        <w:t>env.read_env()</w:t>
      </w:r>
    </w:p>
    <w:p w14:paraId="28123687" w14:textId="77777777" w:rsidR="00460397" w:rsidRPr="00460397" w:rsidRDefault="00460397" w:rsidP="00460397">
      <w:pPr>
        <w:ind w:firstLine="0"/>
        <w:jc w:val="left"/>
        <w:rPr>
          <w:lang w:val="en-US"/>
        </w:rPr>
      </w:pPr>
      <w:r w:rsidRPr="00460397">
        <w:rPr>
          <w:lang w:val="en-US"/>
        </w:rPr>
        <w:t>TRAIN_TEST_PATH = env.str("TRAIN_TEST_PATH")</w:t>
      </w:r>
    </w:p>
    <w:p w14:paraId="5DC29343" w14:textId="77777777" w:rsidR="00460397" w:rsidRPr="00460397" w:rsidRDefault="00460397" w:rsidP="00460397">
      <w:pPr>
        <w:ind w:firstLine="0"/>
        <w:jc w:val="left"/>
        <w:rPr>
          <w:lang w:val="en-US"/>
        </w:rPr>
      </w:pPr>
      <w:r w:rsidRPr="00460397">
        <w:rPr>
          <w:lang w:val="en-US"/>
        </w:rPr>
        <w:t>W2V_MODEL_PATH = env.str("W2V_MODEL_PATH")</w:t>
      </w:r>
    </w:p>
    <w:p w14:paraId="0C98505A" w14:textId="77777777" w:rsidR="00460397" w:rsidRPr="00460397" w:rsidRDefault="00460397" w:rsidP="00460397">
      <w:pPr>
        <w:ind w:firstLine="0"/>
        <w:jc w:val="left"/>
        <w:rPr>
          <w:lang w:val="en-US"/>
        </w:rPr>
      </w:pPr>
      <w:r w:rsidRPr="00460397">
        <w:rPr>
          <w:lang w:val="en-US"/>
        </w:rPr>
        <w:t>FINAL_DATA = env.str("FINAL_DATA")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r w:rsidRPr="00460397">
        <w:rPr>
          <w:lang w:val="en-US"/>
        </w:rPr>
        <w:t>preprocessed_data = pd.read_csv(FINAL_DATA)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r w:rsidRPr="00460397">
        <w:rPr>
          <w:lang w:val="en-US"/>
        </w:rPr>
        <w:t>tokenizer.fit_on_texts(preprocessed_data.post_corpus)</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'wb') as tokenizer_file:</w:t>
      </w:r>
    </w:p>
    <w:p w14:paraId="4F38B5BE" w14:textId="77777777" w:rsidR="00460397" w:rsidRPr="00460397" w:rsidRDefault="00460397" w:rsidP="00460397">
      <w:pPr>
        <w:ind w:firstLine="0"/>
        <w:jc w:val="left"/>
        <w:rPr>
          <w:lang w:val="en-US"/>
        </w:rPr>
      </w:pPr>
      <w:r w:rsidRPr="00460397">
        <w:rPr>
          <w:lang w:val="en-US"/>
        </w:rPr>
        <w:t xml:space="preserve">    pickle.dump(tokenizer, tokenizer_file)</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r w:rsidRPr="00460397">
        <w:rPr>
          <w:lang w:val="en-US"/>
        </w:rPr>
        <w:t>word_index = tokenizer.word_index</w:t>
      </w:r>
    </w:p>
    <w:p w14:paraId="7373B024" w14:textId="77777777" w:rsidR="00460397" w:rsidRPr="00460397" w:rsidRDefault="00460397" w:rsidP="00460397">
      <w:pPr>
        <w:ind w:firstLine="0"/>
        <w:jc w:val="left"/>
        <w:rPr>
          <w:lang w:val="en-US"/>
        </w:rPr>
      </w:pPr>
      <w:r w:rsidRPr="00460397">
        <w:rPr>
          <w:lang w:val="en-US"/>
        </w:rPr>
        <w:t>vocab_size = len(word_index)</w:t>
      </w:r>
    </w:p>
    <w:p w14:paraId="383943AC" w14:textId="77777777" w:rsidR="00460397" w:rsidRPr="00460397" w:rsidRDefault="00460397" w:rsidP="00460397">
      <w:pPr>
        <w:ind w:firstLine="0"/>
        <w:jc w:val="left"/>
        <w:rPr>
          <w:lang w:val="en-US"/>
        </w:rPr>
      </w:pPr>
      <w:r w:rsidRPr="00460397">
        <w:rPr>
          <w:lang w:val="en-US"/>
        </w:rPr>
        <w:t>print(f'Found {len(word_index)}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sklearn.preprocessing import MultiLabelBinarizer</w:t>
      </w:r>
    </w:p>
    <w:p w14:paraId="711277FA" w14:textId="77777777" w:rsidR="00460397" w:rsidRPr="00460397" w:rsidRDefault="00460397" w:rsidP="00460397">
      <w:pPr>
        <w:ind w:firstLine="0"/>
        <w:jc w:val="left"/>
        <w:rPr>
          <w:lang w:val="en-US"/>
        </w:rPr>
      </w:pPr>
      <w:r w:rsidRPr="00460397">
        <w:rPr>
          <w:lang w:val="en-US"/>
        </w:rPr>
        <w:t xml:space="preserve">    import numpy as np</w:t>
      </w:r>
    </w:p>
    <w:p w14:paraId="6C91A761" w14:textId="77777777" w:rsidR="00460397" w:rsidRPr="00460397" w:rsidRDefault="00460397" w:rsidP="00460397">
      <w:pPr>
        <w:ind w:firstLine="0"/>
        <w:jc w:val="left"/>
        <w:rPr>
          <w:lang w:val="en-US"/>
        </w:rPr>
      </w:pPr>
      <w:r w:rsidRPr="00460397">
        <w:rPr>
          <w:lang w:val="en-US"/>
        </w:rPr>
        <w:t xml:space="preserve">    from search_engine.prediction_model.tag_predictor.tag_predictor import final_tag_data</w:t>
      </w:r>
    </w:p>
    <w:p w14:paraId="2ACF344B" w14:textId="77777777" w:rsidR="00460397" w:rsidRPr="00460397" w:rsidRDefault="00460397" w:rsidP="00460397">
      <w:pPr>
        <w:ind w:firstLine="0"/>
        <w:jc w:val="left"/>
        <w:rPr>
          <w:lang w:val="en-US"/>
        </w:rPr>
      </w:pPr>
      <w:r w:rsidRPr="00460397">
        <w:rPr>
          <w:lang w:val="en-US"/>
        </w:rPr>
        <w:t xml:space="preserve">    from sklearn.model_selection import train_test_split</w:t>
      </w:r>
    </w:p>
    <w:p w14:paraId="6A15E50E" w14:textId="77777777" w:rsidR="00460397" w:rsidRPr="00460397" w:rsidRDefault="00460397" w:rsidP="00460397">
      <w:pPr>
        <w:ind w:firstLine="0"/>
        <w:jc w:val="left"/>
        <w:rPr>
          <w:lang w:val="en-US"/>
        </w:rPr>
      </w:pPr>
      <w:r w:rsidRPr="00460397">
        <w:rPr>
          <w:lang w:val="en-US"/>
        </w:rPr>
        <w:t xml:space="preserve">    from gensim.models import Word2Vec</w:t>
      </w:r>
    </w:p>
    <w:p w14:paraId="650132AF" w14:textId="77777777" w:rsidR="00460397" w:rsidRPr="00460397" w:rsidRDefault="00460397" w:rsidP="00460397">
      <w:pPr>
        <w:ind w:firstLine="0"/>
        <w:jc w:val="left"/>
        <w:rPr>
          <w:lang w:val="en-US"/>
        </w:rPr>
      </w:pPr>
      <w:r w:rsidRPr="00460397">
        <w:rPr>
          <w:lang w:val="en-US"/>
        </w:rPr>
        <w:t xml:space="preserve">    from keras.preprocessing.sequence import pad_sequences</w:t>
      </w:r>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tag_encoder = MultiLabelBinarizer()</w:t>
      </w:r>
    </w:p>
    <w:p w14:paraId="7554CF52" w14:textId="77777777" w:rsidR="00460397" w:rsidRPr="00460397" w:rsidRDefault="00460397" w:rsidP="00460397">
      <w:pPr>
        <w:ind w:firstLine="0"/>
        <w:jc w:val="left"/>
        <w:rPr>
          <w:lang w:val="en-US"/>
        </w:rPr>
      </w:pPr>
      <w:r w:rsidRPr="00460397">
        <w:rPr>
          <w:lang w:val="en-US"/>
        </w:rPr>
        <w:t xml:space="preserve">    tags_encoded = tag_encoder.fit_transform(final_tag_data)</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pd.DataFrame(columns=['corpus_code_combined'])</w:t>
      </w:r>
    </w:p>
    <w:p w14:paraId="39D758F7" w14:textId="77777777" w:rsidR="00460397" w:rsidRPr="00460397" w:rsidRDefault="00460397" w:rsidP="00460397">
      <w:pPr>
        <w:ind w:firstLine="0"/>
        <w:jc w:val="left"/>
        <w:rPr>
          <w:lang w:val="en-US"/>
        </w:rPr>
      </w:pPr>
      <w:r w:rsidRPr="00460397">
        <w:rPr>
          <w:lang w:val="en-US"/>
        </w:rPr>
        <w:t xml:space="preserve">    data["corpus_code_combined"] = preprocessed_data.post_corpus</w:t>
      </w:r>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X_train, X_test, y_train, y_test = train_test_split(np.array(data.corpus_code_combined),</w:t>
      </w:r>
    </w:p>
    <w:p w14:paraId="51110F26" w14:textId="77777777" w:rsidR="00460397" w:rsidRPr="00460397" w:rsidRDefault="00460397" w:rsidP="00460397">
      <w:pPr>
        <w:ind w:firstLine="0"/>
        <w:jc w:val="left"/>
        <w:rPr>
          <w:lang w:val="en-US"/>
        </w:rPr>
      </w:pPr>
      <w:r w:rsidRPr="00460397">
        <w:rPr>
          <w:lang w:val="en-US"/>
        </w:rPr>
        <w:t xml:space="preserve">                                                        tags_encoded, test_size=0.2, random_state=42)</w:t>
      </w:r>
    </w:p>
    <w:p w14:paraId="167F16D9" w14:textId="77777777" w:rsidR="00460397" w:rsidRPr="00460397" w:rsidRDefault="00460397" w:rsidP="00460397">
      <w:pPr>
        <w:ind w:firstLine="0"/>
        <w:jc w:val="left"/>
        <w:rPr>
          <w:lang w:val="en-US"/>
        </w:rPr>
      </w:pPr>
      <w:r w:rsidRPr="00460397">
        <w:rPr>
          <w:lang w:val="en-US"/>
        </w:rPr>
        <w:t xml:space="preserve">    print("TRAIN size:", len(X_train))</w:t>
      </w:r>
    </w:p>
    <w:p w14:paraId="249C47D8" w14:textId="77777777" w:rsidR="00460397" w:rsidRPr="00460397" w:rsidRDefault="00460397" w:rsidP="00460397">
      <w:pPr>
        <w:ind w:firstLine="0"/>
        <w:jc w:val="left"/>
        <w:rPr>
          <w:lang w:val="en-US"/>
        </w:rPr>
      </w:pPr>
      <w:r w:rsidRPr="00460397">
        <w:rPr>
          <w:lang w:val="en-US"/>
        </w:rPr>
        <w:t xml:space="preserve">    print("TEST size:", len(X_test))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X_train_padded = tokenizer.texts_to_sequences(X_train)</w:t>
      </w:r>
    </w:p>
    <w:p w14:paraId="461B4A8A" w14:textId="77777777" w:rsidR="00460397" w:rsidRPr="00460397" w:rsidRDefault="00460397" w:rsidP="00460397">
      <w:pPr>
        <w:ind w:firstLine="0"/>
        <w:jc w:val="left"/>
        <w:rPr>
          <w:lang w:val="en-US"/>
        </w:rPr>
      </w:pPr>
      <w:r w:rsidRPr="00460397">
        <w:rPr>
          <w:lang w:val="en-US"/>
        </w:rPr>
        <w:lastRenderedPageBreak/>
        <w:t xml:space="preserve">    X_train_padded = pad_sequences(X_train_padded, maxlen=MAX_SEQUENCE_LENGTH)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X_train_padded.shape)</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X_test_padded = tokenizer.texts_to_sequences(X_test)</w:t>
      </w:r>
    </w:p>
    <w:p w14:paraId="797CA0CC" w14:textId="77777777" w:rsidR="00460397" w:rsidRPr="00460397" w:rsidRDefault="00460397" w:rsidP="00460397">
      <w:pPr>
        <w:ind w:firstLine="0"/>
        <w:jc w:val="left"/>
        <w:rPr>
          <w:lang w:val="en-US"/>
        </w:rPr>
      </w:pPr>
      <w:r w:rsidRPr="00460397">
        <w:rPr>
          <w:lang w:val="en-US"/>
        </w:rPr>
        <w:t xml:space="preserve">    X_test_padded = pad_sequences(X_test_padded, maxlen=MAX_SEQUENCE_LENGTH)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X_test_padded.shape)</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embedding_matrix = np.zeros((vocab_size + 1, W2V_SIZE))</w:t>
      </w:r>
    </w:p>
    <w:p w14:paraId="2C44043F" w14:textId="77777777" w:rsidR="00460397" w:rsidRPr="00460397" w:rsidRDefault="00460397" w:rsidP="00460397">
      <w:pPr>
        <w:ind w:firstLine="0"/>
        <w:jc w:val="left"/>
        <w:rPr>
          <w:lang w:val="en-US"/>
        </w:rPr>
      </w:pPr>
      <w:r w:rsidRPr="00460397">
        <w:rPr>
          <w:lang w:val="en-US"/>
        </w:rPr>
        <w:t xml:space="preserve">    for word, i in tokenizer.word_index.items():</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embedding_matrix[i] = w2v_model.wv[word]</w:t>
      </w:r>
    </w:p>
    <w:p w14:paraId="0A296E1F" w14:textId="77777777" w:rsidR="00460397" w:rsidRPr="00460397" w:rsidRDefault="00460397" w:rsidP="00460397">
      <w:pPr>
        <w:ind w:firstLine="0"/>
        <w:jc w:val="left"/>
        <w:rPr>
          <w:lang w:val="en-US"/>
        </w:rPr>
      </w:pPr>
      <w:r w:rsidRPr="00460397">
        <w:rPr>
          <w:lang w:val="en-US"/>
        </w:rPr>
        <w:t xml:space="preserve">    print(embedding_matrix.shape)</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np.savez_compressed(TRAIN_TEST_PATH + 'x_train.npz', X_train)</w:t>
      </w:r>
    </w:p>
    <w:p w14:paraId="6D8FF766" w14:textId="77777777" w:rsidR="00460397" w:rsidRPr="00460397" w:rsidRDefault="00460397" w:rsidP="00460397">
      <w:pPr>
        <w:ind w:firstLine="0"/>
        <w:jc w:val="left"/>
        <w:rPr>
          <w:lang w:val="en-US"/>
        </w:rPr>
      </w:pPr>
      <w:r w:rsidRPr="00460397">
        <w:rPr>
          <w:lang w:val="en-US"/>
        </w:rPr>
        <w:t xml:space="preserve">    np.savez_compressed(TRAIN_TEST_PATH + 'x_test.npz', X_test)</w:t>
      </w:r>
    </w:p>
    <w:p w14:paraId="4712F68C" w14:textId="77777777" w:rsidR="00460397" w:rsidRPr="00460397" w:rsidRDefault="00460397" w:rsidP="00460397">
      <w:pPr>
        <w:ind w:firstLine="0"/>
        <w:jc w:val="left"/>
        <w:rPr>
          <w:lang w:val="en-US"/>
        </w:rPr>
      </w:pPr>
      <w:r w:rsidRPr="00460397">
        <w:rPr>
          <w:lang w:val="en-US"/>
        </w:rPr>
        <w:t xml:space="preserve">    np.savez_compressed(TRAIN_TEST_PATH + 'y_train.npz', y_train)</w:t>
      </w:r>
    </w:p>
    <w:p w14:paraId="3D892151" w14:textId="77777777" w:rsidR="00460397" w:rsidRPr="00460397" w:rsidRDefault="00460397" w:rsidP="00460397">
      <w:pPr>
        <w:ind w:firstLine="0"/>
        <w:jc w:val="left"/>
        <w:rPr>
          <w:lang w:val="en-US"/>
        </w:rPr>
      </w:pPr>
      <w:r w:rsidRPr="00460397">
        <w:rPr>
          <w:lang w:val="en-US"/>
        </w:rPr>
        <w:t xml:space="preserve">    np.savez_compressed(TRAIN_TEST_PATH + 'y_test.npz', y_test)</w:t>
      </w:r>
    </w:p>
    <w:p w14:paraId="50CFECB4" w14:textId="77777777" w:rsidR="00460397" w:rsidRPr="00460397" w:rsidRDefault="00460397" w:rsidP="00460397">
      <w:pPr>
        <w:ind w:firstLine="0"/>
        <w:jc w:val="left"/>
        <w:rPr>
          <w:lang w:val="en-US"/>
        </w:rPr>
      </w:pPr>
      <w:r w:rsidRPr="00460397">
        <w:rPr>
          <w:lang w:val="en-US"/>
        </w:rPr>
        <w:t xml:space="preserve">    np.savez_compressed(TRAIN_TEST_PATH + 'x_train_padded.npz', X_train_padded)</w:t>
      </w:r>
    </w:p>
    <w:p w14:paraId="53B88BC8" w14:textId="77777777" w:rsidR="00460397" w:rsidRPr="00460397" w:rsidRDefault="00460397" w:rsidP="00460397">
      <w:pPr>
        <w:ind w:firstLine="0"/>
        <w:jc w:val="left"/>
        <w:rPr>
          <w:lang w:val="en-US"/>
        </w:rPr>
      </w:pPr>
      <w:r w:rsidRPr="00460397">
        <w:rPr>
          <w:lang w:val="en-US"/>
        </w:rPr>
        <w:t xml:space="preserve">    np.savez_compressed(TRAIN_TEST_PATH + 'x_test_padded.npz', X_test_padded)</w:t>
      </w:r>
    </w:p>
    <w:p w14:paraId="69D7620D" w14:textId="77777777" w:rsidR="00460397" w:rsidRPr="00460397" w:rsidRDefault="00460397" w:rsidP="00460397">
      <w:pPr>
        <w:ind w:firstLine="0"/>
        <w:jc w:val="left"/>
        <w:rPr>
          <w:lang w:val="en-US"/>
        </w:rPr>
      </w:pPr>
      <w:r w:rsidRPr="00460397">
        <w:rPr>
          <w:lang w:val="en-US"/>
        </w:rPr>
        <w:t xml:space="preserve">    np.savez_compressed(TRAIN_TEST_PATH + 'embedding_matrix.npz', embedding_matrix)</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bookmarkStart w:id="61" w:name="_Toc106018399"/>
      <w:r>
        <w:rPr>
          <w:lang w:val="en-US"/>
        </w:rPr>
        <w:lastRenderedPageBreak/>
        <w:t>search_pipeline.py</w:t>
      </w:r>
      <w:bookmarkEnd w:id="61"/>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from keras.metrics import Precision, Recall</w:t>
      </w:r>
    </w:p>
    <w:p w14:paraId="1866F0AC" w14:textId="77777777" w:rsidR="008E3F20" w:rsidRPr="008E3F20" w:rsidRDefault="008E3F20" w:rsidP="008E3F20">
      <w:pPr>
        <w:ind w:firstLine="0"/>
        <w:jc w:val="left"/>
        <w:rPr>
          <w:lang w:val="en-US"/>
        </w:rPr>
      </w:pPr>
      <w:r w:rsidRPr="008E3F20">
        <w:rPr>
          <w:lang w:val="en-US"/>
        </w:rPr>
        <w:t>import keras.losses</w:t>
      </w:r>
    </w:p>
    <w:p w14:paraId="402BB832" w14:textId="77777777" w:rsidR="008E3F20" w:rsidRPr="008E3F20" w:rsidRDefault="008E3F20" w:rsidP="008E3F20">
      <w:pPr>
        <w:ind w:firstLine="0"/>
        <w:jc w:val="left"/>
        <w:rPr>
          <w:lang w:val="en-US"/>
        </w:rPr>
      </w:pPr>
      <w:r w:rsidRPr="008E3F20">
        <w:rPr>
          <w:lang w:val="en-US"/>
        </w:rPr>
        <w:t>import numpy as np</w:t>
      </w:r>
    </w:p>
    <w:p w14:paraId="68463B77" w14:textId="77777777" w:rsidR="008E3F20" w:rsidRPr="008E3F20" w:rsidRDefault="008E3F20" w:rsidP="008E3F20">
      <w:pPr>
        <w:ind w:firstLine="0"/>
        <w:jc w:val="left"/>
        <w:rPr>
          <w:lang w:val="en-US"/>
        </w:rPr>
      </w:pPr>
      <w:r w:rsidRPr="008E3F20">
        <w:rPr>
          <w:lang w:val="en-US"/>
        </w:rPr>
        <w:t>from search_engine.processing_data.normalize_functions import preprocess_text</w:t>
      </w:r>
    </w:p>
    <w:p w14:paraId="6964343F" w14:textId="77777777" w:rsidR="008E3F20" w:rsidRPr="008E3F20" w:rsidRDefault="008E3F20" w:rsidP="008E3F20">
      <w:pPr>
        <w:ind w:firstLine="0"/>
        <w:jc w:val="left"/>
        <w:rPr>
          <w:lang w:val="en-US"/>
        </w:rPr>
      </w:pPr>
      <w:r w:rsidRPr="008E3F20">
        <w:rPr>
          <w:lang w:val="en-US"/>
        </w:rPr>
        <w:t>import gensim</w:t>
      </w:r>
    </w:p>
    <w:p w14:paraId="443543EE" w14:textId="77777777" w:rsidR="008E3F20" w:rsidRPr="008E3F20" w:rsidRDefault="008E3F20" w:rsidP="008E3F20">
      <w:pPr>
        <w:ind w:firstLine="0"/>
        <w:jc w:val="left"/>
        <w:rPr>
          <w:lang w:val="en-US"/>
        </w:rPr>
      </w:pPr>
      <w:r w:rsidRPr="008E3F20">
        <w:rPr>
          <w:lang w:val="en-US"/>
        </w:rPr>
        <w:t>import tensorflow as tf</w:t>
      </w:r>
    </w:p>
    <w:p w14:paraId="4A7BE2A5" w14:textId="77777777" w:rsidR="008E3F20" w:rsidRPr="008E3F20" w:rsidRDefault="008E3F20" w:rsidP="008E3F20">
      <w:pPr>
        <w:ind w:firstLine="0"/>
        <w:jc w:val="left"/>
        <w:rPr>
          <w:lang w:val="en-US"/>
        </w:rPr>
      </w:pPr>
      <w:r w:rsidRPr="008E3F20">
        <w:rPr>
          <w:lang w:val="en-US"/>
        </w:rPr>
        <w:t>from keras.models import model_from_json</w:t>
      </w:r>
    </w:p>
    <w:p w14:paraId="0DB29DF9" w14:textId="77777777" w:rsidR="008E3F20" w:rsidRPr="008E3F20" w:rsidRDefault="008E3F20" w:rsidP="008E3F20">
      <w:pPr>
        <w:ind w:firstLine="0"/>
        <w:jc w:val="left"/>
        <w:rPr>
          <w:lang w:val="en-US"/>
        </w:rPr>
      </w:pPr>
      <w:r w:rsidRPr="008E3F20">
        <w:rPr>
          <w:lang w:val="en-US"/>
        </w:rPr>
        <w:t>from sklearn.metrics.pairwise import cosine_similarity</w:t>
      </w:r>
    </w:p>
    <w:p w14:paraId="18631E9E" w14:textId="77777777" w:rsidR="008E3F20" w:rsidRPr="008E3F20" w:rsidRDefault="008E3F20" w:rsidP="008E3F20">
      <w:pPr>
        <w:ind w:firstLine="0"/>
        <w:jc w:val="left"/>
        <w:rPr>
          <w:lang w:val="en-US"/>
        </w:rPr>
      </w:pPr>
      <w:r w:rsidRPr="008E3F20">
        <w:rPr>
          <w:lang w:val="en-US"/>
        </w:rPr>
        <w:t>from keras.preprocessing.sequence import pad_sequences</w:t>
      </w:r>
    </w:p>
    <w:p w14:paraId="2D9A5FFA" w14:textId="77777777" w:rsidR="008E3F20" w:rsidRPr="008E3F20" w:rsidRDefault="008E3F20" w:rsidP="008E3F20">
      <w:pPr>
        <w:ind w:firstLine="0"/>
        <w:jc w:val="left"/>
        <w:rPr>
          <w:lang w:val="en-US"/>
        </w:rPr>
      </w:pPr>
      <w:r w:rsidRPr="008E3F20">
        <w:rPr>
          <w:lang w:val="en-US"/>
        </w:rPr>
        <w:t>from sklearn.feature_extraction.text import TfidfVectorizer</w:t>
      </w:r>
    </w:p>
    <w:p w14:paraId="1660C5BA" w14:textId="77777777" w:rsidR="008E3F20" w:rsidRPr="008E3F20" w:rsidRDefault="008E3F20" w:rsidP="008E3F20">
      <w:pPr>
        <w:ind w:firstLine="0"/>
        <w:jc w:val="left"/>
        <w:rPr>
          <w:lang w:val="en-US"/>
        </w:rPr>
      </w:pPr>
      <w:r w:rsidRPr="008E3F20">
        <w:rPr>
          <w:lang w:val="en-US"/>
        </w:rPr>
        <w:t>from sklearn.preprocessing import MultiLabelBinarizer</w:t>
      </w:r>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import os</w:t>
      </w:r>
    </w:p>
    <w:p w14:paraId="6646202F" w14:textId="77777777" w:rsidR="008E3F20" w:rsidRPr="008E3F20" w:rsidRDefault="008E3F20" w:rsidP="008E3F20">
      <w:pPr>
        <w:ind w:firstLine="0"/>
        <w:jc w:val="left"/>
        <w:rPr>
          <w:lang w:val="en-US"/>
        </w:rPr>
      </w:pPr>
      <w:r w:rsidRPr="008E3F20">
        <w:rPr>
          <w:lang w:val="en-US"/>
        </w:rPr>
        <w:t>import keras.backend as K</w:t>
      </w:r>
    </w:p>
    <w:p w14:paraId="2B4DA030" w14:textId="77777777" w:rsidR="008E3F20" w:rsidRPr="008E3F20" w:rsidRDefault="008E3F20" w:rsidP="008E3F20">
      <w:pPr>
        <w:ind w:firstLine="0"/>
        <w:jc w:val="left"/>
        <w:rPr>
          <w:lang w:val="en-US"/>
        </w:rPr>
      </w:pPr>
      <w:r w:rsidRPr="008E3F20">
        <w:rPr>
          <w:lang w:val="en-US"/>
        </w:rPr>
        <w:t>import nltk</w:t>
      </w:r>
    </w:p>
    <w:p w14:paraId="5C07279B" w14:textId="77777777" w:rsidR="008E3F20" w:rsidRPr="008E3F20" w:rsidRDefault="008E3F20" w:rsidP="008E3F20">
      <w:pPr>
        <w:ind w:firstLine="0"/>
        <w:jc w:val="left"/>
        <w:rPr>
          <w:lang w:val="en-US"/>
        </w:rPr>
      </w:pPr>
      <w:r w:rsidRPr="008E3F20">
        <w:rPr>
          <w:lang w:val="en-US"/>
        </w:rPr>
        <w:t>from logger import get_logger</w:t>
      </w:r>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logger = get_logger()</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r w:rsidRPr="008E3F20">
        <w:rPr>
          <w:lang w:val="en-US"/>
        </w:rPr>
        <w:t>env.read_env()</w:t>
      </w:r>
    </w:p>
    <w:p w14:paraId="6AE09480" w14:textId="77777777" w:rsidR="008E3F20" w:rsidRPr="008E3F20" w:rsidRDefault="008E3F20" w:rsidP="008E3F20">
      <w:pPr>
        <w:ind w:firstLine="0"/>
        <w:jc w:val="left"/>
        <w:rPr>
          <w:lang w:val="en-US"/>
        </w:rPr>
      </w:pPr>
      <w:r w:rsidRPr="008E3F20">
        <w:rPr>
          <w:lang w:val="en-US"/>
        </w:rPr>
        <w:t>FINAL_DATA = env.str("FINAL_DATA")</w:t>
      </w:r>
    </w:p>
    <w:p w14:paraId="44ADDA33" w14:textId="77777777" w:rsidR="008E3F20" w:rsidRPr="008E3F20" w:rsidRDefault="008E3F20" w:rsidP="008E3F20">
      <w:pPr>
        <w:ind w:firstLine="0"/>
        <w:jc w:val="left"/>
        <w:rPr>
          <w:lang w:val="en-US"/>
        </w:rPr>
      </w:pPr>
      <w:r w:rsidRPr="008E3F20">
        <w:rPr>
          <w:lang w:val="en-US"/>
        </w:rPr>
        <w:t>MODELS = env.str("MODELS")</w:t>
      </w:r>
    </w:p>
    <w:p w14:paraId="5C98BF5A" w14:textId="77777777" w:rsidR="008E3F20" w:rsidRPr="008E3F20" w:rsidRDefault="008E3F20" w:rsidP="008E3F20">
      <w:pPr>
        <w:ind w:firstLine="0"/>
        <w:jc w:val="left"/>
        <w:rPr>
          <w:lang w:val="en-US"/>
        </w:rPr>
      </w:pPr>
      <w:r w:rsidRPr="008E3F20">
        <w:rPr>
          <w:lang w:val="en-US"/>
        </w:rPr>
        <w:t>DATA_PATH = env.str("DATA_PATH")</w:t>
      </w:r>
    </w:p>
    <w:p w14:paraId="6AF1BDF4" w14:textId="77777777" w:rsidR="008E3F20" w:rsidRPr="008E3F20" w:rsidRDefault="008E3F20" w:rsidP="008E3F20">
      <w:pPr>
        <w:ind w:firstLine="0"/>
        <w:jc w:val="left"/>
        <w:rPr>
          <w:lang w:val="en-US"/>
        </w:rPr>
      </w:pPr>
      <w:r w:rsidRPr="008E3F20">
        <w:rPr>
          <w:lang w:val="en-US"/>
        </w:rPr>
        <w:t>CATEGORIES_DIRECTORY = DATA_PATH + 'dbc/'</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TRAIN_TEST_PATH = env.str("TRAIN_TEST_PATH")</w:t>
      </w:r>
    </w:p>
    <w:p w14:paraId="605D3F1C" w14:textId="77777777" w:rsidR="008E3F20" w:rsidRPr="008E3F20" w:rsidRDefault="008E3F20" w:rsidP="008E3F20">
      <w:pPr>
        <w:ind w:firstLine="0"/>
        <w:jc w:val="left"/>
        <w:rPr>
          <w:lang w:val="en-US"/>
        </w:rPr>
      </w:pPr>
      <w:r w:rsidRPr="008E3F20">
        <w:rPr>
          <w:lang w:val="en-US"/>
        </w:rPr>
        <w:t>nltk.download('stopwords')</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r w:rsidRPr="008E3F20">
        <w:rPr>
          <w:lang w:val="en-US"/>
        </w:rPr>
        <w:t>df_keys = pd.read_csv(DATA_PATH + 'tags_keys.csv', engine='pyarrow')</w:t>
      </w:r>
    </w:p>
    <w:p w14:paraId="78C39741" w14:textId="77777777" w:rsidR="008E3F20" w:rsidRPr="008E3F20" w:rsidRDefault="008E3F20" w:rsidP="008E3F20">
      <w:pPr>
        <w:ind w:firstLine="0"/>
        <w:jc w:val="left"/>
        <w:rPr>
          <w:lang w:val="en-US"/>
        </w:rPr>
      </w:pPr>
      <w:r w:rsidRPr="008E3F20">
        <w:rPr>
          <w:lang w:val="en-US"/>
        </w:rPr>
        <w:t>title_embeddings = np.load(TRAIN_TEST_PATH + 'embedding_matrix.npz', allow_pickle=True)</w:t>
      </w:r>
    </w:p>
    <w:p w14:paraId="028E89D6" w14:textId="77777777" w:rsidR="008E3F20" w:rsidRPr="008E3F20" w:rsidRDefault="008E3F20" w:rsidP="008E3F20">
      <w:pPr>
        <w:ind w:firstLine="0"/>
        <w:jc w:val="left"/>
        <w:rPr>
          <w:lang w:val="en-US"/>
        </w:rPr>
      </w:pPr>
      <w:r w:rsidRPr="008E3F20">
        <w:rPr>
          <w:lang w:val="en-US"/>
        </w:rPr>
        <w:t>title_embeddings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r w:rsidRPr="008E3F20">
        <w:rPr>
          <w:lang w:val="en-US"/>
        </w:rPr>
        <w:t>model_tags = pickle.load(open(MODELS + 'model_tags.pkl', 'rb'))</w:t>
      </w:r>
    </w:p>
    <w:p w14:paraId="4D3316EB" w14:textId="77777777" w:rsidR="008E3F20" w:rsidRPr="008E3F20" w:rsidRDefault="008E3F20" w:rsidP="008E3F20">
      <w:pPr>
        <w:ind w:firstLine="0"/>
        <w:jc w:val="left"/>
        <w:rPr>
          <w:lang w:val="en-US"/>
        </w:rPr>
      </w:pPr>
      <w:r w:rsidRPr="008E3F20">
        <w:rPr>
          <w:lang w:val="en-US"/>
        </w:rPr>
        <w:t>mlb = pickle.load(open(MODELS + 'mlb.pkl', 'rb'))</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r w:rsidRPr="008E3F20">
        <w:rPr>
          <w:lang w:val="en-US"/>
        </w:rPr>
        <w:t>dict_of_dfs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for file in os.scandir(CATEGORIES_DIRECTORY):</w:t>
      </w:r>
    </w:p>
    <w:p w14:paraId="62B4C21E" w14:textId="77777777" w:rsidR="008E3F20" w:rsidRPr="008E3F20" w:rsidRDefault="008E3F20" w:rsidP="008E3F20">
      <w:pPr>
        <w:ind w:firstLine="0"/>
        <w:jc w:val="left"/>
        <w:rPr>
          <w:lang w:val="en-US"/>
        </w:rPr>
      </w:pPr>
      <w:r w:rsidRPr="008E3F20">
        <w:rPr>
          <w:lang w:val="en-US"/>
        </w:rPr>
        <w:t xml:space="preserve">    if file.is_file():</w:t>
      </w:r>
    </w:p>
    <w:p w14:paraId="4B87DFC6" w14:textId="77777777" w:rsidR="008E3F20" w:rsidRPr="008E3F20" w:rsidRDefault="008E3F20" w:rsidP="008E3F20">
      <w:pPr>
        <w:ind w:firstLine="0"/>
        <w:jc w:val="left"/>
        <w:rPr>
          <w:lang w:val="en-US"/>
        </w:rPr>
      </w:pPr>
      <w:r w:rsidRPr="008E3F20">
        <w:rPr>
          <w:lang w:val="en-US"/>
        </w:rPr>
        <w:t xml:space="preserve">        df = pd.read_csv(file.path, engine='pyarrow')</w:t>
      </w:r>
    </w:p>
    <w:p w14:paraId="36A097D5" w14:textId="77777777" w:rsidR="008E3F20" w:rsidRPr="008E3F20" w:rsidRDefault="008E3F20" w:rsidP="008E3F20">
      <w:pPr>
        <w:ind w:firstLine="0"/>
        <w:jc w:val="left"/>
        <w:rPr>
          <w:lang w:val="en-US"/>
        </w:rPr>
      </w:pPr>
      <w:r w:rsidRPr="008E3F20">
        <w:rPr>
          <w:lang w:val="en-US"/>
        </w:rPr>
        <w:t xml:space="preserve">        dict_of_dfs[file.name[:-4]] = df</w:t>
      </w:r>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def encode_tags(list_of_tags: list, keys: pd.DataFrame):</w:t>
      </w:r>
    </w:p>
    <w:p w14:paraId="77D453B2" w14:textId="77777777" w:rsidR="008E3F20" w:rsidRPr="008E3F20" w:rsidRDefault="008E3F20" w:rsidP="008E3F20">
      <w:pPr>
        <w:ind w:firstLine="0"/>
        <w:jc w:val="left"/>
        <w:rPr>
          <w:lang w:val="en-US"/>
        </w:rPr>
      </w:pPr>
      <w:r w:rsidRPr="008E3F20">
        <w:rPr>
          <w:lang w:val="en-US"/>
        </w:rPr>
        <w:t xml:space="preserve">    new_l = []</w:t>
      </w:r>
    </w:p>
    <w:p w14:paraId="279BC794" w14:textId="77777777" w:rsidR="008E3F20" w:rsidRPr="008E3F20" w:rsidRDefault="008E3F20" w:rsidP="008E3F20">
      <w:pPr>
        <w:ind w:firstLine="0"/>
        <w:jc w:val="left"/>
        <w:rPr>
          <w:lang w:val="en-US"/>
        </w:rPr>
      </w:pPr>
      <w:r w:rsidRPr="008E3F20">
        <w:rPr>
          <w:lang w:val="en-US"/>
        </w:rPr>
        <w:t xml:space="preserve">    for k in list_of_tags:</w:t>
      </w:r>
    </w:p>
    <w:p w14:paraId="1E44529B" w14:textId="77777777" w:rsidR="008E3F20" w:rsidRPr="008E3F20" w:rsidRDefault="008E3F20" w:rsidP="008E3F20">
      <w:pPr>
        <w:ind w:firstLine="0"/>
        <w:jc w:val="left"/>
        <w:rPr>
          <w:lang w:val="en-US"/>
        </w:rPr>
      </w:pPr>
      <w:r w:rsidRPr="008E3F20">
        <w:rPr>
          <w:lang w:val="en-US"/>
        </w:rPr>
        <w:t xml:space="preserve">        if k in keys.tag.values:</w:t>
      </w:r>
    </w:p>
    <w:p w14:paraId="3E21D5FB" w14:textId="77777777" w:rsidR="008E3F20" w:rsidRPr="008E3F20" w:rsidRDefault="008E3F20" w:rsidP="008E3F20">
      <w:pPr>
        <w:ind w:firstLine="0"/>
        <w:jc w:val="left"/>
        <w:rPr>
          <w:lang w:val="en-US"/>
        </w:rPr>
      </w:pPr>
      <w:r w:rsidRPr="008E3F20">
        <w:rPr>
          <w:lang w:val="en-US"/>
        </w:rPr>
        <w:t xml:space="preserve">            new_l.append(keys[keys.tag == k].code.values[0])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new_l</w:t>
      </w:r>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def get_category_df(list_of_tags, num_of_tags):</w:t>
      </w:r>
    </w:p>
    <w:p w14:paraId="0B8E88DE" w14:textId="77777777" w:rsidR="008E3F20" w:rsidRPr="008E3F20" w:rsidRDefault="008E3F20" w:rsidP="008E3F20">
      <w:pPr>
        <w:ind w:firstLine="0"/>
        <w:jc w:val="left"/>
        <w:rPr>
          <w:lang w:val="en-US"/>
        </w:rPr>
      </w:pPr>
      <w:r w:rsidRPr="008E3F20">
        <w:rPr>
          <w:lang w:val="en-US"/>
        </w:rPr>
        <w:t xml:space="preserve">    t = encode_tags(list_of_tags, df_keys)</w:t>
      </w:r>
    </w:p>
    <w:p w14:paraId="762553AF" w14:textId="77777777" w:rsidR="008E3F20" w:rsidRPr="008E3F20" w:rsidRDefault="008E3F20" w:rsidP="008E3F20">
      <w:pPr>
        <w:ind w:firstLine="0"/>
        <w:jc w:val="left"/>
        <w:rPr>
          <w:lang w:val="en-US"/>
        </w:rPr>
      </w:pPr>
      <w:r w:rsidRPr="008E3F20">
        <w:rPr>
          <w:lang w:val="en-US"/>
        </w:rPr>
        <w:t xml:space="preserve">    tags = mlb.transform([t, []])</w:t>
      </w:r>
    </w:p>
    <w:p w14:paraId="110852C5" w14:textId="77777777" w:rsidR="008E3F20" w:rsidRPr="008E3F20" w:rsidRDefault="008E3F20" w:rsidP="008E3F20">
      <w:pPr>
        <w:ind w:firstLine="0"/>
        <w:jc w:val="left"/>
        <w:rPr>
          <w:lang w:val="en-US"/>
        </w:rPr>
      </w:pPr>
      <w:r w:rsidRPr="008E3F20">
        <w:rPr>
          <w:lang w:val="en-US"/>
        </w:rPr>
        <w:t xml:space="preserve">    full_res = list(model_tags.predict_proba(tags)[0])</w:t>
      </w:r>
    </w:p>
    <w:p w14:paraId="075BFC27" w14:textId="77777777" w:rsidR="008E3F20" w:rsidRPr="008E3F20" w:rsidRDefault="008E3F20" w:rsidP="008E3F20">
      <w:pPr>
        <w:ind w:firstLine="0"/>
        <w:jc w:val="left"/>
        <w:rPr>
          <w:lang w:val="en-US"/>
        </w:rPr>
      </w:pPr>
      <w:r w:rsidRPr="008E3F20">
        <w:rPr>
          <w:lang w:val="en-US"/>
        </w:rPr>
        <w:t xml:space="preserve">    if max(full_res) &lt; 0.95:</w:t>
      </w:r>
    </w:p>
    <w:p w14:paraId="6EE51A90" w14:textId="77777777" w:rsidR="008E3F20" w:rsidRPr="008E3F20" w:rsidRDefault="008E3F20" w:rsidP="008E3F20">
      <w:pPr>
        <w:ind w:firstLine="0"/>
        <w:jc w:val="left"/>
        <w:rPr>
          <w:lang w:val="en-US"/>
        </w:rPr>
      </w:pPr>
      <w:r w:rsidRPr="008E3F20">
        <w:rPr>
          <w:lang w:val="en-US"/>
        </w:rPr>
        <w:t xml:space="preserve">        res = [model_tags.classes_[full_res.index(c)] for c in sorted(full_res)[-num_of_tags:]]</w:t>
      </w:r>
    </w:p>
    <w:p w14:paraId="66390191" w14:textId="77777777" w:rsidR="008E3F20" w:rsidRPr="008E3F20" w:rsidRDefault="008E3F20" w:rsidP="008E3F20">
      <w:pPr>
        <w:ind w:firstLine="0"/>
        <w:jc w:val="left"/>
        <w:rPr>
          <w:lang w:val="en-US"/>
        </w:rPr>
      </w:pPr>
      <w:r w:rsidRPr="008E3F20">
        <w:rPr>
          <w:lang w:val="en-US"/>
        </w:rPr>
        <w:t xml:space="preserve">        return pd.concat([dict_of_dfs[i] for i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model_tags.classes_[full_res.index(max(full_res))]</w:t>
      </w:r>
    </w:p>
    <w:p w14:paraId="05C738B1" w14:textId="77777777" w:rsidR="008E3F20" w:rsidRPr="008E3F20" w:rsidRDefault="008E3F20" w:rsidP="008E3F20">
      <w:pPr>
        <w:ind w:firstLine="0"/>
        <w:jc w:val="left"/>
        <w:rPr>
          <w:lang w:val="en-US"/>
        </w:rPr>
      </w:pPr>
      <w:r w:rsidRPr="008E3F20">
        <w:rPr>
          <w:lang w:val="en-US"/>
        </w:rPr>
        <w:t xml:space="preserve">        return dict_of_dfs[res]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f1_metric(y_true, y_pred):</w:t>
      </w:r>
    </w:p>
    <w:p w14:paraId="5CAA9D76" w14:textId="77777777" w:rsidR="008E3F20" w:rsidRPr="008E3F20" w:rsidRDefault="008E3F20" w:rsidP="008E3F20">
      <w:pPr>
        <w:ind w:firstLine="0"/>
        <w:jc w:val="left"/>
        <w:rPr>
          <w:lang w:val="en-US"/>
        </w:rPr>
      </w:pPr>
      <w:r w:rsidRPr="008E3F20">
        <w:rPr>
          <w:lang w:val="en-US"/>
        </w:rPr>
        <w:t xml:space="preserve">    true_positives = K.sum(K.round(K.clip(y_true * y_pred, 0, 1)))</w:t>
      </w:r>
    </w:p>
    <w:p w14:paraId="1867ABB6" w14:textId="77777777" w:rsidR="008E3F20" w:rsidRPr="008E3F20" w:rsidRDefault="008E3F20" w:rsidP="008E3F20">
      <w:pPr>
        <w:ind w:firstLine="0"/>
        <w:jc w:val="left"/>
        <w:rPr>
          <w:lang w:val="en-US"/>
        </w:rPr>
      </w:pPr>
      <w:r w:rsidRPr="008E3F20">
        <w:rPr>
          <w:lang w:val="en-US"/>
        </w:rPr>
        <w:t xml:space="preserve">    possible_positives = K.sum(K.round(K.clip(y_true, 0, 1)))</w:t>
      </w:r>
    </w:p>
    <w:p w14:paraId="5C33118C" w14:textId="77777777" w:rsidR="008E3F20" w:rsidRPr="008E3F20" w:rsidRDefault="008E3F20" w:rsidP="008E3F20">
      <w:pPr>
        <w:ind w:firstLine="0"/>
        <w:jc w:val="left"/>
        <w:rPr>
          <w:lang w:val="en-US"/>
        </w:rPr>
      </w:pPr>
      <w:r w:rsidRPr="008E3F20">
        <w:rPr>
          <w:lang w:val="en-US"/>
        </w:rPr>
        <w:t xml:space="preserve">    predicted_positives = K.sum(K.round(K.clip(y_pred, 0, 1)))</w:t>
      </w:r>
    </w:p>
    <w:p w14:paraId="2E351D0C" w14:textId="77777777" w:rsidR="008E3F20" w:rsidRPr="008E3F20" w:rsidRDefault="008E3F20" w:rsidP="008E3F20">
      <w:pPr>
        <w:ind w:firstLine="0"/>
        <w:jc w:val="left"/>
        <w:rPr>
          <w:lang w:val="en-US"/>
        </w:rPr>
      </w:pPr>
      <w:r w:rsidRPr="008E3F20">
        <w:rPr>
          <w:lang w:val="en-US"/>
        </w:rPr>
        <w:t xml:space="preserve">    precision = true_positives / (predicted_positives + K.epsilon())</w:t>
      </w:r>
    </w:p>
    <w:p w14:paraId="46A8327F" w14:textId="77777777" w:rsidR="008E3F20" w:rsidRPr="008E3F20" w:rsidRDefault="008E3F20" w:rsidP="008E3F20">
      <w:pPr>
        <w:ind w:firstLine="0"/>
        <w:jc w:val="left"/>
        <w:rPr>
          <w:lang w:val="en-US"/>
        </w:rPr>
      </w:pPr>
      <w:r w:rsidRPr="008E3F20">
        <w:rPr>
          <w:lang w:val="en-US"/>
        </w:rPr>
        <w:t xml:space="preserve">    recall = true_positives / (possible_positives + K.epsilon())</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K.epsilon())</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def multitask_loss(y_true, y_pred):</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y_pred = K.clip(y_pred, K.epsilon(), 1 - K.epsilon())  # K.epsilon()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K.mean(K.sum(-y_true * K.log(y_pred) - (1 - y_true) * K.log(1 - y_pred),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def load_tag_encoder():</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"rb") as final_tag:  # Unpickling</w:t>
      </w:r>
    </w:p>
    <w:p w14:paraId="46B5F665" w14:textId="77777777" w:rsidR="008E3F20" w:rsidRPr="008E3F20" w:rsidRDefault="008E3F20" w:rsidP="008E3F20">
      <w:pPr>
        <w:ind w:firstLine="0"/>
        <w:jc w:val="left"/>
        <w:rPr>
          <w:lang w:val="en-US"/>
        </w:rPr>
      </w:pPr>
      <w:r w:rsidRPr="008E3F20">
        <w:rPr>
          <w:lang w:val="en-US"/>
        </w:rPr>
        <w:t xml:space="preserve">        final_tag_data = pickle.load(final_tag)</w:t>
      </w:r>
    </w:p>
    <w:p w14:paraId="4DBA646C" w14:textId="77777777" w:rsidR="008E3F20" w:rsidRPr="008E3F20" w:rsidRDefault="008E3F20" w:rsidP="008E3F20">
      <w:pPr>
        <w:ind w:firstLine="0"/>
        <w:jc w:val="left"/>
        <w:rPr>
          <w:lang w:val="en-US"/>
        </w:rPr>
      </w:pPr>
      <w:r w:rsidRPr="008E3F20">
        <w:rPr>
          <w:lang w:val="en-US"/>
        </w:rPr>
        <w:t xml:space="preserve">    tag_encode = MultiLabelBinarizer()</w:t>
      </w:r>
    </w:p>
    <w:p w14:paraId="02AB5403" w14:textId="77777777" w:rsidR="008E3F20" w:rsidRPr="008E3F20" w:rsidRDefault="008E3F20" w:rsidP="008E3F20">
      <w:pPr>
        <w:ind w:firstLine="0"/>
        <w:jc w:val="left"/>
        <w:rPr>
          <w:lang w:val="en-US"/>
        </w:rPr>
      </w:pPr>
      <w:r w:rsidRPr="008E3F20">
        <w:rPr>
          <w:lang w:val="en-US"/>
        </w:rPr>
        <w:t xml:space="preserve">    tags_encoded = tag_encode.fit_transform(final_tag_data)</w:t>
      </w:r>
    </w:p>
    <w:p w14:paraId="01C2A33A" w14:textId="77777777" w:rsidR="008E3F20" w:rsidRPr="008E3F20" w:rsidRDefault="008E3F20" w:rsidP="008E3F20">
      <w:pPr>
        <w:ind w:firstLine="0"/>
        <w:jc w:val="left"/>
        <w:rPr>
          <w:lang w:val="en-US"/>
        </w:rPr>
      </w:pPr>
      <w:r w:rsidRPr="008E3F20">
        <w:rPr>
          <w:lang w:val="en-US"/>
        </w:rPr>
        <w:t xml:space="preserve">    return tag_encode</w:t>
      </w:r>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def predict_tags(text, num_of_tags):</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x_test = pad_sequences(tokenizer.texts_to_sequences([text]), maxlen=MAX_SEQUENCE_LENGTH)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model.predict([x_test])[0]</w:t>
      </w:r>
    </w:p>
    <w:p w14:paraId="45D9604B" w14:textId="77777777" w:rsidR="008E3F20" w:rsidRPr="008E3F20" w:rsidRDefault="008E3F20" w:rsidP="008E3F20">
      <w:pPr>
        <w:ind w:firstLine="0"/>
        <w:jc w:val="left"/>
        <w:rPr>
          <w:lang w:val="en-US"/>
        </w:rPr>
      </w:pPr>
      <w:r w:rsidRPr="008E3F20">
        <w:rPr>
          <w:lang w:val="en-US"/>
        </w:rPr>
        <w:t xml:space="preserve">    pr_sort = np.sort(prediction)</w:t>
      </w:r>
    </w:p>
    <w:p w14:paraId="3F4FEF71" w14:textId="77777777" w:rsidR="008E3F20" w:rsidRPr="008E3F20" w:rsidRDefault="008E3F20" w:rsidP="008E3F20">
      <w:pPr>
        <w:ind w:firstLine="0"/>
        <w:jc w:val="left"/>
        <w:rPr>
          <w:lang w:val="en-US"/>
        </w:rPr>
      </w:pPr>
      <w:r w:rsidRPr="008E3F20">
        <w:rPr>
          <w:lang w:val="en-US"/>
        </w:rPr>
        <w:t xml:space="preserve">    for i,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pr_sort[-num_of_tags:]:</w:t>
      </w:r>
    </w:p>
    <w:p w14:paraId="6C649A4C" w14:textId="77777777" w:rsidR="008E3F20" w:rsidRPr="008E3F20" w:rsidRDefault="008E3F20" w:rsidP="008E3F20">
      <w:pPr>
        <w:ind w:firstLine="0"/>
        <w:jc w:val="left"/>
        <w:rPr>
          <w:lang w:val="en-US"/>
        </w:rPr>
      </w:pPr>
      <w:r w:rsidRPr="008E3F20">
        <w:rPr>
          <w:lang w:val="en-US"/>
        </w:rPr>
        <w:t xml:space="preserve">            prediction[i]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prediction[i] = 0</w:t>
      </w:r>
    </w:p>
    <w:p w14:paraId="50567DAD" w14:textId="77777777" w:rsidR="008E3F20" w:rsidRPr="008E3F20" w:rsidRDefault="008E3F20" w:rsidP="008E3F20">
      <w:pPr>
        <w:ind w:firstLine="0"/>
        <w:jc w:val="left"/>
        <w:rPr>
          <w:lang w:val="en-US"/>
        </w:rPr>
      </w:pPr>
      <w:r w:rsidRPr="008E3F20">
        <w:rPr>
          <w:lang w:val="en-US"/>
        </w:rPr>
        <w:t xml:space="preserve">    tags = tag_encoder.inverse_transform(np.array([prediction]))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r w:rsidRPr="008E3F20">
        <w:rPr>
          <w:lang w:val="en-US"/>
        </w:rPr>
        <w:lastRenderedPageBreak/>
        <w:t>tag_encoder = load_tag_encoder()</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'rb') as tokenizer_file:</w:t>
      </w:r>
    </w:p>
    <w:p w14:paraId="643AB80F" w14:textId="77777777" w:rsidR="008E3F20" w:rsidRPr="008E3F20" w:rsidRDefault="008E3F20" w:rsidP="008E3F20">
      <w:pPr>
        <w:ind w:firstLine="0"/>
        <w:jc w:val="left"/>
        <w:rPr>
          <w:lang w:val="en-US"/>
        </w:rPr>
      </w:pPr>
      <w:r w:rsidRPr="008E3F20">
        <w:rPr>
          <w:lang w:val="en-US"/>
        </w:rPr>
        <w:t xml:space="preserve">    tokenizer = pickle.load(tokenizer_file)</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r w:rsidRPr="008E3F20">
        <w:rPr>
          <w:lang w:val="en-US"/>
        </w:rPr>
        <w:t>keras.losses.multitask_loss = multitask_loss</w:t>
      </w:r>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'stack.json', 'r') as json_file:</w:t>
      </w:r>
    </w:p>
    <w:p w14:paraId="70010536" w14:textId="77777777" w:rsidR="008E3F20" w:rsidRPr="008E3F20" w:rsidRDefault="008E3F20" w:rsidP="008E3F20">
      <w:pPr>
        <w:ind w:firstLine="0"/>
        <w:jc w:val="left"/>
        <w:rPr>
          <w:lang w:val="en-US"/>
        </w:rPr>
      </w:pPr>
      <w:r w:rsidRPr="008E3F20">
        <w:rPr>
          <w:lang w:val="en-US"/>
        </w:rPr>
        <w:t xml:space="preserve">    loaded_model_json = json_file.read()</w:t>
      </w:r>
    </w:p>
    <w:p w14:paraId="7231D7CF" w14:textId="77777777" w:rsidR="008E3F20" w:rsidRPr="008E3F20" w:rsidRDefault="008E3F20" w:rsidP="008E3F20">
      <w:pPr>
        <w:ind w:firstLine="0"/>
        <w:jc w:val="left"/>
        <w:rPr>
          <w:lang w:val="en-US"/>
        </w:rPr>
      </w:pPr>
      <w:r w:rsidRPr="008E3F20">
        <w:rPr>
          <w:lang w:val="en-US"/>
        </w:rPr>
        <w:t xml:space="preserve">    model = model_from_json(loaded_model_json,</w:t>
      </w:r>
    </w:p>
    <w:p w14:paraId="7D310F51" w14:textId="77777777" w:rsidR="008E3F20" w:rsidRPr="008E3F20" w:rsidRDefault="008E3F20" w:rsidP="008E3F20">
      <w:pPr>
        <w:ind w:firstLine="0"/>
        <w:jc w:val="left"/>
        <w:rPr>
          <w:lang w:val="en-US"/>
        </w:rPr>
      </w:pPr>
      <w:r w:rsidRPr="008E3F20">
        <w:rPr>
          <w:lang w:val="en-US"/>
        </w:rPr>
        <w:t xml:space="preserve">                            custom_objects={'f1': f1_metric, 'recall': Recall, 'precision': Precision})</w:t>
      </w:r>
    </w:p>
    <w:p w14:paraId="5E257EA6" w14:textId="77777777" w:rsidR="008E3F20" w:rsidRPr="008E3F20" w:rsidRDefault="008E3F20" w:rsidP="008E3F20">
      <w:pPr>
        <w:ind w:firstLine="0"/>
        <w:jc w:val="left"/>
        <w:rPr>
          <w:lang w:val="en-US"/>
        </w:rPr>
      </w:pPr>
      <w:r w:rsidRPr="008E3F20">
        <w:rPr>
          <w:lang w:val="en-US"/>
        </w:rPr>
        <w:t># load weights into new model</w:t>
      </w:r>
    </w:p>
    <w:p w14:paraId="5F78999E" w14:textId="77777777" w:rsidR="008E3F20" w:rsidRPr="008E3F20" w:rsidRDefault="008E3F20" w:rsidP="008E3F20">
      <w:pPr>
        <w:ind w:firstLine="0"/>
        <w:jc w:val="left"/>
        <w:rPr>
          <w:lang w:val="en-US"/>
        </w:rPr>
      </w:pPr>
      <w:r w:rsidRPr="008E3F20">
        <w:rPr>
          <w:lang w:val="en-US"/>
        </w:rPr>
        <w:t>model.load_weights(MODELS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def question_to_vec(question, embeddings, dim=300):</w:t>
      </w:r>
    </w:p>
    <w:p w14:paraId="6A01D95C" w14:textId="77777777" w:rsidR="008E3F20" w:rsidRPr="008E3F20" w:rsidRDefault="008E3F20" w:rsidP="008E3F20">
      <w:pPr>
        <w:ind w:firstLine="0"/>
        <w:jc w:val="left"/>
        <w:rPr>
          <w:lang w:val="en-US"/>
        </w:rPr>
      </w:pPr>
      <w:r w:rsidRPr="008E3F20">
        <w:rPr>
          <w:lang w:val="en-US"/>
        </w:rPr>
        <w:t xml:space="preserve">    question_embedding = np.zeros(dim)</w:t>
      </w:r>
    </w:p>
    <w:p w14:paraId="63FC9F72" w14:textId="77777777" w:rsidR="008E3F20" w:rsidRPr="008E3F20" w:rsidRDefault="008E3F20" w:rsidP="008E3F20">
      <w:pPr>
        <w:ind w:firstLine="0"/>
        <w:jc w:val="left"/>
        <w:rPr>
          <w:lang w:val="en-US"/>
        </w:rPr>
      </w:pPr>
      <w:r w:rsidRPr="008E3F20">
        <w:rPr>
          <w:lang w:val="en-US"/>
        </w:rPr>
        <w:t xml:space="preserve">    valid_words = 0</w:t>
      </w:r>
    </w:p>
    <w:p w14:paraId="6D7DD05F" w14:textId="77777777" w:rsidR="008E3F20" w:rsidRPr="008E3F20" w:rsidRDefault="008E3F20" w:rsidP="008E3F20">
      <w:pPr>
        <w:ind w:firstLine="0"/>
        <w:jc w:val="left"/>
        <w:rPr>
          <w:lang w:val="en-US"/>
        </w:rPr>
      </w:pPr>
      <w:r w:rsidRPr="008E3F20">
        <w:rPr>
          <w:lang w:val="en-US"/>
        </w:rPr>
        <w:t xml:space="preserve">    for word in question.split(' '):</w:t>
      </w:r>
    </w:p>
    <w:p w14:paraId="0EAFC54D" w14:textId="77777777" w:rsidR="008E3F20" w:rsidRPr="008E3F20" w:rsidRDefault="008E3F20" w:rsidP="008E3F20">
      <w:pPr>
        <w:ind w:firstLine="0"/>
        <w:jc w:val="left"/>
        <w:rPr>
          <w:lang w:val="en-US"/>
        </w:rPr>
      </w:pPr>
      <w:r w:rsidRPr="008E3F20">
        <w:rPr>
          <w:lang w:val="en-US"/>
        </w:rPr>
        <w:t xml:space="preserve">        if word in embeddings.wv.index_to_key:</w:t>
      </w:r>
    </w:p>
    <w:p w14:paraId="0830C6F6" w14:textId="77777777" w:rsidR="008E3F20" w:rsidRPr="008E3F20" w:rsidRDefault="008E3F20" w:rsidP="008E3F20">
      <w:pPr>
        <w:ind w:firstLine="0"/>
        <w:jc w:val="left"/>
        <w:rPr>
          <w:lang w:val="en-US"/>
        </w:rPr>
      </w:pPr>
      <w:r w:rsidRPr="008E3F20">
        <w:rPr>
          <w:lang w:val="en-US"/>
        </w:rPr>
        <w:t xml:space="preserve">            valid_words += 1</w:t>
      </w:r>
    </w:p>
    <w:p w14:paraId="524D7062" w14:textId="77777777" w:rsidR="008E3F20" w:rsidRPr="008E3F20" w:rsidRDefault="008E3F20" w:rsidP="008E3F20">
      <w:pPr>
        <w:ind w:firstLine="0"/>
        <w:jc w:val="left"/>
        <w:rPr>
          <w:lang w:val="en-US"/>
        </w:rPr>
      </w:pPr>
      <w:r w:rsidRPr="008E3F20">
        <w:rPr>
          <w:lang w:val="en-US"/>
        </w:rPr>
        <w:t xml:space="preserve">            question_embedding += embeddings.syn1neg[embeddings.wv.key_to_index[word]]</w:t>
      </w:r>
    </w:p>
    <w:p w14:paraId="7FDD2F19" w14:textId="77777777" w:rsidR="008E3F20" w:rsidRPr="008E3F20" w:rsidRDefault="008E3F20" w:rsidP="008E3F20">
      <w:pPr>
        <w:ind w:firstLine="0"/>
        <w:jc w:val="left"/>
        <w:rPr>
          <w:lang w:val="en-US"/>
        </w:rPr>
      </w:pPr>
      <w:r w:rsidRPr="008E3F20">
        <w:rPr>
          <w:lang w:val="en-US"/>
        </w:rPr>
        <w:t xml:space="preserve">    if valid_words &gt; 0:</w:t>
      </w:r>
    </w:p>
    <w:p w14:paraId="6364C791" w14:textId="77777777" w:rsidR="008E3F20" w:rsidRPr="008E3F20" w:rsidRDefault="008E3F20" w:rsidP="008E3F20">
      <w:pPr>
        <w:ind w:firstLine="0"/>
        <w:jc w:val="left"/>
        <w:rPr>
          <w:lang w:val="en-US"/>
        </w:rPr>
      </w:pPr>
      <w:r w:rsidRPr="008E3F20">
        <w:rPr>
          <w:lang w:val="en-US"/>
        </w:rPr>
        <w:t xml:space="preserve">        return question_embedding / valid_words</w:t>
      </w:r>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question_embedding</w:t>
      </w:r>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def most_common(string, tags):</w:t>
      </w:r>
    </w:p>
    <w:p w14:paraId="76DC8B49" w14:textId="77777777" w:rsidR="008E3F20" w:rsidRPr="008E3F20" w:rsidRDefault="008E3F20" w:rsidP="008E3F20">
      <w:pPr>
        <w:ind w:firstLine="0"/>
        <w:jc w:val="left"/>
        <w:rPr>
          <w:lang w:val="en-US"/>
        </w:rPr>
      </w:pPr>
      <w:r w:rsidRPr="008E3F20">
        <w:rPr>
          <w:lang w:val="en-US"/>
        </w:rPr>
        <w:t xml:space="preserve">    tag_list = string.split('|')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i in tag_list:</w:t>
      </w:r>
    </w:p>
    <w:p w14:paraId="68DFD5FD" w14:textId="77777777" w:rsidR="008E3F20" w:rsidRPr="008E3F20" w:rsidRDefault="008E3F20" w:rsidP="008E3F20">
      <w:pPr>
        <w:ind w:firstLine="0"/>
        <w:jc w:val="left"/>
        <w:rPr>
          <w:lang w:val="en-US"/>
        </w:rPr>
      </w:pPr>
      <w:r w:rsidRPr="008E3F20">
        <w:rPr>
          <w:lang w:val="en-US"/>
        </w:rPr>
        <w:t xml:space="preserve">        if i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def search_results(search_string, num_results):</w:t>
      </w:r>
    </w:p>
    <w:p w14:paraId="65E80073" w14:textId="77777777" w:rsidR="008E3F20" w:rsidRPr="008E3F20" w:rsidRDefault="008E3F20" w:rsidP="008E3F20">
      <w:pPr>
        <w:ind w:firstLine="0"/>
        <w:jc w:val="left"/>
        <w:rPr>
          <w:lang w:val="en-US"/>
        </w:rPr>
      </w:pPr>
      <w:r w:rsidRPr="008E3F20">
        <w:rPr>
          <w:lang w:val="en-US"/>
        </w:rPr>
        <w:t xml:space="preserve">    # preprocessing the input search string</w:t>
      </w:r>
    </w:p>
    <w:p w14:paraId="1066261B" w14:textId="77777777" w:rsidR="008E3F20" w:rsidRPr="008E3F20" w:rsidRDefault="008E3F20" w:rsidP="008E3F20">
      <w:pPr>
        <w:ind w:firstLine="0"/>
        <w:jc w:val="left"/>
        <w:rPr>
          <w:lang w:val="en-US"/>
        </w:rPr>
      </w:pPr>
      <w:r w:rsidRPr="008E3F20">
        <w:rPr>
          <w:lang w:val="en-US"/>
        </w:rPr>
        <w:t xml:space="preserve">    search_string = preprocess_text(search_string)</w:t>
      </w:r>
    </w:p>
    <w:p w14:paraId="39D0839F" w14:textId="77777777" w:rsidR="008E3F20" w:rsidRPr="008E3F20" w:rsidRDefault="008E3F20" w:rsidP="008E3F20">
      <w:pPr>
        <w:ind w:firstLine="0"/>
        <w:jc w:val="left"/>
        <w:rPr>
          <w:lang w:val="en-US"/>
        </w:rPr>
      </w:pPr>
      <w:r w:rsidRPr="008E3F20">
        <w:rPr>
          <w:lang w:val="en-US"/>
        </w:rPr>
        <w:t xml:space="preserve">    search_vect = np.array([question_to_vec(search_string,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list(predict_tags(search_string,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preprocessed_data = get_category_df(tags,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search_res = []</w:t>
      </w:r>
    </w:p>
    <w:p w14:paraId="3D5DE2F9" w14:textId="77777777" w:rsidR="008E3F20" w:rsidRPr="008E3F20" w:rsidRDefault="008E3F20" w:rsidP="008E3F20">
      <w:pPr>
        <w:ind w:firstLine="0"/>
        <w:jc w:val="left"/>
        <w:rPr>
          <w:lang w:val="en-US"/>
        </w:rPr>
      </w:pPr>
      <w:r w:rsidRPr="008E3F20">
        <w:rPr>
          <w:lang w:val="en-US"/>
        </w:rPr>
        <w:t xml:space="preserve">    all_title_embeddings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preprocessed_data['common_tags_num'] = preprocessed_data['tags'].apply(lambda x: most_common(x, tags))</w:t>
      </w:r>
    </w:p>
    <w:p w14:paraId="1D26D8CE" w14:textId="77777777" w:rsidR="008E3F20" w:rsidRPr="008E3F20" w:rsidRDefault="008E3F20" w:rsidP="008E3F20">
      <w:pPr>
        <w:ind w:firstLine="0"/>
        <w:jc w:val="left"/>
        <w:rPr>
          <w:lang w:val="en-US"/>
        </w:rPr>
      </w:pPr>
      <w:r w:rsidRPr="008E3F20">
        <w:rPr>
          <w:lang w:val="en-US"/>
        </w:rPr>
        <w:t xml:space="preserve">    preprocessed_data.sort_values(by=['common_tags_num'], inplace=True)</w:t>
      </w:r>
    </w:p>
    <w:p w14:paraId="76580E48" w14:textId="77777777" w:rsidR="008E3F20" w:rsidRPr="008E3F20" w:rsidRDefault="008E3F20" w:rsidP="008E3F20">
      <w:pPr>
        <w:ind w:firstLine="0"/>
        <w:jc w:val="left"/>
        <w:rPr>
          <w:lang w:val="en-US"/>
        </w:rPr>
      </w:pPr>
      <w:r w:rsidRPr="008E3F20">
        <w:rPr>
          <w:lang w:val="en-US"/>
        </w:rPr>
        <w:t xml:space="preserve">    preprocessed_data = preprocessed_data[-500:]</w:t>
      </w:r>
    </w:p>
    <w:p w14:paraId="2B28C9E2" w14:textId="77777777" w:rsidR="008E3F20" w:rsidRPr="008E3F20" w:rsidRDefault="008E3F20" w:rsidP="008E3F20">
      <w:pPr>
        <w:ind w:firstLine="0"/>
        <w:jc w:val="left"/>
        <w:rPr>
          <w:lang w:val="en-US"/>
        </w:rPr>
      </w:pPr>
      <w:r w:rsidRPr="008E3F20">
        <w:rPr>
          <w:lang w:val="en-US"/>
        </w:rPr>
        <w:t xml:space="preserve">    preprocessed_data.drop_duplicates(inplace=True)</w:t>
      </w:r>
    </w:p>
    <w:p w14:paraId="56D5A1F7" w14:textId="77777777" w:rsidR="008E3F20" w:rsidRPr="008E3F20" w:rsidRDefault="008E3F20" w:rsidP="008E3F20">
      <w:pPr>
        <w:ind w:firstLine="0"/>
        <w:jc w:val="left"/>
        <w:rPr>
          <w:lang w:val="en-US"/>
        </w:rPr>
      </w:pPr>
      <w:r w:rsidRPr="008E3F20">
        <w:rPr>
          <w:lang w:val="en-US"/>
        </w:rPr>
        <w:t xml:space="preserve">    preprocessed_data.reset_index(inplace=True,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calculating the tfidf</w:t>
      </w:r>
    </w:p>
    <w:p w14:paraId="67486B4F" w14:textId="77777777" w:rsidR="008E3F20" w:rsidRPr="008E3F20" w:rsidRDefault="008E3F20" w:rsidP="008E3F20">
      <w:pPr>
        <w:ind w:firstLine="0"/>
        <w:jc w:val="left"/>
        <w:rPr>
          <w:lang w:val="en-US"/>
        </w:rPr>
      </w:pPr>
      <w:r w:rsidRPr="008E3F20">
        <w:rPr>
          <w:lang w:val="en-US"/>
        </w:rPr>
        <w:t xml:space="preserve">    masked_vectorizer = TfidfVectorizer(ngram_range=(1, 2), max_features=preprocessed_data.shape[0])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calculating the tfidf of the input string</w:t>
      </w:r>
    </w:p>
    <w:p w14:paraId="723BDFDB" w14:textId="77777777" w:rsidR="008E3F20" w:rsidRPr="008E3F20" w:rsidRDefault="008E3F20" w:rsidP="008E3F20">
      <w:pPr>
        <w:ind w:firstLine="0"/>
        <w:jc w:val="left"/>
        <w:rPr>
          <w:lang w:val="en-US"/>
        </w:rPr>
      </w:pPr>
      <w:r w:rsidRPr="008E3F20">
        <w:rPr>
          <w:lang w:val="en-US"/>
        </w:rPr>
        <w:t xml:space="preserve">    input_query = [search_string]</w:t>
      </w:r>
    </w:p>
    <w:p w14:paraId="7E07C8C5" w14:textId="77777777" w:rsidR="008E3F20" w:rsidRPr="008E3F20" w:rsidRDefault="008E3F20" w:rsidP="008E3F20">
      <w:pPr>
        <w:ind w:firstLine="0"/>
        <w:jc w:val="left"/>
        <w:rPr>
          <w:lang w:val="en-US"/>
        </w:rPr>
      </w:pPr>
      <w:r w:rsidRPr="008E3F20">
        <w:rPr>
          <w:lang w:val="en-US"/>
        </w:rPr>
        <w:t xml:space="preserve">    search_string_tfidf = masked_vectorizer.transform(input_query)</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getting the title embedding from word to vec model</w:t>
      </w:r>
    </w:p>
    <w:p w14:paraId="49DCE4BA" w14:textId="77777777" w:rsidR="008E3F20" w:rsidRPr="008E3F20" w:rsidRDefault="008E3F20" w:rsidP="008E3F20">
      <w:pPr>
        <w:ind w:firstLine="0"/>
        <w:jc w:val="left"/>
        <w:rPr>
          <w:lang w:val="en-US"/>
        </w:rPr>
      </w:pPr>
      <w:r w:rsidRPr="008E3F20">
        <w:rPr>
          <w:lang w:val="en-US"/>
        </w:rPr>
        <w:t xml:space="preserve">    for title in preprocessed_data.post_corpus:</w:t>
      </w:r>
    </w:p>
    <w:p w14:paraId="3A3F95F4" w14:textId="77777777" w:rsidR="008E3F20" w:rsidRPr="008E3F20" w:rsidRDefault="008E3F20" w:rsidP="008E3F20">
      <w:pPr>
        <w:ind w:firstLine="0"/>
        <w:jc w:val="left"/>
        <w:rPr>
          <w:lang w:val="en-US"/>
        </w:rPr>
      </w:pPr>
      <w:r w:rsidRPr="008E3F20">
        <w:rPr>
          <w:lang w:val="en-US"/>
        </w:rPr>
        <w:t xml:space="preserve">        title = preprocess_text(title)</w:t>
      </w:r>
    </w:p>
    <w:p w14:paraId="34687813" w14:textId="77777777" w:rsidR="008E3F20" w:rsidRPr="008E3F20" w:rsidRDefault="008E3F20" w:rsidP="008E3F20">
      <w:pPr>
        <w:ind w:firstLine="0"/>
        <w:jc w:val="left"/>
        <w:rPr>
          <w:lang w:val="en-US"/>
        </w:rPr>
      </w:pPr>
      <w:r w:rsidRPr="008E3F20">
        <w:rPr>
          <w:lang w:val="en-US"/>
        </w:rPr>
        <w:t xml:space="preserve">        all_title_embeddings.append(question_to_vec(title, w2v_model))</w:t>
      </w:r>
    </w:p>
    <w:p w14:paraId="26D340DA" w14:textId="77777777" w:rsidR="008E3F20" w:rsidRPr="008E3F20" w:rsidRDefault="008E3F20" w:rsidP="008E3F20">
      <w:pPr>
        <w:ind w:firstLine="0"/>
        <w:jc w:val="left"/>
        <w:rPr>
          <w:lang w:val="en-US"/>
        </w:rPr>
      </w:pPr>
      <w:r w:rsidRPr="008E3F20">
        <w:rPr>
          <w:lang w:val="en-US"/>
        </w:rPr>
        <w:t xml:space="preserve">    all_title_embeddings = np.array(all_title_embeddings)</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calculating the cosine similarity</w:t>
      </w:r>
    </w:p>
    <w:p w14:paraId="79F2C68B" w14:textId="77777777" w:rsidR="008E3F20" w:rsidRPr="008E3F20" w:rsidRDefault="008E3F20" w:rsidP="008E3F20">
      <w:pPr>
        <w:ind w:firstLine="0"/>
        <w:jc w:val="left"/>
        <w:rPr>
          <w:lang w:val="en-US"/>
        </w:rPr>
      </w:pPr>
      <w:r w:rsidRPr="008E3F20">
        <w:rPr>
          <w:lang w:val="en-US"/>
        </w:rPr>
        <w:t xml:space="preserve">    cosine_similarities = pd.Series(cosine_similarity(search_vect, all_title_embeddings)[0])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i, j in cosine_similarities.nlargest(int(num_results)).iteritems():</w:t>
      </w:r>
    </w:p>
    <w:p w14:paraId="6935805B" w14:textId="77777777" w:rsidR="008E3F20" w:rsidRPr="008E3F20" w:rsidRDefault="008E3F20" w:rsidP="008E3F20">
      <w:pPr>
        <w:ind w:firstLine="0"/>
        <w:jc w:val="left"/>
        <w:rPr>
          <w:lang w:val="en-US"/>
        </w:rPr>
      </w:pPr>
      <w:r w:rsidRPr="008E3F20">
        <w:rPr>
          <w:lang w:val="en-US"/>
        </w:rPr>
        <w:t xml:space="preserve">        output = preprocessed_data.iloc[i].post_corpus</w:t>
      </w:r>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str(preprocessed_data.original_title[i]),</w:t>
      </w:r>
    </w:p>
    <w:p w14:paraId="36EC5C45" w14:textId="77777777" w:rsidR="008E3F20" w:rsidRPr="008E3F20" w:rsidRDefault="008E3F20" w:rsidP="008E3F20">
      <w:pPr>
        <w:ind w:firstLine="0"/>
        <w:jc w:val="left"/>
        <w:rPr>
          <w:lang w:val="en-US"/>
        </w:rPr>
      </w:pPr>
      <w:r w:rsidRPr="008E3F20">
        <w:rPr>
          <w:lang w:val="en-US"/>
        </w:rPr>
        <w:t xml:space="preserve">            'url': str(preprocessed_data.question_url[i]),</w:t>
      </w:r>
    </w:p>
    <w:p w14:paraId="249C823C" w14:textId="77777777" w:rsidR="008E3F20" w:rsidRPr="008E3F20" w:rsidRDefault="008E3F20" w:rsidP="008E3F20">
      <w:pPr>
        <w:ind w:firstLine="0"/>
        <w:jc w:val="left"/>
        <w:rPr>
          <w:lang w:val="en-US"/>
        </w:rPr>
      </w:pPr>
      <w:r w:rsidRPr="008E3F20">
        <w:rPr>
          <w:lang w:val="en-US"/>
        </w:rPr>
        <w:t xml:space="preserve">            'similarity_score':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str(preprocessed_data.tags[i])</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search_res.append(temp)</w:t>
      </w:r>
    </w:p>
    <w:p w14:paraId="250E8D18" w14:textId="77777777" w:rsidR="008E3F20" w:rsidRPr="008E3F20" w:rsidRDefault="008E3F20" w:rsidP="008E3F20">
      <w:pPr>
        <w:ind w:firstLine="0"/>
        <w:jc w:val="left"/>
        <w:rPr>
          <w:lang w:val="en-US"/>
        </w:rPr>
      </w:pPr>
      <w:r w:rsidRPr="008E3F20">
        <w:rPr>
          <w:lang w:val="en-US"/>
        </w:rPr>
        <w:t xml:space="preserve">        if float(search_res[0]['similarity_score'])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search_res</w:t>
      </w:r>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bookmarkStart w:id="62" w:name="_Toc106018400"/>
      <w:r>
        <w:rPr>
          <w:lang w:val="en-US"/>
        </w:rPr>
        <w:lastRenderedPageBreak/>
        <w:t>html_to_text.py</w:t>
      </w:r>
      <w:bookmarkEnd w:id="62"/>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from tqdm import tqdm</w:t>
      </w:r>
    </w:p>
    <w:p w14:paraId="20C35069" w14:textId="77777777" w:rsidR="00700419" w:rsidRPr="00700419" w:rsidRDefault="00700419" w:rsidP="00700419">
      <w:pPr>
        <w:ind w:firstLine="0"/>
        <w:jc w:val="left"/>
        <w:rPr>
          <w:lang w:val="en-US"/>
        </w:rPr>
      </w:pPr>
      <w:r w:rsidRPr="00700419">
        <w:rPr>
          <w:lang w:val="en-US"/>
        </w:rPr>
        <w:t>from bs4 import BeautifulSoup</w:t>
      </w:r>
    </w:p>
    <w:p w14:paraId="7FF08310" w14:textId="77777777" w:rsidR="00700419" w:rsidRPr="00700419" w:rsidRDefault="00700419" w:rsidP="00700419">
      <w:pPr>
        <w:ind w:firstLine="0"/>
        <w:jc w:val="left"/>
        <w:rPr>
          <w:lang w:val="en-US"/>
        </w:rPr>
      </w:pPr>
      <w:r w:rsidRPr="00700419">
        <w:rPr>
          <w:lang w:val="en-US"/>
        </w:rPr>
        <w:t>from textblob import TextBlob</w:t>
      </w:r>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r w:rsidRPr="00700419">
        <w:rPr>
          <w:lang w:val="en-US"/>
        </w:rPr>
        <w:t>title_list = []</w:t>
      </w:r>
    </w:p>
    <w:p w14:paraId="75575B08" w14:textId="77777777" w:rsidR="00700419" w:rsidRPr="00700419" w:rsidRDefault="00700419" w:rsidP="00700419">
      <w:pPr>
        <w:ind w:firstLine="0"/>
        <w:jc w:val="left"/>
        <w:rPr>
          <w:lang w:val="en-US"/>
        </w:rPr>
      </w:pPr>
      <w:r w:rsidRPr="00700419">
        <w:rPr>
          <w:lang w:val="en-US"/>
        </w:rPr>
        <w:t>content_list = []</w:t>
      </w:r>
    </w:p>
    <w:p w14:paraId="334C2BA2" w14:textId="77777777" w:rsidR="00700419" w:rsidRPr="00700419" w:rsidRDefault="00700419" w:rsidP="00700419">
      <w:pPr>
        <w:ind w:firstLine="0"/>
        <w:jc w:val="left"/>
        <w:rPr>
          <w:lang w:val="en-US"/>
        </w:rPr>
      </w:pPr>
      <w:r w:rsidRPr="00700419">
        <w:rPr>
          <w:lang w:val="en-US"/>
        </w:rPr>
        <w:t>url_list = []</w:t>
      </w:r>
    </w:p>
    <w:p w14:paraId="0C32A4B8" w14:textId="77777777" w:rsidR="00700419" w:rsidRPr="00700419" w:rsidRDefault="00700419" w:rsidP="00700419">
      <w:pPr>
        <w:ind w:firstLine="0"/>
        <w:jc w:val="left"/>
        <w:rPr>
          <w:lang w:val="en-US"/>
        </w:rPr>
      </w:pPr>
      <w:r w:rsidRPr="00700419">
        <w:rPr>
          <w:lang w:val="en-US"/>
        </w:rPr>
        <w:t>comment_list = []</w:t>
      </w:r>
    </w:p>
    <w:p w14:paraId="0DE5E989" w14:textId="77777777" w:rsidR="00700419" w:rsidRPr="00700419" w:rsidRDefault="00700419" w:rsidP="00700419">
      <w:pPr>
        <w:ind w:firstLine="0"/>
        <w:jc w:val="left"/>
        <w:rPr>
          <w:lang w:val="en-US"/>
        </w:rPr>
      </w:pPr>
      <w:r w:rsidRPr="00700419">
        <w:rPr>
          <w:lang w:val="en-US"/>
        </w:rPr>
        <w:t>sentiment_polarity_list = []</w:t>
      </w:r>
    </w:p>
    <w:p w14:paraId="483CD335" w14:textId="77777777" w:rsidR="00700419" w:rsidRPr="00700419" w:rsidRDefault="00700419" w:rsidP="00700419">
      <w:pPr>
        <w:ind w:firstLine="0"/>
        <w:jc w:val="left"/>
        <w:rPr>
          <w:lang w:val="en-US"/>
        </w:rPr>
      </w:pPr>
      <w:r w:rsidRPr="00700419">
        <w:rPr>
          <w:lang w:val="en-US"/>
        </w:rPr>
        <w:t>sentiment_subjectivity_list = []</w:t>
      </w:r>
    </w:p>
    <w:p w14:paraId="607F790F" w14:textId="77777777" w:rsidR="00700419" w:rsidRPr="00700419" w:rsidRDefault="00700419" w:rsidP="00700419">
      <w:pPr>
        <w:ind w:firstLine="0"/>
        <w:jc w:val="left"/>
        <w:rPr>
          <w:lang w:val="en-US"/>
        </w:rPr>
      </w:pPr>
      <w:r w:rsidRPr="00700419">
        <w:rPr>
          <w:lang w:val="en-US"/>
        </w:rPr>
        <w:t>vote_list = []</w:t>
      </w:r>
    </w:p>
    <w:p w14:paraId="1554285E" w14:textId="77777777" w:rsidR="00700419" w:rsidRPr="00700419" w:rsidRDefault="00700419" w:rsidP="00700419">
      <w:pPr>
        <w:ind w:firstLine="0"/>
        <w:jc w:val="left"/>
        <w:rPr>
          <w:lang w:val="en-US"/>
        </w:rPr>
      </w:pPr>
      <w:r w:rsidRPr="00700419">
        <w:rPr>
          <w:lang w:val="en-US"/>
        </w:rPr>
        <w:t>tag_list = []</w:t>
      </w:r>
    </w:p>
    <w:p w14:paraId="589D518C" w14:textId="77777777" w:rsidR="00700419" w:rsidRPr="00700419" w:rsidRDefault="00700419" w:rsidP="00700419">
      <w:pPr>
        <w:ind w:firstLine="0"/>
        <w:jc w:val="left"/>
        <w:rPr>
          <w:lang w:val="en-US"/>
        </w:rPr>
      </w:pPr>
      <w:r w:rsidRPr="00700419">
        <w:rPr>
          <w:lang w:val="en-US"/>
        </w:rPr>
        <w:t>corpus_list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def lxml_to_text(body):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BeautifulSoup(content, 'lxml')</w:t>
      </w:r>
    </w:p>
    <w:p w14:paraId="128D40B8" w14:textId="77777777" w:rsidR="00700419" w:rsidRPr="00700419" w:rsidRDefault="00700419" w:rsidP="00700419">
      <w:pPr>
        <w:ind w:firstLine="0"/>
        <w:jc w:val="left"/>
        <w:rPr>
          <w:lang w:val="en-US"/>
        </w:rPr>
      </w:pPr>
      <w:r w:rsidRPr="00700419">
        <w:rPr>
          <w:lang w:val="en-US"/>
        </w:rPr>
        <w:t xml:space="preserve">    if soup.code:</w:t>
      </w:r>
    </w:p>
    <w:p w14:paraId="4FF8929B" w14:textId="77777777" w:rsidR="00700419" w:rsidRPr="00700419" w:rsidRDefault="00700419" w:rsidP="00700419">
      <w:pPr>
        <w:ind w:firstLine="0"/>
        <w:jc w:val="left"/>
        <w:rPr>
          <w:lang w:val="en-US"/>
        </w:rPr>
      </w:pPr>
      <w:r w:rsidRPr="00700419">
        <w:rPr>
          <w:lang w:val="en-US"/>
        </w:rPr>
        <w:t xml:space="preserve">        soup.code.decompose()  # Remove the code section</w:t>
      </w:r>
    </w:p>
    <w:p w14:paraId="0E1D3441" w14:textId="77777777" w:rsidR="00700419" w:rsidRPr="00700419" w:rsidRDefault="00700419" w:rsidP="00700419">
      <w:pPr>
        <w:ind w:firstLine="0"/>
        <w:jc w:val="left"/>
        <w:rPr>
          <w:lang w:val="en-US"/>
        </w:rPr>
      </w:pPr>
      <w:r w:rsidRPr="00700419">
        <w:rPr>
          <w:lang w:val="en-US"/>
        </w:rPr>
        <w:t xml:space="preserve">    tag_p = soup.p</w:t>
      </w:r>
    </w:p>
    <w:p w14:paraId="116A6354" w14:textId="77777777" w:rsidR="00700419" w:rsidRPr="00700419" w:rsidRDefault="00700419" w:rsidP="00700419">
      <w:pPr>
        <w:ind w:firstLine="0"/>
        <w:jc w:val="left"/>
        <w:rPr>
          <w:lang w:val="en-US"/>
        </w:rPr>
      </w:pPr>
      <w:r w:rsidRPr="00700419">
        <w:rPr>
          <w:lang w:val="en-US"/>
        </w:rPr>
        <w:t xml:space="preserve">    tag_pre = soup.pre</w:t>
      </w:r>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tag_p:</w:t>
      </w:r>
    </w:p>
    <w:p w14:paraId="68536393" w14:textId="77777777" w:rsidR="00700419" w:rsidRPr="00700419" w:rsidRDefault="00700419" w:rsidP="00700419">
      <w:pPr>
        <w:ind w:firstLine="0"/>
        <w:jc w:val="left"/>
        <w:rPr>
          <w:lang w:val="en-US"/>
        </w:rPr>
      </w:pPr>
      <w:r w:rsidRPr="00700419">
        <w:rPr>
          <w:lang w:val="en-US"/>
        </w:rPr>
        <w:t xml:space="preserve">        text = text + tag_p.get_text()</w:t>
      </w:r>
    </w:p>
    <w:p w14:paraId="621FDF95" w14:textId="77777777" w:rsidR="00700419" w:rsidRPr="00700419" w:rsidRDefault="00700419" w:rsidP="00700419">
      <w:pPr>
        <w:ind w:firstLine="0"/>
        <w:jc w:val="left"/>
        <w:rPr>
          <w:lang w:val="en-US"/>
        </w:rPr>
      </w:pPr>
      <w:r w:rsidRPr="00700419">
        <w:rPr>
          <w:lang w:val="en-US"/>
        </w:rPr>
        <w:t xml:space="preserve">    if tag_pre:</w:t>
      </w:r>
    </w:p>
    <w:p w14:paraId="7BD14785" w14:textId="77777777" w:rsidR="00700419" w:rsidRPr="00700419" w:rsidRDefault="00700419" w:rsidP="00700419">
      <w:pPr>
        <w:ind w:firstLine="0"/>
        <w:jc w:val="left"/>
        <w:rPr>
          <w:lang w:val="en-US"/>
        </w:rPr>
      </w:pPr>
      <w:r w:rsidRPr="00700419">
        <w:rPr>
          <w:lang w:val="en-US"/>
        </w:rPr>
        <w:t xml:space="preserve">        text = text + tag_pre.get_text()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def content_to_tokens(dataframe):</w:t>
      </w:r>
    </w:p>
    <w:p w14:paraId="09E91654" w14:textId="77777777" w:rsidR="00700419" w:rsidRPr="00700419" w:rsidRDefault="00700419" w:rsidP="00700419">
      <w:pPr>
        <w:ind w:firstLine="0"/>
        <w:jc w:val="left"/>
        <w:rPr>
          <w:lang w:val="en-US"/>
        </w:rPr>
      </w:pPr>
      <w:r w:rsidRPr="00700419">
        <w:rPr>
          <w:lang w:val="en-US"/>
        </w:rPr>
        <w:t xml:space="preserve">    for i, row in tqdm(dataframe.iterrows()):</w:t>
      </w:r>
    </w:p>
    <w:p w14:paraId="4E0A4E83" w14:textId="77777777" w:rsidR="00700419" w:rsidRPr="00700419" w:rsidRDefault="00700419" w:rsidP="00700419">
      <w:pPr>
        <w:ind w:firstLine="0"/>
        <w:jc w:val="left"/>
        <w:rPr>
          <w:lang w:val="en-US"/>
        </w:rPr>
      </w:pPr>
      <w:r w:rsidRPr="00700419">
        <w:rPr>
          <w:lang w:val="en-US"/>
        </w:rPr>
        <w:t xml:space="preserve">        title_list.append(row.title)  # Get question title</w:t>
      </w:r>
    </w:p>
    <w:p w14:paraId="7C72D8AF" w14:textId="77777777" w:rsidR="00700419" w:rsidRPr="00700419" w:rsidRDefault="00700419" w:rsidP="00700419">
      <w:pPr>
        <w:ind w:firstLine="0"/>
        <w:jc w:val="left"/>
        <w:rPr>
          <w:lang w:val="en-US"/>
        </w:rPr>
      </w:pPr>
      <w:r w:rsidRPr="00700419">
        <w:rPr>
          <w:lang w:val="en-US"/>
        </w:rPr>
        <w:t xml:space="preserve">        tag_list.append(row.tags)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text_body = lxml_to_text(row.body)</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content_list.append(</w:t>
      </w:r>
    </w:p>
    <w:p w14:paraId="4EDA6503" w14:textId="77777777" w:rsidR="00700419" w:rsidRPr="00700419" w:rsidRDefault="00700419" w:rsidP="00700419">
      <w:pPr>
        <w:ind w:firstLine="0"/>
        <w:jc w:val="left"/>
        <w:rPr>
          <w:lang w:val="en-US"/>
        </w:rPr>
      </w:pPr>
      <w:r w:rsidRPr="00700419">
        <w:rPr>
          <w:lang w:val="en-US"/>
        </w:rPr>
        <w:t xml:space="preserve">            str(row.title) + ' ' + str(text_body))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url_list.append('https://stackoverflow.com/questions/'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text_answers = lxml_to_text(row.combined_answers)</w:t>
      </w:r>
    </w:p>
    <w:p w14:paraId="6EF643FB" w14:textId="77777777" w:rsidR="00700419" w:rsidRPr="00700419" w:rsidRDefault="00700419" w:rsidP="00700419">
      <w:pPr>
        <w:ind w:firstLine="0"/>
        <w:jc w:val="left"/>
        <w:rPr>
          <w:lang w:val="en-US"/>
        </w:rPr>
      </w:pPr>
      <w:r w:rsidRPr="00700419">
        <w:rPr>
          <w:lang w:val="en-US"/>
        </w:rPr>
        <w:t xml:space="preserve">        comment_list.append(text_answers)</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vote_list.append(row.combined_score)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corpus_list.append(</w:t>
      </w:r>
    </w:p>
    <w:p w14:paraId="28CEB651" w14:textId="77777777" w:rsidR="00700419" w:rsidRPr="00700419" w:rsidRDefault="00700419" w:rsidP="00700419">
      <w:pPr>
        <w:ind w:firstLine="0"/>
        <w:jc w:val="left"/>
        <w:rPr>
          <w:lang w:val="en-US"/>
        </w:rPr>
      </w:pPr>
      <w:r w:rsidRPr="00700419">
        <w:rPr>
          <w:lang w:val="en-US"/>
        </w:rPr>
        <w:t xml:space="preserve">            content_list[-1] + ' ' + comment_list[-1])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TextBlob(row.combined_answers).sentiment</w:t>
      </w:r>
    </w:p>
    <w:p w14:paraId="573F97E4" w14:textId="77777777" w:rsidR="00700419" w:rsidRPr="00700419" w:rsidRDefault="00700419" w:rsidP="00700419">
      <w:pPr>
        <w:ind w:firstLine="0"/>
        <w:jc w:val="left"/>
        <w:rPr>
          <w:lang w:val="en-US"/>
        </w:rPr>
      </w:pPr>
      <w:r w:rsidRPr="00700419">
        <w:rPr>
          <w:lang w:val="en-US"/>
        </w:rPr>
        <w:t xml:space="preserve">        sentiment_polarity_list.append(sentiment.polarity)</w:t>
      </w:r>
    </w:p>
    <w:p w14:paraId="3DB2F001" w14:textId="77777777" w:rsidR="00700419" w:rsidRPr="00700419" w:rsidRDefault="00700419" w:rsidP="00700419">
      <w:pPr>
        <w:ind w:firstLine="0"/>
        <w:jc w:val="left"/>
        <w:rPr>
          <w:lang w:val="en-US"/>
        </w:rPr>
      </w:pPr>
      <w:r w:rsidRPr="00700419">
        <w:rPr>
          <w:lang w:val="en-US"/>
        </w:rPr>
        <w:t xml:space="preserve">        sentiment_subjectivity_list.append(sentiment.subjectivity)</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content_token_df = pd.DataFrame({'original_title': title_list, 'post_corpus': corpus_list,</w:t>
      </w:r>
    </w:p>
    <w:p w14:paraId="76567E24" w14:textId="77777777" w:rsidR="00700419" w:rsidRPr="00700419" w:rsidRDefault="00700419" w:rsidP="00700419">
      <w:pPr>
        <w:ind w:firstLine="0"/>
        <w:jc w:val="left"/>
        <w:rPr>
          <w:lang w:val="en-US"/>
        </w:rPr>
      </w:pPr>
      <w:r w:rsidRPr="00700419">
        <w:rPr>
          <w:lang w:val="en-US"/>
        </w:rPr>
        <w:t xml:space="preserve">                                     'question_content': content_list, 'question_url': url_list,</w:t>
      </w:r>
    </w:p>
    <w:p w14:paraId="6F321CE4" w14:textId="77777777" w:rsidR="00700419" w:rsidRPr="00700419" w:rsidRDefault="00700419" w:rsidP="00700419">
      <w:pPr>
        <w:ind w:firstLine="0"/>
        <w:jc w:val="left"/>
        <w:rPr>
          <w:lang w:val="en-US"/>
        </w:rPr>
      </w:pPr>
      <w:r w:rsidRPr="00700419">
        <w:rPr>
          <w:lang w:val="en-US"/>
        </w:rPr>
        <w:t xml:space="preserve">                                     'tags': tag_list, 'overall_scores': vote_list,</w:t>
      </w:r>
    </w:p>
    <w:p w14:paraId="708B53BB" w14:textId="77777777" w:rsidR="00700419" w:rsidRPr="00700419" w:rsidRDefault="00700419" w:rsidP="00700419">
      <w:pPr>
        <w:ind w:firstLine="0"/>
        <w:jc w:val="left"/>
        <w:rPr>
          <w:lang w:val="en-US"/>
        </w:rPr>
      </w:pPr>
      <w:r w:rsidRPr="00700419">
        <w:rPr>
          <w:lang w:val="en-US"/>
        </w:rPr>
        <w:t xml:space="preserve">                                     'answers_content': comment_list,</w:t>
      </w:r>
    </w:p>
    <w:p w14:paraId="2C182558" w14:textId="77777777" w:rsidR="00700419" w:rsidRPr="00700419" w:rsidRDefault="00700419" w:rsidP="00700419">
      <w:pPr>
        <w:ind w:firstLine="0"/>
        <w:jc w:val="left"/>
        <w:rPr>
          <w:lang w:val="en-US"/>
        </w:rPr>
      </w:pPr>
      <w:r w:rsidRPr="00700419">
        <w:rPr>
          <w:lang w:val="en-US"/>
        </w:rPr>
        <w:t xml:space="preserve">                                     'sentiment_polarity': sentiment_polarity_list,</w:t>
      </w:r>
    </w:p>
    <w:p w14:paraId="355D76EA" w14:textId="77777777" w:rsidR="00700419" w:rsidRPr="00700419" w:rsidRDefault="00700419" w:rsidP="00700419">
      <w:pPr>
        <w:ind w:firstLine="0"/>
        <w:jc w:val="left"/>
        <w:rPr>
          <w:lang w:val="en-US"/>
        </w:rPr>
      </w:pPr>
      <w:r w:rsidRPr="00700419">
        <w:rPr>
          <w:lang w:val="en-US"/>
        </w:rPr>
        <w:t xml:space="preserve">                                     'sentiment_subjectivity': sentiment_subjectivity_list})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content_token_df</w:t>
      </w:r>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bookmarkStart w:id="63" w:name="_Toc106018401"/>
      <w:r>
        <w:rPr>
          <w:lang w:val="en-US"/>
        </w:rPr>
        <w:lastRenderedPageBreak/>
        <w:t>normalize_content.py</w:t>
      </w:r>
      <w:bookmarkEnd w:id="63"/>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import heapq</w:t>
      </w:r>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from search_engine.processing_data.normalize_functions import preprocess_text</w:t>
      </w:r>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from search_engine.processing_data.html_to_text import content_to_tokens</w:t>
      </w:r>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r w:rsidRPr="008A7CD7">
        <w:rPr>
          <w:lang w:val="en-US"/>
        </w:rPr>
        <w:t>env.read_env()</w:t>
      </w:r>
    </w:p>
    <w:p w14:paraId="47B43E60" w14:textId="77777777" w:rsidR="008A7CD7" w:rsidRPr="008A7CD7" w:rsidRDefault="008A7CD7" w:rsidP="008A7CD7">
      <w:pPr>
        <w:ind w:firstLine="0"/>
        <w:jc w:val="left"/>
        <w:rPr>
          <w:lang w:val="en-US"/>
        </w:rPr>
      </w:pPr>
      <w:r w:rsidRPr="008A7CD7">
        <w:rPr>
          <w:lang w:val="en-US"/>
        </w:rPr>
        <w:t>DATA_PATH = env.str("DATA_PATH")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EN = spacy.load('en_core_web_sm')</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def save_parts(dataframe, nd):</w:t>
      </w:r>
    </w:p>
    <w:p w14:paraId="2A3B2E3B" w14:textId="77777777" w:rsidR="008A7CD7" w:rsidRPr="008A7CD7" w:rsidRDefault="008A7CD7" w:rsidP="008A7CD7">
      <w:pPr>
        <w:ind w:firstLine="0"/>
        <w:jc w:val="left"/>
        <w:rPr>
          <w:lang w:val="en-US"/>
        </w:rPr>
      </w:pPr>
      <w:r w:rsidRPr="008A7CD7">
        <w:rPr>
          <w:lang w:val="en-US"/>
        </w:rPr>
        <w:t xml:space="preserve">    for i in range(5, int(dataframe.shape[0] / 100000) + 1):</w:t>
      </w:r>
    </w:p>
    <w:p w14:paraId="3B694A0D" w14:textId="77777777" w:rsidR="008A7CD7" w:rsidRPr="008A7CD7" w:rsidRDefault="008A7CD7" w:rsidP="008A7CD7">
      <w:pPr>
        <w:ind w:firstLine="0"/>
        <w:jc w:val="left"/>
        <w:rPr>
          <w:lang w:val="en-US"/>
        </w:rPr>
      </w:pPr>
      <w:r w:rsidRPr="008A7CD7">
        <w:rPr>
          <w:lang w:val="en-US"/>
        </w:rPr>
        <w:t xml:space="preserve">        if i == int(dataframe.shape[0] / 100000):</w:t>
      </w:r>
    </w:p>
    <w:p w14:paraId="514AAC8A" w14:textId="77777777" w:rsidR="008A7CD7" w:rsidRPr="008A7CD7" w:rsidRDefault="008A7CD7" w:rsidP="008A7CD7">
      <w:pPr>
        <w:ind w:firstLine="0"/>
        <w:jc w:val="left"/>
        <w:rPr>
          <w:lang w:val="en-US"/>
        </w:rPr>
      </w:pPr>
      <w:r w:rsidRPr="008A7CD7">
        <w:rPr>
          <w:lang w:val="en-US"/>
        </w:rPr>
        <w:t xml:space="preserve">            df = dataframe[int(i * 10e4):int(dataframe.shape[0])]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df = dataframe[int(i * 10e4):int((i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content_token_df = normalize_content(df)</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compression='gzip',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def normalize_content(dataframe):</w:t>
      </w:r>
    </w:p>
    <w:p w14:paraId="6E88D06D" w14:textId="77777777" w:rsidR="008A7CD7" w:rsidRPr="008A7CD7" w:rsidRDefault="008A7CD7" w:rsidP="008A7CD7">
      <w:pPr>
        <w:ind w:firstLine="0"/>
        <w:jc w:val="left"/>
        <w:rPr>
          <w:lang w:val="en-US"/>
        </w:rPr>
      </w:pPr>
      <w:r w:rsidRPr="008A7CD7">
        <w:rPr>
          <w:lang w:val="en-US"/>
        </w:rPr>
        <w:t xml:space="preserve">    content_token_df = content_to_tokens(dataframe)</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content_token_df.tags = content_token_df.tags.apply(lambda x: x.split('|'))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tag_freq_dict = {}</w:t>
      </w:r>
    </w:p>
    <w:p w14:paraId="51AACDBE" w14:textId="77777777" w:rsidR="008A7CD7" w:rsidRPr="008A7CD7" w:rsidRDefault="008A7CD7" w:rsidP="008A7CD7">
      <w:pPr>
        <w:ind w:firstLine="0"/>
        <w:jc w:val="left"/>
        <w:rPr>
          <w:lang w:val="en-US"/>
        </w:rPr>
      </w:pPr>
      <w:r w:rsidRPr="008A7CD7">
        <w:rPr>
          <w:lang w:val="en-US"/>
        </w:rPr>
        <w:t xml:space="preserve">    for tags in content_token_df.tags:</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tag_freq_dict:</w:t>
      </w:r>
    </w:p>
    <w:p w14:paraId="48656B8F" w14:textId="77777777" w:rsidR="008A7CD7" w:rsidRPr="008A7CD7" w:rsidRDefault="008A7CD7" w:rsidP="008A7CD7">
      <w:pPr>
        <w:ind w:firstLine="0"/>
        <w:jc w:val="left"/>
        <w:rPr>
          <w:lang w:val="en-US"/>
        </w:rPr>
      </w:pPr>
      <w:r w:rsidRPr="008A7CD7">
        <w:rPr>
          <w:lang w:val="en-US"/>
        </w:rPr>
        <w:t xml:space="preserve">                tag_freq_dict[tag]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tag_freq_dict[tag]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most_common_tags = heapq.nlargest(1250, tag_freq_dict, key=tag_freq_dict.get)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final_indices = []</w:t>
      </w:r>
    </w:p>
    <w:p w14:paraId="43232D05" w14:textId="77777777" w:rsidR="008A7CD7" w:rsidRPr="008A7CD7" w:rsidRDefault="008A7CD7" w:rsidP="008A7CD7">
      <w:pPr>
        <w:ind w:firstLine="0"/>
        <w:jc w:val="left"/>
        <w:rPr>
          <w:lang w:val="en-US"/>
        </w:rPr>
      </w:pPr>
      <w:r w:rsidRPr="008A7CD7">
        <w:rPr>
          <w:lang w:val="en-US"/>
        </w:rPr>
        <w:t xml:space="preserve">    for i, tags in enumerate(content_token_df.tags.values.tolist()):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len(set(tags).intersection(set(most_common_tags))) &gt; 1:</w:t>
      </w:r>
    </w:p>
    <w:p w14:paraId="5438640D" w14:textId="77777777" w:rsidR="008A7CD7" w:rsidRPr="008A7CD7" w:rsidRDefault="008A7CD7" w:rsidP="008A7CD7">
      <w:pPr>
        <w:ind w:firstLine="0"/>
        <w:jc w:val="left"/>
        <w:rPr>
          <w:lang w:val="en-US"/>
        </w:rPr>
      </w:pPr>
      <w:r w:rsidRPr="008A7CD7">
        <w:rPr>
          <w:lang w:val="en-US"/>
        </w:rPr>
        <w:t xml:space="preserve">            final_indices.append(i)</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final_data = content_token_df.iloc[final_indices]</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'question_body', 'post_corpus' and a new column 'processed_title'</w:t>
      </w:r>
    </w:p>
    <w:p w14:paraId="68EE51E2" w14:textId="77777777" w:rsidR="008A7CD7" w:rsidRPr="008A7CD7" w:rsidRDefault="008A7CD7" w:rsidP="008A7CD7">
      <w:pPr>
        <w:ind w:firstLine="0"/>
        <w:jc w:val="left"/>
        <w:rPr>
          <w:lang w:val="en-US"/>
        </w:rPr>
      </w:pPr>
      <w:r w:rsidRPr="008A7CD7">
        <w:rPr>
          <w:lang w:val="en-US"/>
        </w:rPr>
        <w:t xml:space="preserve">    final_data.question_content = final_data.question_content.apply(lambda x: preprocess_text(x))</w:t>
      </w:r>
    </w:p>
    <w:p w14:paraId="19C84384" w14:textId="77777777" w:rsidR="008A7CD7" w:rsidRPr="008A7CD7" w:rsidRDefault="008A7CD7" w:rsidP="008A7CD7">
      <w:pPr>
        <w:ind w:firstLine="0"/>
        <w:jc w:val="left"/>
        <w:rPr>
          <w:lang w:val="en-US"/>
        </w:rPr>
      </w:pPr>
      <w:r w:rsidRPr="008A7CD7">
        <w:rPr>
          <w:lang w:val="en-US"/>
        </w:rPr>
        <w:t xml:space="preserve">    final_data.post_corpus = final_data.post_corpus.apply(lambda x: preprocess_text(x))</w:t>
      </w:r>
    </w:p>
    <w:p w14:paraId="32D2CE75" w14:textId="77777777" w:rsidR="008A7CD7" w:rsidRPr="008A7CD7" w:rsidRDefault="008A7CD7" w:rsidP="008A7CD7">
      <w:pPr>
        <w:ind w:firstLine="0"/>
        <w:jc w:val="left"/>
        <w:rPr>
          <w:lang w:val="en-US"/>
        </w:rPr>
      </w:pPr>
      <w:r w:rsidRPr="008A7CD7">
        <w:rPr>
          <w:lang w:val="en-US"/>
        </w:rPr>
        <w:t xml:space="preserve">    final_data['processed_title'] = final_data.original_title.apply(lambda x: preprocess_text(x))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final_data['overall_scores'] = (final_data.overall_scores - final_data.overall_scores.mean()) / (</w:t>
      </w:r>
    </w:p>
    <w:p w14:paraId="668FC5F2" w14:textId="77777777" w:rsidR="008A7CD7" w:rsidRPr="008A7CD7" w:rsidRDefault="008A7CD7" w:rsidP="008A7CD7">
      <w:pPr>
        <w:ind w:firstLine="0"/>
        <w:jc w:val="left"/>
        <w:rPr>
          <w:lang w:val="en-US"/>
        </w:rPr>
      </w:pPr>
      <w:r w:rsidRPr="008A7CD7">
        <w:rPr>
          <w:lang w:val="en-US"/>
        </w:rPr>
        <w:t xml:space="preserve">            final_data.overall_scores.max() - final_data.overall_scores.min())</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final_data.tags = final_data.tags.apply(lambda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final_data = final_data.drop(['answers_content'],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final_data</w:t>
      </w:r>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df1 = pd.read_parquet(f'{DATA_PATH}/de_duplicated_data1.gzip', engine="pyarrow")</w:t>
      </w:r>
    </w:p>
    <w:p w14:paraId="35D7339D" w14:textId="2BD754B9" w:rsidR="008A7CD7" w:rsidRDefault="008A7CD7" w:rsidP="008A7CD7">
      <w:pPr>
        <w:ind w:firstLine="0"/>
        <w:jc w:val="left"/>
        <w:rPr>
          <w:lang w:val="en-US"/>
        </w:rPr>
      </w:pPr>
      <w:r w:rsidRPr="008A7CD7">
        <w:rPr>
          <w:lang w:val="en-US"/>
        </w:rPr>
        <w:t>save_parts(df1,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bookmarkStart w:id="64" w:name="_Toc106018402"/>
      <w:r>
        <w:rPr>
          <w:lang w:val="en-US"/>
        </w:rPr>
        <w:lastRenderedPageBreak/>
        <w:t>normalize_functions.py</w:t>
      </w:r>
      <w:bookmarkEnd w:id="64"/>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import nltk</w:t>
      </w:r>
    </w:p>
    <w:p w14:paraId="3B61DD80" w14:textId="77777777" w:rsidR="008A16A7" w:rsidRPr="008A16A7" w:rsidRDefault="008A16A7" w:rsidP="008A16A7">
      <w:pPr>
        <w:ind w:firstLine="0"/>
        <w:jc w:val="left"/>
        <w:rPr>
          <w:lang w:val="en-US"/>
        </w:rPr>
      </w:pPr>
      <w:r w:rsidRPr="008A16A7">
        <w:rPr>
          <w:lang w:val="en-US"/>
        </w:rPr>
        <w:t>from nltk.corpus import stopwords</w:t>
      </w:r>
    </w:p>
    <w:p w14:paraId="347B4726" w14:textId="77777777" w:rsidR="008A16A7" w:rsidRPr="008A16A7" w:rsidRDefault="008A16A7" w:rsidP="008A16A7">
      <w:pPr>
        <w:ind w:firstLine="0"/>
        <w:jc w:val="left"/>
        <w:rPr>
          <w:lang w:val="en-US"/>
        </w:rPr>
      </w:pPr>
      <w:r w:rsidRPr="008A16A7">
        <w:rPr>
          <w:lang w:val="en-US"/>
        </w:rPr>
        <w:t>from nltk.tokenize import RegexpTokenizer</w:t>
      </w:r>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r w:rsidRPr="008A16A7">
        <w:rPr>
          <w:lang w:val="en-US"/>
        </w:rPr>
        <w:t>nltk.download('stopwords')</w:t>
      </w:r>
    </w:p>
    <w:p w14:paraId="124C2ECD" w14:textId="77777777" w:rsidR="008A16A7" w:rsidRPr="008A16A7" w:rsidRDefault="008A16A7" w:rsidP="008A16A7">
      <w:pPr>
        <w:ind w:firstLine="0"/>
        <w:jc w:val="left"/>
        <w:rPr>
          <w:lang w:val="en-US"/>
        </w:rPr>
      </w:pPr>
      <w:r w:rsidRPr="008A16A7">
        <w:rPr>
          <w:lang w:val="en-US"/>
        </w:rPr>
        <w:t>EN = spacy.load('en_core_web_sm')</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def tokenize_text(text):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EN.tokenizer(text)</w:t>
      </w:r>
    </w:p>
    <w:p w14:paraId="53EDD3A7" w14:textId="77777777" w:rsidR="008A16A7" w:rsidRPr="008A16A7" w:rsidRDefault="008A16A7" w:rsidP="008A16A7">
      <w:pPr>
        <w:ind w:firstLine="0"/>
        <w:jc w:val="left"/>
        <w:rPr>
          <w:lang w:val="en-US"/>
        </w:rPr>
      </w:pPr>
      <w:r w:rsidRPr="008A16A7">
        <w:rPr>
          <w:lang w:val="en-US"/>
        </w:rPr>
        <w:t xml:space="preserve">    return [token.text.lower() for token in tokens if not token.is_space]</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def to_lowercase(words):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new_words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new_word = word.lower()</w:t>
      </w:r>
    </w:p>
    <w:p w14:paraId="413E2A52" w14:textId="77777777" w:rsidR="008A16A7" w:rsidRPr="008A16A7" w:rsidRDefault="008A16A7" w:rsidP="008A16A7">
      <w:pPr>
        <w:ind w:firstLine="0"/>
        <w:jc w:val="left"/>
        <w:rPr>
          <w:lang w:val="en-US"/>
        </w:rPr>
      </w:pPr>
      <w:r w:rsidRPr="008A16A7">
        <w:rPr>
          <w:lang w:val="en-US"/>
        </w:rPr>
        <w:t xml:space="preserve">        new_words.append(new_word)</w:t>
      </w:r>
    </w:p>
    <w:p w14:paraId="08EA63D5" w14:textId="77777777" w:rsidR="008A16A7" w:rsidRPr="008A16A7" w:rsidRDefault="008A16A7" w:rsidP="008A16A7">
      <w:pPr>
        <w:ind w:firstLine="0"/>
        <w:jc w:val="left"/>
        <w:rPr>
          <w:lang w:val="en-US"/>
        </w:rPr>
      </w:pPr>
      <w:r w:rsidRPr="008A16A7">
        <w:rPr>
          <w:lang w:val="en-US"/>
        </w:rPr>
        <w:t xml:space="preserve">    return new_words</w:t>
      </w:r>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def remove_punctuation(words):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new_words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new_word = re.sub(r'[^\w\s]', '', word)</w:t>
      </w:r>
    </w:p>
    <w:p w14:paraId="5A7ADB66" w14:textId="77777777" w:rsidR="008A16A7" w:rsidRPr="008A16A7" w:rsidRDefault="008A16A7" w:rsidP="008A16A7">
      <w:pPr>
        <w:ind w:firstLine="0"/>
        <w:jc w:val="left"/>
        <w:rPr>
          <w:lang w:val="en-US"/>
        </w:rPr>
      </w:pPr>
      <w:r w:rsidRPr="008A16A7">
        <w:rPr>
          <w:lang w:val="en-US"/>
        </w:rPr>
        <w:t xml:space="preserve">        if new_word != '':</w:t>
      </w:r>
    </w:p>
    <w:p w14:paraId="363FCAC5" w14:textId="77777777" w:rsidR="008A16A7" w:rsidRPr="008A16A7" w:rsidRDefault="008A16A7" w:rsidP="008A16A7">
      <w:pPr>
        <w:ind w:firstLine="0"/>
        <w:jc w:val="left"/>
        <w:rPr>
          <w:lang w:val="en-US"/>
        </w:rPr>
      </w:pPr>
      <w:r w:rsidRPr="008A16A7">
        <w:rPr>
          <w:lang w:val="en-US"/>
        </w:rPr>
        <w:t xml:space="preserve">            new_words.append(new_word)</w:t>
      </w:r>
    </w:p>
    <w:p w14:paraId="4852C4ED" w14:textId="77777777" w:rsidR="008A16A7" w:rsidRPr="008A16A7" w:rsidRDefault="008A16A7" w:rsidP="008A16A7">
      <w:pPr>
        <w:ind w:firstLine="0"/>
        <w:jc w:val="left"/>
        <w:rPr>
          <w:lang w:val="en-US"/>
        </w:rPr>
      </w:pPr>
      <w:r w:rsidRPr="008A16A7">
        <w:rPr>
          <w:lang w:val="en-US"/>
        </w:rPr>
        <w:t xml:space="preserve">    return new_words</w:t>
      </w:r>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def remove_stopwords(words):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new_words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stopwords.words('english'):</w:t>
      </w:r>
    </w:p>
    <w:p w14:paraId="0B7C5768" w14:textId="77777777" w:rsidR="008A16A7" w:rsidRPr="008A16A7" w:rsidRDefault="008A16A7" w:rsidP="008A16A7">
      <w:pPr>
        <w:ind w:firstLine="0"/>
        <w:jc w:val="left"/>
        <w:rPr>
          <w:lang w:val="en-US"/>
        </w:rPr>
      </w:pPr>
      <w:r w:rsidRPr="008A16A7">
        <w:rPr>
          <w:lang w:val="en-US"/>
        </w:rPr>
        <w:t xml:space="preserve">            new_words.append(word)</w:t>
      </w:r>
    </w:p>
    <w:p w14:paraId="3C31EEBF" w14:textId="77777777" w:rsidR="008A16A7" w:rsidRPr="008A16A7" w:rsidRDefault="008A16A7" w:rsidP="008A16A7">
      <w:pPr>
        <w:ind w:firstLine="0"/>
        <w:jc w:val="left"/>
        <w:rPr>
          <w:lang w:val="en-US"/>
        </w:rPr>
      </w:pPr>
      <w:r w:rsidRPr="008A16A7">
        <w:rPr>
          <w:lang w:val="en-US"/>
        </w:rPr>
        <w:t xml:space="preserve">    return new_words</w:t>
      </w:r>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to_lowercase(words)</w:t>
      </w:r>
    </w:p>
    <w:p w14:paraId="39F55502" w14:textId="77777777" w:rsidR="008A16A7" w:rsidRPr="008A16A7" w:rsidRDefault="008A16A7" w:rsidP="008A16A7">
      <w:pPr>
        <w:ind w:firstLine="0"/>
        <w:jc w:val="left"/>
        <w:rPr>
          <w:lang w:val="en-US"/>
        </w:rPr>
      </w:pPr>
      <w:r w:rsidRPr="008A16A7">
        <w:rPr>
          <w:lang w:val="en-US"/>
        </w:rPr>
        <w:t xml:space="preserve">    words = RegexpTokenizer(r"[a-zA-Z0-9._+#]+").tokenize('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remove_stopwords(words)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def tokenize_code(text):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RegexpTokenizer(r"[a-zA-Z0-9._+#]+").tokenize(text)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def preprocess_text(text):</w:t>
      </w:r>
    </w:p>
    <w:p w14:paraId="5FBCF715" w14:textId="1AEF5591" w:rsidR="008A16A7" w:rsidRDefault="008A16A7" w:rsidP="008A16A7">
      <w:pPr>
        <w:ind w:firstLine="0"/>
        <w:jc w:val="left"/>
        <w:rPr>
          <w:lang w:val="en-US"/>
        </w:rPr>
      </w:pPr>
      <w:r w:rsidRPr="008A16A7">
        <w:rPr>
          <w:lang w:val="en-US"/>
        </w:rPr>
        <w:t xml:space="preserve">    return ' '.join(normalize(tokenize_text(text)))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r w:rsidRPr="00411E01">
        <w:rPr>
          <w:lang w:val="en-US"/>
        </w:rPr>
        <w:t>env.read_env()</w:t>
      </w:r>
    </w:p>
    <w:p w14:paraId="04999BC2" w14:textId="77777777" w:rsidR="00411E01" w:rsidRPr="00411E01" w:rsidRDefault="00411E01" w:rsidP="00411E01">
      <w:pPr>
        <w:ind w:firstLine="0"/>
        <w:jc w:val="left"/>
        <w:rPr>
          <w:lang w:val="en-US"/>
        </w:rPr>
      </w:pPr>
      <w:r w:rsidRPr="00411E01">
        <w:rPr>
          <w:lang w:val="en-US"/>
        </w:rPr>
        <w:t>DATA_PATH = env.str("DATA_PATH")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df1 = pd.read_parquet(f'{DATA_PATH}/raw_data1.gzip', engine="pyarrow")</w:t>
      </w:r>
    </w:p>
    <w:p w14:paraId="7811FCDC" w14:textId="77777777" w:rsidR="00411E01" w:rsidRPr="00411E01" w:rsidRDefault="00411E01" w:rsidP="00411E01">
      <w:pPr>
        <w:ind w:firstLine="0"/>
        <w:jc w:val="left"/>
        <w:rPr>
          <w:lang w:val="en-US"/>
        </w:rPr>
      </w:pPr>
      <w:r w:rsidRPr="00411E01">
        <w:rPr>
          <w:lang w:val="en-US"/>
        </w:rPr>
        <w:t>df2 = pd.read_parquet(f'{DATA_PATH}/raw_data2.gzip', engine="pyarrow")</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Check if dataframes contains NaN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Drop NaN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Check if dataframes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de_duplicated_data1 = df1.groupby(['id', 'title', 'body', 'tags'], as_index=False) \</w:t>
      </w:r>
    </w:p>
    <w:p w14:paraId="4A58389E"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3580EE00" w14:textId="77777777" w:rsidR="00411E01" w:rsidRPr="00411E01" w:rsidRDefault="00411E01" w:rsidP="00411E01">
      <w:pPr>
        <w:ind w:firstLine="0"/>
        <w:jc w:val="left"/>
        <w:rPr>
          <w:lang w:val="en-US"/>
        </w:rPr>
      </w:pPr>
      <w:r w:rsidRPr="00411E01">
        <w:rPr>
          <w:lang w:val="en-US"/>
        </w:rPr>
        <w:t>de_duplicated_data2 = df2.groupby(['id', 'title', 'body', 'tags'], as_index=False) \</w:t>
      </w:r>
    </w:p>
    <w:p w14:paraId="2E373F5B"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compression='gzip',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compression='gzip',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bookmarkStart w:id="65" w:name="_Toc106018403"/>
      <w:r>
        <w:rPr>
          <w:lang w:val="en-US"/>
        </w:rPr>
        <w:lastRenderedPageBreak/>
        <w:t>logger.py</w:t>
      </w:r>
      <w:bookmarkEnd w:id="65"/>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r w:rsidRPr="00807A01">
        <w:rPr>
          <w:lang w:val="en-US"/>
        </w:rPr>
        <w:t>env.read_env()</w:t>
      </w:r>
    </w:p>
    <w:p w14:paraId="67C17F1D" w14:textId="77777777" w:rsidR="00807A01" w:rsidRPr="00807A01" w:rsidRDefault="00807A01" w:rsidP="00807A01">
      <w:pPr>
        <w:ind w:firstLine="0"/>
        <w:jc w:val="left"/>
        <w:rPr>
          <w:lang w:val="en-US"/>
        </w:rPr>
      </w:pPr>
      <w:r w:rsidRPr="00807A01">
        <w:rPr>
          <w:lang w:val="en-US"/>
        </w:rPr>
        <w:t>ROOT = env.str("ROOT_PATH")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class LevelFilter(logging.Filter):</w:t>
      </w:r>
    </w:p>
    <w:p w14:paraId="08332276" w14:textId="77777777" w:rsidR="00807A01" w:rsidRPr="00807A01" w:rsidRDefault="00807A01" w:rsidP="00807A01">
      <w:pPr>
        <w:ind w:firstLine="0"/>
        <w:jc w:val="left"/>
        <w:rPr>
          <w:lang w:val="en-US"/>
        </w:rPr>
      </w:pPr>
      <w:r w:rsidRPr="00807A01">
        <w:rPr>
          <w:lang w:val="en-US"/>
        </w:rPr>
        <w:t xml:space="preserve">    def __init__(self, level):</w:t>
      </w:r>
    </w:p>
    <w:p w14:paraId="2CBDBAFF" w14:textId="77777777" w:rsidR="00807A01" w:rsidRPr="00807A01" w:rsidRDefault="00807A01" w:rsidP="00807A01">
      <w:pPr>
        <w:ind w:firstLine="0"/>
        <w:jc w:val="left"/>
        <w:rPr>
          <w:lang w:val="en-US"/>
        </w:rPr>
      </w:pPr>
      <w:r w:rsidRPr="00807A01">
        <w:rPr>
          <w:lang w:val="en-US"/>
        </w:rPr>
        <w:t xml:space="preserve">        super().__init__()</w:t>
      </w:r>
    </w:p>
    <w:p w14:paraId="05BB8FF9" w14:textId="77777777" w:rsidR="00807A01" w:rsidRPr="00807A01" w:rsidRDefault="00807A01" w:rsidP="00807A01">
      <w:pPr>
        <w:ind w:firstLine="0"/>
        <w:jc w:val="left"/>
        <w:rPr>
          <w:lang w:val="en-US"/>
        </w:rPr>
      </w:pPr>
      <w:r w:rsidRPr="00807A01">
        <w:rPr>
          <w:lang w:val="en-US"/>
        </w:rPr>
        <w:t xml:space="preserve">        self.__level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logging.LogRecord) -&gt; bool:</w:t>
      </w:r>
    </w:p>
    <w:p w14:paraId="7DB355E5" w14:textId="77777777" w:rsidR="00807A01" w:rsidRPr="00807A01" w:rsidRDefault="00807A01" w:rsidP="00807A01">
      <w:pPr>
        <w:ind w:firstLine="0"/>
        <w:jc w:val="left"/>
        <w:rPr>
          <w:lang w:val="en-US"/>
        </w:rPr>
      </w:pPr>
      <w:r w:rsidRPr="00807A01">
        <w:rPr>
          <w:lang w:val="en-US"/>
        </w:rPr>
        <w:t xml:space="preserve">        return record.levelno &lt;= self.__level</w:t>
      </w:r>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def get_logger(handle_info=True, handle_errors=True) -&gt; logging.Logger:</w:t>
      </w:r>
    </w:p>
    <w:p w14:paraId="14584F69" w14:textId="77777777" w:rsidR="00807A01" w:rsidRPr="00807A01" w:rsidRDefault="00807A01" w:rsidP="00807A01">
      <w:pPr>
        <w:ind w:firstLine="0"/>
        <w:jc w:val="left"/>
        <w:rPr>
          <w:lang w:val="en-US"/>
        </w:rPr>
      </w:pPr>
      <w:r w:rsidRPr="00807A01">
        <w:rPr>
          <w:lang w:val="en-US"/>
        </w:rPr>
        <w:t xml:space="preserve">    logger = logging.getLogger(__name__)</w:t>
      </w:r>
    </w:p>
    <w:p w14:paraId="1AEB2B17" w14:textId="77777777" w:rsidR="00807A01" w:rsidRPr="00807A01" w:rsidRDefault="00807A01" w:rsidP="00807A01">
      <w:pPr>
        <w:ind w:firstLine="0"/>
        <w:jc w:val="left"/>
        <w:rPr>
          <w:lang w:val="en-US"/>
        </w:rPr>
      </w:pPr>
      <w:r w:rsidRPr="00807A01">
        <w:rPr>
          <w:lang w:val="en-US"/>
        </w:rPr>
        <w:t xml:space="preserve">    format_str = u'%(filename)s [LINE:%(lineno)d] #%(levelname)-8s [%(asctime)s]  %(message)s'</w:t>
      </w:r>
    </w:p>
    <w:p w14:paraId="4AE0D0D2" w14:textId="77777777" w:rsidR="00807A01" w:rsidRPr="00807A01" w:rsidRDefault="00807A01" w:rsidP="00807A01">
      <w:pPr>
        <w:ind w:firstLine="0"/>
        <w:jc w:val="left"/>
        <w:rPr>
          <w:lang w:val="en-US"/>
        </w:rPr>
      </w:pPr>
      <w:r w:rsidRPr="00807A01">
        <w:rPr>
          <w:lang w:val="en-US"/>
        </w:rPr>
        <w:t xml:space="preserve">    formatter = logging.Formatter(format_str)</w:t>
      </w:r>
    </w:p>
    <w:p w14:paraId="2DB7DC5C" w14:textId="77777777" w:rsidR="00807A01" w:rsidRPr="00807A01" w:rsidRDefault="00807A01" w:rsidP="00807A01">
      <w:pPr>
        <w:ind w:firstLine="0"/>
        <w:jc w:val="left"/>
        <w:rPr>
          <w:lang w:val="en-US"/>
        </w:rPr>
      </w:pPr>
      <w:r w:rsidRPr="00807A01">
        <w:rPr>
          <w:lang w:val="en-US"/>
        </w:rPr>
        <w:t xml:space="preserve">    logger.setLevel(level=logging.INFO)</w:t>
      </w:r>
    </w:p>
    <w:p w14:paraId="018D879F" w14:textId="77777777" w:rsidR="00807A01" w:rsidRPr="00807A01" w:rsidRDefault="00807A01" w:rsidP="00807A01">
      <w:pPr>
        <w:ind w:firstLine="0"/>
        <w:jc w:val="left"/>
        <w:rPr>
          <w:lang w:val="en-US"/>
        </w:rPr>
      </w:pPr>
      <w:r w:rsidRPr="00807A01">
        <w:rPr>
          <w:lang w:val="en-US"/>
        </w:rPr>
        <w:t xml:space="preserve">    if handle_info:</w:t>
      </w:r>
    </w:p>
    <w:p w14:paraId="2D989C34" w14:textId="77777777" w:rsidR="00807A01" w:rsidRPr="00807A01" w:rsidRDefault="00807A01" w:rsidP="00807A01">
      <w:pPr>
        <w:ind w:firstLine="0"/>
        <w:jc w:val="left"/>
        <w:rPr>
          <w:lang w:val="en-US"/>
        </w:rPr>
      </w:pPr>
      <w:r w:rsidRPr="00807A01">
        <w:rPr>
          <w:lang w:val="en-US"/>
        </w:rPr>
        <w:t xml:space="preserve">        file_info_handler = logging.FileHandler(f'{ROOT}/info.log')</w:t>
      </w:r>
    </w:p>
    <w:p w14:paraId="52AD4EA2" w14:textId="77777777" w:rsidR="00807A01" w:rsidRPr="00807A01" w:rsidRDefault="00807A01" w:rsidP="00807A01">
      <w:pPr>
        <w:ind w:firstLine="0"/>
        <w:jc w:val="left"/>
        <w:rPr>
          <w:lang w:val="en-US"/>
        </w:rPr>
      </w:pPr>
      <w:r w:rsidRPr="00807A01">
        <w:rPr>
          <w:lang w:val="en-US"/>
        </w:rPr>
        <w:t xml:space="preserve">        file_info_handler.setLevel(logging.INFO)</w:t>
      </w:r>
    </w:p>
    <w:p w14:paraId="5DAE76BA" w14:textId="77777777" w:rsidR="00807A01" w:rsidRPr="00807A01" w:rsidRDefault="00807A01" w:rsidP="00807A01">
      <w:pPr>
        <w:ind w:firstLine="0"/>
        <w:jc w:val="left"/>
        <w:rPr>
          <w:lang w:val="en-US"/>
        </w:rPr>
      </w:pPr>
      <w:r w:rsidRPr="00807A01">
        <w:rPr>
          <w:lang w:val="en-US"/>
        </w:rPr>
        <w:t xml:space="preserve">        file_info_handler.setFormatter(formatter)</w:t>
      </w:r>
    </w:p>
    <w:p w14:paraId="090DA5E0" w14:textId="77777777" w:rsidR="00807A01" w:rsidRPr="00807A01" w:rsidRDefault="00807A01" w:rsidP="00807A01">
      <w:pPr>
        <w:ind w:firstLine="0"/>
        <w:jc w:val="left"/>
        <w:rPr>
          <w:lang w:val="en-US"/>
        </w:rPr>
      </w:pPr>
      <w:r w:rsidRPr="00807A01">
        <w:rPr>
          <w:lang w:val="en-US"/>
        </w:rPr>
        <w:t xml:space="preserve">        file_info_handler.addFilter(LevelFilter(logging.INFO))</w:t>
      </w:r>
    </w:p>
    <w:p w14:paraId="6BA12FDB" w14:textId="77777777" w:rsidR="00807A01" w:rsidRPr="00807A01" w:rsidRDefault="00807A01" w:rsidP="00807A01">
      <w:pPr>
        <w:ind w:firstLine="0"/>
        <w:jc w:val="left"/>
        <w:rPr>
          <w:lang w:val="en-US"/>
        </w:rPr>
      </w:pPr>
      <w:r w:rsidRPr="00807A01">
        <w:rPr>
          <w:lang w:val="en-US"/>
        </w:rPr>
        <w:t xml:space="preserve">        logger.addHandler(file_info_handler)</w:t>
      </w:r>
    </w:p>
    <w:p w14:paraId="21B5C837" w14:textId="77777777" w:rsidR="00807A01" w:rsidRPr="00807A01" w:rsidRDefault="00807A01" w:rsidP="00807A01">
      <w:pPr>
        <w:ind w:firstLine="0"/>
        <w:jc w:val="left"/>
        <w:rPr>
          <w:lang w:val="en-US"/>
        </w:rPr>
      </w:pPr>
      <w:r w:rsidRPr="00807A01">
        <w:rPr>
          <w:lang w:val="en-US"/>
        </w:rPr>
        <w:lastRenderedPageBreak/>
        <w:t xml:space="preserve">    if handle_errors:</w:t>
      </w:r>
    </w:p>
    <w:p w14:paraId="55CEAFEF" w14:textId="77777777" w:rsidR="00807A01" w:rsidRPr="00807A01" w:rsidRDefault="00807A01" w:rsidP="00807A01">
      <w:pPr>
        <w:ind w:firstLine="0"/>
        <w:jc w:val="left"/>
        <w:rPr>
          <w:lang w:val="en-US"/>
        </w:rPr>
      </w:pPr>
      <w:r w:rsidRPr="00807A01">
        <w:rPr>
          <w:lang w:val="en-US"/>
        </w:rPr>
        <w:t xml:space="preserve">        file_error_handler = logging.FileHandler(f'{ROOT}/errors.log')</w:t>
      </w:r>
    </w:p>
    <w:p w14:paraId="75404860" w14:textId="77777777" w:rsidR="00807A01" w:rsidRPr="00807A01" w:rsidRDefault="00807A01" w:rsidP="00807A01">
      <w:pPr>
        <w:ind w:firstLine="0"/>
        <w:jc w:val="left"/>
        <w:rPr>
          <w:lang w:val="en-US"/>
        </w:rPr>
      </w:pPr>
      <w:r w:rsidRPr="00807A01">
        <w:rPr>
          <w:lang w:val="en-US"/>
        </w:rPr>
        <w:t xml:space="preserve">        file_error_handler.setLevel(logging.ERROR)</w:t>
      </w:r>
    </w:p>
    <w:p w14:paraId="3E2581F0" w14:textId="77777777" w:rsidR="00807A01" w:rsidRPr="00807A01" w:rsidRDefault="00807A01" w:rsidP="00807A01">
      <w:pPr>
        <w:ind w:firstLine="0"/>
        <w:jc w:val="left"/>
        <w:rPr>
          <w:lang w:val="en-US"/>
        </w:rPr>
      </w:pPr>
      <w:r w:rsidRPr="00807A01">
        <w:rPr>
          <w:lang w:val="en-US"/>
        </w:rPr>
        <w:t xml:space="preserve">        file_error_handler.setFormatter(formatter)</w:t>
      </w:r>
    </w:p>
    <w:p w14:paraId="3FF69FCA" w14:textId="77777777" w:rsidR="00807A01" w:rsidRPr="00807A01" w:rsidRDefault="00807A01" w:rsidP="00807A01">
      <w:pPr>
        <w:ind w:firstLine="0"/>
        <w:jc w:val="left"/>
        <w:rPr>
          <w:lang w:val="en-US"/>
        </w:rPr>
      </w:pPr>
      <w:r w:rsidRPr="00807A01">
        <w:rPr>
          <w:lang w:val="en-US"/>
        </w:rPr>
        <w:t xml:space="preserve">        logger.addHandler(file_error_handler)</w:t>
      </w:r>
    </w:p>
    <w:p w14:paraId="735CECC9" w14:textId="77777777" w:rsidR="00807A01" w:rsidRPr="00807A01" w:rsidRDefault="00807A01" w:rsidP="00807A01">
      <w:pPr>
        <w:ind w:firstLine="0"/>
        <w:jc w:val="left"/>
        <w:rPr>
          <w:lang w:val="en-US"/>
        </w:rPr>
      </w:pPr>
      <w:r w:rsidRPr="00807A01">
        <w:rPr>
          <w:lang w:val="en-US"/>
        </w:rPr>
        <w:t xml:space="preserve">    logging.basicConfig(format=format_str,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0A9EF" w14:textId="77777777" w:rsidR="00C40236" w:rsidRDefault="00C40236" w:rsidP="000A1376">
      <w:pPr>
        <w:spacing w:line="240" w:lineRule="auto"/>
      </w:pPr>
      <w:r>
        <w:separator/>
      </w:r>
    </w:p>
  </w:endnote>
  <w:endnote w:type="continuationSeparator" w:id="0">
    <w:p w14:paraId="2CA83EE4" w14:textId="77777777" w:rsidR="00C40236" w:rsidRDefault="00C40236"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1272D" w14:textId="77777777" w:rsidR="00C40236" w:rsidRDefault="00C40236" w:rsidP="000A1376">
      <w:pPr>
        <w:spacing w:line="240" w:lineRule="auto"/>
      </w:pPr>
      <w:r>
        <w:separator/>
      </w:r>
    </w:p>
  </w:footnote>
  <w:footnote w:type="continuationSeparator" w:id="0">
    <w:p w14:paraId="3CF483C0" w14:textId="77777777" w:rsidR="00C40236" w:rsidRDefault="00C40236"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3511A"/>
    <w:rsid w:val="00035F90"/>
    <w:rsid w:val="00037B31"/>
    <w:rsid w:val="00040869"/>
    <w:rsid w:val="0004238B"/>
    <w:rsid w:val="000468BC"/>
    <w:rsid w:val="00046B26"/>
    <w:rsid w:val="00050FEE"/>
    <w:rsid w:val="00052353"/>
    <w:rsid w:val="00052E2F"/>
    <w:rsid w:val="00055626"/>
    <w:rsid w:val="0006283F"/>
    <w:rsid w:val="0006579F"/>
    <w:rsid w:val="000660D2"/>
    <w:rsid w:val="00072F48"/>
    <w:rsid w:val="0007558C"/>
    <w:rsid w:val="000778AC"/>
    <w:rsid w:val="0009680F"/>
    <w:rsid w:val="000A1376"/>
    <w:rsid w:val="000A309B"/>
    <w:rsid w:val="000A476E"/>
    <w:rsid w:val="000A4B13"/>
    <w:rsid w:val="000A7361"/>
    <w:rsid w:val="000B2940"/>
    <w:rsid w:val="000B4729"/>
    <w:rsid w:val="000B4972"/>
    <w:rsid w:val="000B716E"/>
    <w:rsid w:val="000C3078"/>
    <w:rsid w:val="000C310C"/>
    <w:rsid w:val="000C4665"/>
    <w:rsid w:val="000C4BE6"/>
    <w:rsid w:val="000C6411"/>
    <w:rsid w:val="000C6C6F"/>
    <w:rsid w:val="000D64EC"/>
    <w:rsid w:val="000F5195"/>
    <w:rsid w:val="00107E6E"/>
    <w:rsid w:val="00111E59"/>
    <w:rsid w:val="00131E52"/>
    <w:rsid w:val="001331D8"/>
    <w:rsid w:val="00133755"/>
    <w:rsid w:val="00137574"/>
    <w:rsid w:val="001425A3"/>
    <w:rsid w:val="00147501"/>
    <w:rsid w:val="001478E2"/>
    <w:rsid w:val="0015207B"/>
    <w:rsid w:val="001546AC"/>
    <w:rsid w:val="00161F4E"/>
    <w:rsid w:val="00167DE2"/>
    <w:rsid w:val="001754BF"/>
    <w:rsid w:val="00175AB8"/>
    <w:rsid w:val="001848ED"/>
    <w:rsid w:val="0019061B"/>
    <w:rsid w:val="001908D5"/>
    <w:rsid w:val="00194AE7"/>
    <w:rsid w:val="00197461"/>
    <w:rsid w:val="001A1B49"/>
    <w:rsid w:val="001A3523"/>
    <w:rsid w:val="001A4AF8"/>
    <w:rsid w:val="001A77C6"/>
    <w:rsid w:val="001A7FC0"/>
    <w:rsid w:val="001B2440"/>
    <w:rsid w:val="001C7FDB"/>
    <w:rsid w:val="001E0E8C"/>
    <w:rsid w:val="001E194A"/>
    <w:rsid w:val="001E42DC"/>
    <w:rsid w:val="001E5130"/>
    <w:rsid w:val="001F6755"/>
    <w:rsid w:val="001F7333"/>
    <w:rsid w:val="0020215E"/>
    <w:rsid w:val="00207645"/>
    <w:rsid w:val="00211015"/>
    <w:rsid w:val="00213C32"/>
    <w:rsid w:val="00216123"/>
    <w:rsid w:val="00223B78"/>
    <w:rsid w:val="0023002F"/>
    <w:rsid w:val="00230BA0"/>
    <w:rsid w:val="00232848"/>
    <w:rsid w:val="0023380C"/>
    <w:rsid w:val="00240654"/>
    <w:rsid w:val="00241EF9"/>
    <w:rsid w:val="002426AE"/>
    <w:rsid w:val="00242F36"/>
    <w:rsid w:val="002446BC"/>
    <w:rsid w:val="0024641E"/>
    <w:rsid w:val="0025211D"/>
    <w:rsid w:val="002719FE"/>
    <w:rsid w:val="00273243"/>
    <w:rsid w:val="00274487"/>
    <w:rsid w:val="0027477A"/>
    <w:rsid w:val="00276E75"/>
    <w:rsid w:val="00281AD0"/>
    <w:rsid w:val="002820AE"/>
    <w:rsid w:val="00282914"/>
    <w:rsid w:val="00282FB2"/>
    <w:rsid w:val="002876A4"/>
    <w:rsid w:val="00292FF8"/>
    <w:rsid w:val="0029494B"/>
    <w:rsid w:val="00296ACD"/>
    <w:rsid w:val="002A1646"/>
    <w:rsid w:val="002A2606"/>
    <w:rsid w:val="002A3EE1"/>
    <w:rsid w:val="002A6F48"/>
    <w:rsid w:val="002B0007"/>
    <w:rsid w:val="002B4B00"/>
    <w:rsid w:val="002C2066"/>
    <w:rsid w:val="002C4213"/>
    <w:rsid w:val="002C77FC"/>
    <w:rsid w:val="002D137C"/>
    <w:rsid w:val="002E1DDC"/>
    <w:rsid w:val="002F332E"/>
    <w:rsid w:val="002F3FFC"/>
    <w:rsid w:val="00305C86"/>
    <w:rsid w:val="003121A1"/>
    <w:rsid w:val="00321D41"/>
    <w:rsid w:val="00322F24"/>
    <w:rsid w:val="003339D5"/>
    <w:rsid w:val="003425B5"/>
    <w:rsid w:val="00344B04"/>
    <w:rsid w:val="00346652"/>
    <w:rsid w:val="00346B43"/>
    <w:rsid w:val="00346C3D"/>
    <w:rsid w:val="003531A6"/>
    <w:rsid w:val="00354B2F"/>
    <w:rsid w:val="00360937"/>
    <w:rsid w:val="00361FB6"/>
    <w:rsid w:val="0036419B"/>
    <w:rsid w:val="003711B5"/>
    <w:rsid w:val="00373F81"/>
    <w:rsid w:val="00376F9D"/>
    <w:rsid w:val="003773FE"/>
    <w:rsid w:val="003808E4"/>
    <w:rsid w:val="00382C39"/>
    <w:rsid w:val="00383EBE"/>
    <w:rsid w:val="0038553B"/>
    <w:rsid w:val="0039163A"/>
    <w:rsid w:val="003A114F"/>
    <w:rsid w:val="003A2B40"/>
    <w:rsid w:val="003A5BFF"/>
    <w:rsid w:val="003A6E28"/>
    <w:rsid w:val="003A786D"/>
    <w:rsid w:val="003B6106"/>
    <w:rsid w:val="003B6AF1"/>
    <w:rsid w:val="003D2AFA"/>
    <w:rsid w:val="003D31CE"/>
    <w:rsid w:val="003D35AE"/>
    <w:rsid w:val="003E24D5"/>
    <w:rsid w:val="003E6BB5"/>
    <w:rsid w:val="003F18E0"/>
    <w:rsid w:val="003F1E4A"/>
    <w:rsid w:val="0040471C"/>
    <w:rsid w:val="00411E01"/>
    <w:rsid w:val="00420100"/>
    <w:rsid w:val="00430661"/>
    <w:rsid w:val="004360E7"/>
    <w:rsid w:val="004429F7"/>
    <w:rsid w:val="004457EC"/>
    <w:rsid w:val="004468BF"/>
    <w:rsid w:val="00451796"/>
    <w:rsid w:val="0045183E"/>
    <w:rsid w:val="004542BF"/>
    <w:rsid w:val="00460397"/>
    <w:rsid w:val="00461DEE"/>
    <w:rsid w:val="00464820"/>
    <w:rsid w:val="00465197"/>
    <w:rsid w:val="00465327"/>
    <w:rsid w:val="00465FA0"/>
    <w:rsid w:val="0046635E"/>
    <w:rsid w:val="00470430"/>
    <w:rsid w:val="004779C5"/>
    <w:rsid w:val="00477BFF"/>
    <w:rsid w:val="00490737"/>
    <w:rsid w:val="004914EB"/>
    <w:rsid w:val="0049737D"/>
    <w:rsid w:val="004A1D71"/>
    <w:rsid w:val="004A5B3D"/>
    <w:rsid w:val="004B5255"/>
    <w:rsid w:val="004B61B6"/>
    <w:rsid w:val="004C0E21"/>
    <w:rsid w:val="004C424D"/>
    <w:rsid w:val="004C7268"/>
    <w:rsid w:val="004C72F3"/>
    <w:rsid w:val="004D1324"/>
    <w:rsid w:val="004D1B64"/>
    <w:rsid w:val="004D3676"/>
    <w:rsid w:val="004D3F26"/>
    <w:rsid w:val="004E2FA9"/>
    <w:rsid w:val="004E3B00"/>
    <w:rsid w:val="004E5692"/>
    <w:rsid w:val="004E6BB3"/>
    <w:rsid w:val="004F0942"/>
    <w:rsid w:val="004F12D2"/>
    <w:rsid w:val="004F1F0E"/>
    <w:rsid w:val="004F1FEF"/>
    <w:rsid w:val="004F2FE5"/>
    <w:rsid w:val="004F3E9B"/>
    <w:rsid w:val="004F63A9"/>
    <w:rsid w:val="004F65A0"/>
    <w:rsid w:val="00502B80"/>
    <w:rsid w:val="00503272"/>
    <w:rsid w:val="00503DF0"/>
    <w:rsid w:val="00506502"/>
    <w:rsid w:val="0050733A"/>
    <w:rsid w:val="00507577"/>
    <w:rsid w:val="005102B0"/>
    <w:rsid w:val="005225BF"/>
    <w:rsid w:val="0053014B"/>
    <w:rsid w:val="00530BC1"/>
    <w:rsid w:val="00537110"/>
    <w:rsid w:val="005425F0"/>
    <w:rsid w:val="00545D4F"/>
    <w:rsid w:val="00552863"/>
    <w:rsid w:val="00555B3C"/>
    <w:rsid w:val="0055640A"/>
    <w:rsid w:val="0055681E"/>
    <w:rsid w:val="00563BCE"/>
    <w:rsid w:val="00565364"/>
    <w:rsid w:val="00565DCE"/>
    <w:rsid w:val="0056787E"/>
    <w:rsid w:val="005704CC"/>
    <w:rsid w:val="00576345"/>
    <w:rsid w:val="00576E58"/>
    <w:rsid w:val="0057717A"/>
    <w:rsid w:val="00581F37"/>
    <w:rsid w:val="0058224D"/>
    <w:rsid w:val="005914E7"/>
    <w:rsid w:val="005A01DA"/>
    <w:rsid w:val="005A0D7A"/>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29AC"/>
    <w:rsid w:val="005F34CD"/>
    <w:rsid w:val="005F46F3"/>
    <w:rsid w:val="005F5379"/>
    <w:rsid w:val="00600192"/>
    <w:rsid w:val="00602428"/>
    <w:rsid w:val="00611540"/>
    <w:rsid w:val="00611645"/>
    <w:rsid w:val="006120D8"/>
    <w:rsid w:val="006129D2"/>
    <w:rsid w:val="00613F57"/>
    <w:rsid w:val="00614504"/>
    <w:rsid w:val="00626D4F"/>
    <w:rsid w:val="00627457"/>
    <w:rsid w:val="00630BDA"/>
    <w:rsid w:val="00633C45"/>
    <w:rsid w:val="00635F64"/>
    <w:rsid w:val="00640BDB"/>
    <w:rsid w:val="00642978"/>
    <w:rsid w:val="0064603C"/>
    <w:rsid w:val="00646323"/>
    <w:rsid w:val="00652E27"/>
    <w:rsid w:val="006568AB"/>
    <w:rsid w:val="00662713"/>
    <w:rsid w:val="006763BE"/>
    <w:rsid w:val="0067656C"/>
    <w:rsid w:val="00682BF4"/>
    <w:rsid w:val="00683350"/>
    <w:rsid w:val="00684802"/>
    <w:rsid w:val="00687716"/>
    <w:rsid w:val="00693033"/>
    <w:rsid w:val="006936E6"/>
    <w:rsid w:val="00693CE6"/>
    <w:rsid w:val="006943B3"/>
    <w:rsid w:val="00695BF6"/>
    <w:rsid w:val="006A18B7"/>
    <w:rsid w:val="006A3E0C"/>
    <w:rsid w:val="006A4861"/>
    <w:rsid w:val="006A5DA9"/>
    <w:rsid w:val="006B0BFB"/>
    <w:rsid w:val="006B52FB"/>
    <w:rsid w:val="006C230A"/>
    <w:rsid w:val="006C3DC6"/>
    <w:rsid w:val="006C57C5"/>
    <w:rsid w:val="006C726B"/>
    <w:rsid w:val="006D0344"/>
    <w:rsid w:val="006D2148"/>
    <w:rsid w:val="006D3659"/>
    <w:rsid w:val="006D4E1D"/>
    <w:rsid w:val="006D7D91"/>
    <w:rsid w:val="006E0847"/>
    <w:rsid w:val="006E2676"/>
    <w:rsid w:val="006E4475"/>
    <w:rsid w:val="006E4F4F"/>
    <w:rsid w:val="006E596D"/>
    <w:rsid w:val="006F418A"/>
    <w:rsid w:val="006F586B"/>
    <w:rsid w:val="00700419"/>
    <w:rsid w:val="00701207"/>
    <w:rsid w:val="00701479"/>
    <w:rsid w:val="007204F1"/>
    <w:rsid w:val="007304C7"/>
    <w:rsid w:val="007311A4"/>
    <w:rsid w:val="007316EB"/>
    <w:rsid w:val="0073180D"/>
    <w:rsid w:val="0073498E"/>
    <w:rsid w:val="0073510D"/>
    <w:rsid w:val="007422A4"/>
    <w:rsid w:val="00747532"/>
    <w:rsid w:val="00753D1A"/>
    <w:rsid w:val="00765D1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B389A"/>
    <w:rsid w:val="007C1A68"/>
    <w:rsid w:val="007C5B59"/>
    <w:rsid w:val="007D3205"/>
    <w:rsid w:val="007D7E04"/>
    <w:rsid w:val="007E0092"/>
    <w:rsid w:val="007E08BF"/>
    <w:rsid w:val="007E18C5"/>
    <w:rsid w:val="007E19A8"/>
    <w:rsid w:val="007E1B2A"/>
    <w:rsid w:val="007E55BD"/>
    <w:rsid w:val="007E6DEB"/>
    <w:rsid w:val="007E73D4"/>
    <w:rsid w:val="007F607F"/>
    <w:rsid w:val="007F719C"/>
    <w:rsid w:val="00807A01"/>
    <w:rsid w:val="008147A6"/>
    <w:rsid w:val="00824425"/>
    <w:rsid w:val="00826523"/>
    <w:rsid w:val="0082756A"/>
    <w:rsid w:val="008278AE"/>
    <w:rsid w:val="008318A2"/>
    <w:rsid w:val="008405F1"/>
    <w:rsid w:val="00843EF0"/>
    <w:rsid w:val="0084428E"/>
    <w:rsid w:val="00854305"/>
    <w:rsid w:val="0086166C"/>
    <w:rsid w:val="008624DD"/>
    <w:rsid w:val="0086299E"/>
    <w:rsid w:val="008633E7"/>
    <w:rsid w:val="00867EC9"/>
    <w:rsid w:val="0087214E"/>
    <w:rsid w:val="00875972"/>
    <w:rsid w:val="00877F9A"/>
    <w:rsid w:val="008807DB"/>
    <w:rsid w:val="00881288"/>
    <w:rsid w:val="0088727C"/>
    <w:rsid w:val="00894BF4"/>
    <w:rsid w:val="008A020D"/>
    <w:rsid w:val="008A16A7"/>
    <w:rsid w:val="008A2142"/>
    <w:rsid w:val="008A3D02"/>
    <w:rsid w:val="008A68EF"/>
    <w:rsid w:val="008A7C0B"/>
    <w:rsid w:val="008A7CD7"/>
    <w:rsid w:val="008B0C7F"/>
    <w:rsid w:val="008B3152"/>
    <w:rsid w:val="008B46F6"/>
    <w:rsid w:val="008C6B44"/>
    <w:rsid w:val="008C76D8"/>
    <w:rsid w:val="008D0171"/>
    <w:rsid w:val="008D1ED6"/>
    <w:rsid w:val="008E220C"/>
    <w:rsid w:val="008E3F20"/>
    <w:rsid w:val="008E57A3"/>
    <w:rsid w:val="008E5CC3"/>
    <w:rsid w:val="008E666A"/>
    <w:rsid w:val="008F0B4F"/>
    <w:rsid w:val="008F6F45"/>
    <w:rsid w:val="009005B0"/>
    <w:rsid w:val="0090256F"/>
    <w:rsid w:val="009108CC"/>
    <w:rsid w:val="009166B4"/>
    <w:rsid w:val="00917378"/>
    <w:rsid w:val="009241A6"/>
    <w:rsid w:val="009264E8"/>
    <w:rsid w:val="00927CEA"/>
    <w:rsid w:val="00933ECB"/>
    <w:rsid w:val="0093637E"/>
    <w:rsid w:val="009418F3"/>
    <w:rsid w:val="00950917"/>
    <w:rsid w:val="00951C60"/>
    <w:rsid w:val="00952FF1"/>
    <w:rsid w:val="0095473C"/>
    <w:rsid w:val="00956AE0"/>
    <w:rsid w:val="00972987"/>
    <w:rsid w:val="00972B59"/>
    <w:rsid w:val="00975574"/>
    <w:rsid w:val="009832DD"/>
    <w:rsid w:val="009909DF"/>
    <w:rsid w:val="0099510A"/>
    <w:rsid w:val="0099564F"/>
    <w:rsid w:val="00995ED2"/>
    <w:rsid w:val="0099712D"/>
    <w:rsid w:val="009A4C32"/>
    <w:rsid w:val="009A7ECC"/>
    <w:rsid w:val="009B405A"/>
    <w:rsid w:val="009B43A6"/>
    <w:rsid w:val="009C00CA"/>
    <w:rsid w:val="009C2DBD"/>
    <w:rsid w:val="009C68D1"/>
    <w:rsid w:val="009D1372"/>
    <w:rsid w:val="009D1436"/>
    <w:rsid w:val="009D27EB"/>
    <w:rsid w:val="009D6144"/>
    <w:rsid w:val="009D7B5F"/>
    <w:rsid w:val="009E03E8"/>
    <w:rsid w:val="009E34F1"/>
    <w:rsid w:val="009E529D"/>
    <w:rsid w:val="009E6F15"/>
    <w:rsid w:val="009F2237"/>
    <w:rsid w:val="009F3995"/>
    <w:rsid w:val="009F4708"/>
    <w:rsid w:val="009F4AC1"/>
    <w:rsid w:val="009F5488"/>
    <w:rsid w:val="009F7872"/>
    <w:rsid w:val="00A01A80"/>
    <w:rsid w:val="00A03897"/>
    <w:rsid w:val="00A04845"/>
    <w:rsid w:val="00A055EA"/>
    <w:rsid w:val="00A06F90"/>
    <w:rsid w:val="00A07015"/>
    <w:rsid w:val="00A26608"/>
    <w:rsid w:val="00A30E48"/>
    <w:rsid w:val="00A312B0"/>
    <w:rsid w:val="00A34FE0"/>
    <w:rsid w:val="00A37B44"/>
    <w:rsid w:val="00A37FE9"/>
    <w:rsid w:val="00A43133"/>
    <w:rsid w:val="00A44FFB"/>
    <w:rsid w:val="00A507D3"/>
    <w:rsid w:val="00A54868"/>
    <w:rsid w:val="00A55B74"/>
    <w:rsid w:val="00A57448"/>
    <w:rsid w:val="00A648DC"/>
    <w:rsid w:val="00A65EB6"/>
    <w:rsid w:val="00A7704A"/>
    <w:rsid w:val="00A84401"/>
    <w:rsid w:val="00A849F3"/>
    <w:rsid w:val="00A9370E"/>
    <w:rsid w:val="00A93E8D"/>
    <w:rsid w:val="00A942E7"/>
    <w:rsid w:val="00A9462D"/>
    <w:rsid w:val="00A9673C"/>
    <w:rsid w:val="00AA129E"/>
    <w:rsid w:val="00AA1ED5"/>
    <w:rsid w:val="00AA2E7D"/>
    <w:rsid w:val="00AA321D"/>
    <w:rsid w:val="00AA65A1"/>
    <w:rsid w:val="00AA6E14"/>
    <w:rsid w:val="00AB1FBB"/>
    <w:rsid w:val="00AB47E9"/>
    <w:rsid w:val="00AB521D"/>
    <w:rsid w:val="00AB77BC"/>
    <w:rsid w:val="00AC07CD"/>
    <w:rsid w:val="00AC1E0E"/>
    <w:rsid w:val="00AC25BD"/>
    <w:rsid w:val="00AC5DA7"/>
    <w:rsid w:val="00AD3302"/>
    <w:rsid w:val="00AD567E"/>
    <w:rsid w:val="00AD5A18"/>
    <w:rsid w:val="00AE1937"/>
    <w:rsid w:val="00AE41F4"/>
    <w:rsid w:val="00B02EC7"/>
    <w:rsid w:val="00B05061"/>
    <w:rsid w:val="00B233E3"/>
    <w:rsid w:val="00B26B35"/>
    <w:rsid w:val="00B33611"/>
    <w:rsid w:val="00B359B8"/>
    <w:rsid w:val="00B3666E"/>
    <w:rsid w:val="00B40049"/>
    <w:rsid w:val="00B4118C"/>
    <w:rsid w:val="00B429D0"/>
    <w:rsid w:val="00B436BD"/>
    <w:rsid w:val="00B44F9E"/>
    <w:rsid w:val="00B4669D"/>
    <w:rsid w:val="00B51212"/>
    <w:rsid w:val="00B54741"/>
    <w:rsid w:val="00B55585"/>
    <w:rsid w:val="00B55E5D"/>
    <w:rsid w:val="00B57DFA"/>
    <w:rsid w:val="00B66B23"/>
    <w:rsid w:val="00B712A3"/>
    <w:rsid w:val="00B76F40"/>
    <w:rsid w:val="00B770AE"/>
    <w:rsid w:val="00B80781"/>
    <w:rsid w:val="00B81B2B"/>
    <w:rsid w:val="00B82DE8"/>
    <w:rsid w:val="00B8633C"/>
    <w:rsid w:val="00B91DE5"/>
    <w:rsid w:val="00B9315E"/>
    <w:rsid w:val="00BA586D"/>
    <w:rsid w:val="00BA6589"/>
    <w:rsid w:val="00BB2690"/>
    <w:rsid w:val="00BB376E"/>
    <w:rsid w:val="00BB4EF5"/>
    <w:rsid w:val="00BB60E8"/>
    <w:rsid w:val="00BD0623"/>
    <w:rsid w:val="00BD7FA9"/>
    <w:rsid w:val="00BE492B"/>
    <w:rsid w:val="00BE5F68"/>
    <w:rsid w:val="00BE61E1"/>
    <w:rsid w:val="00BE65C9"/>
    <w:rsid w:val="00BE7BAA"/>
    <w:rsid w:val="00BE7DD3"/>
    <w:rsid w:val="00BF1097"/>
    <w:rsid w:val="00BF1E82"/>
    <w:rsid w:val="00C005C0"/>
    <w:rsid w:val="00C01666"/>
    <w:rsid w:val="00C03D26"/>
    <w:rsid w:val="00C03F73"/>
    <w:rsid w:val="00C05725"/>
    <w:rsid w:val="00C06A00"/>
    <w:rsid w:val="00C14181"/>
    <w:rsid w:val="00C21306"/>
    <w:rsid w:val="00C3249B"/>
    <w:rsid w:val="00C3263A"/>
    <w:rsid w:val="00C34154"/>
    <w:rsid w:val="00C40236"/>
    <w:rsid w:val="00C44541"/>
    <w:rsid w:val="00C464E2"/>
    <w:rsid w:val="00C501AC"/>
    <w:rsid w:val="00C50DFE"/>
    <w:rsid w:val="00C50FD0"/>
    <w:rsid w:val="00C539E8"/>
    <w:rsid w:val="00C56FEF"/>
    <w:rsid w:val="00C64E81"/>
    <w:rsid w:val="00C6758B"/>
    <w:rsid w:val="00C74325"/>
    <w:rsid w:val="00C7486D"/>
    <w:rsid w:val="00C76532"/>
    <w:rsid w:val="00C77366"/>
    <w:rsid w:val="00C8299B"/>
    <w:rsid w:val="00C85667"/>
    <w:rsid w:val="00C86CF3"/>
    <w:rsid w:val="00C90EA0"/>
    <w:rsid w:val="00C96719"/>
    <w:rsid w:val="00CB09D7"/>
    <w:rsid w:val="00CB0D66"/>
    <w:rsid w:val="00CB176A"/>
    <w:rsid w:val="00CB2F6E"/>
    <w:rsid w:val="00CB3E77"/>
    <w:rsid w:val="00CB6B89"/>
    <w:rsid w:val="00CC0BFC"/>
    <w:rsid w:val="00CC0FEE"/>
    <w:rsid w:val="00CC2697"/>
    <w:rsid w:val="00CC6C67"/>
    <w:rsid w:val="00CC7FA6"/>
    <w:rsid w:val="00CD2A01"/>
    <w:rsid w:val="00CD4EE8"/>
    <w:rsid w:val="00CE09F7"/>
    <w:rsid w:val="00CF085B"/>
    <w:rsid w:val="00D06966"/>
    <w:rsid w:val="00D11176"/>
    <w:rsid w:val="00D26281"/>
    <w:rsid w:val="00D3001A"/>
    <w:rsid w:val="00D30215"/>
    <w:rsid w:val="00D30968"/>
    <w:rsid w:val="00D36E24"/>
    <w:rsid w:val="00D43082"/>
    <w:rsid w:val="00D61155"/>
    <w:rsid w:val="00D62158"/>
    <w:rsid w:val="00D77853"/>
    <w:rsid w:val="00D85541"/>
    <w:rsid w:val="00D90A31"/>
    <w:rsid w:val="00D967F4"/>
    <w:rsid w:val="00D97D6C"/>
    <w:rsid w:val="00DA19A0"/>
    <w:rsid w:val="00DA1C37"/>
    <w:rsid w:val="00DA3139"/>
    <w:rsid w:val="00DA3519"/>
    <w:rsid w:val="00DB287B"/>
    <w:rsid w:val="00DB72D9"/>
    <w:rsid w:val="00DC0BA6"/>
    <w:rsid w:val="00DC135E"/>
    <w:rsid w:val="00DD1841"/>
    <w:rsid w:val="00DD30A4"/>
    <w:rsid w:val="00DD5809"/>
    <w:rsid w:val="00DD6589"/>
    <w:rsid w:val="00DE1482"/>
    <w:rsid w:val="00DE540B"/>
    <w:rsid w:val="00DE799C"/>
    <w:rsid w:val="00E00A70"/>
    <w:rsid w:val="00E15A97"/>
    <w:rsid w:val="00E15F14"/>
    <w:rsid w:val="00E200BC"/>
    <w:rsid w:val="00E22413"/>
    <w:rsid w:val="00E240CB"/>
    <w:rsid w:val="00E24171"/>
    <w:rsid w:val="00E247C8"/>
    <w:rsid w:val="00E47253"/>
    <w:rsid w:val="00E4757A"/>
    <w:rsid w:val="00E54544"/>
    <w:rsid w:val="00E61B70"/>
    <w:rsid w:val="00E63F00"/>
    <w:rsid w:val="00E70D94"/>
    <w:rsid w:val="00E71078"/>
    <w:rsid w:val="00E7116C"/>
    <w:rsid w:val="00E7171D"/>
    <w:rsid w:val="00E75A61"/>
    <w:rsid w:val="00E841D4"/>
    <w:rsid w:val="00E95694"/>
    <w:rsid w:val="00E95D45"/>
    <w:rsid w:val="00E97ED8"/>
    <w:rsid w:val="00EA5D6F"/>
    <w:rsid w:val="00EA77FF"/>
    <w:rsid w:val="00EB3DCC"/>
    <w:rsid w:val="00EB6377"/>
    <w:rsid w:val="00EB6EE6"/>
    <w:rsid w:val="00EC32D6"/>
    <w:rsid w:val="00EC7772"/>
    <w:rsid w:val="00ED4AA6"/>
    <w:rsid w:val="00EE7614"/>
    <w:rsid w:val="00EE7853"/>
    <w:rsid w:val="00EF1498"/>
    <w:rsid w:val="00EF4193"/>
    <w:rsid w:val="00EF6B48"/>
    <w:rsid w:val="00EF70A7"/>
    <w:rsid w:val="00F01622"/>
    <w:rsid w:val="00F03508"/>
    <w:rsid w:val="00F06008"/>
    <w:rsid w:val="00F07486"/>
    <w:rsid w:val="00F11254"/>
    <w:rsid w:val="00F13DD1"/>
    <w:rsid w:val="00F15273"/>
    <w:rsid w:val="00F16543"/>
    <w:rsid w:val="00F22A9F"/>
    <w:rsid w:val="00F23A99"/>
    <w:rsid w:val="00F26E1E"/>
    <w:rsid w:val="00F27106"/>
    <w:rsid w:val="00F34FB4"/>
    <w:rsid w:val="00F35662"/>
    <w:rsid w:val="00F40445"/>
    <w:rsid w:val="00F42E8C"/>
    <w:rsid w:val="00F47319"/>
    <w:rsid w:val="00F53C53"/>
    <w:rsid w:val="00F70C6D"/>
    <w:rsid w:val="00F70E00"/>
    <w:rsid w:val="00F70FCB"/>
    <w:rsid w:val="00F75D3B"/>
    <w:rsid w:val="00F81180"/>
    <w:rsid w:val="00F82D03"/>
    <w:rsid w:val="00F82DA0"/>
    <w:rsid w:val="00F87831"/>
    <w:rsid w:val="00F917C1"/>
    <w:rsid w:val="00F91AC4"/>
    <w:rsid w:val="00F91DAC"/>
    <w:rsid w:val="00F94C67"/>
    <w:rsid w:val="00FA7759"/>
    <w:rsid w:val="00FB08FD"/>
    <w:rsid w:val="00FB30A5"/>
    <w:rsid w:val="00FD1D0C"/>
    <w:rsid w:val="00FD4158"/>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46</TotalTime>
  <Pages>110</Pages>
  <Words>14013</Words>
  <Characters>79878</Characters>
  <Application>Microsoft Office Word</Application>
  <DocSecurity>0</DocSecurity>
  <Lines>665</Lines>
  <Paragraphs>187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кирилл сидак</cp:lastModifiedBy>
  <cp:revision>70</cp:revision>
  <cp:lastPrinted>2022-06-12T22:49:00Z</cp:lastPrinted>
  <dcterms:created xsi:type="dcterms:W3CDTF">2022-06-12T21:33:00Z</dcterms:created>
  <dcterms:modified xsi:type="dcterms:W3CDTF">2022-06-13T10:12:00Z</dcterms:modified>
</cp:coreProperties>
</file>