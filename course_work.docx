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Pr="001908D5" w:rsidRDefault="00CC2697" w:rsidP="00CC2697">
      <w:pPr>
        <w:ind w:left="2977" w:firstLine="90"/>
        <w:jc w:val="right"/>
        <w:rPr>
          <w:sz w:val="24"/>
          <w:szCs w:val="24"/>
          <w:u w:val="single"/>
        </w:rPr>
      </w:pPr>
      <w:r w:rsidRPr="001908D5">
        <w:rPr>
          <w:sz w:val="24"/>
          <w:szCs w:val="24"/>
          <w:u w:val="single"/>
        </w:rPr>
        <w:t xml:space="preserve">Керівник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FDB6B19" w:rsidR="00CC2697" w:rsidRDefault="00CC2697" w:rsidP="007304C7">
      <w:pPr>
        <w:ind w:firstLine="0"/>
        <w:jc w:val="center"/>
        <w:rPr>
          <w:szCs w:val="28"/>
          <w:lang w:val="uk-UA"/>
        </w:rPr>
      </w:pPr>
      <w:r>
        <w:rPr>
          <w:szCs w:val="28"/>
          <w:lang w:val="uk-UA"/>
        </w:rPr>
        <w:t>Коткова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Пошукова семантична система на основі даних сайту stackoverflow</w:t>
      </w:r>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477BFF">
      <w:pPr>
        <w:pStyle w:val="Heading1"/>
        <w:numPr>
          <w:ilvl w:val="0"/>
          <w:numId w:val="0"/>
        </w:numPr>
        <w:rPr>
          <w:lang w:val="uk-UA"/>
        </w:rPr>
      </w:pPr>
      <w:r>
        <w:lastRenderedPageBreak/>
        <w:t>АНОТАЦІЯ</w:t>
      </w:r>
    </w:p>
    <w:p w14:paraId="0A5E23FC" w14:textId="4DC7D89A"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108</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r w:rsidR="00197461" w:rsidRPr="0072575B">
        <w:rPr>
          <w:rFonts w:cs="Times New Roman"/>
          <w:szCs w:val="28"/>
        </w:rPr>
        <w:t>ошукова семантична система на основі даних сайту stackoverflow.com із використанням машинного навчання</w:t>
      </w:r>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r w:rsidR="009E6F15">
        <w:rPr>
          <w:szCs w:val="28"/>
          <w:lang w:val="en-US"/>
        </w:rPr>
        <w:t>vec</w:t>
      </w:r>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та мультиноміальної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621C1F8A" w:rsidR="000D64EC" w:rsidRP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r w:rsidR="00C21306" w:rsidRPr="0072575B">
        <w:rPr>
          <w:rFonts w:cs="Times New Roman"/>
          <w:szCs w:val="28"/>
        </w:rPr>
        <w:t>ошуков</w:t>
      </w:r>
      <w:r w:rsidR="00C21306">
        <w:rPr>
          <w:rFonts w:cs="Times New Roman"/>
          <w:szCs w:val="28"/>
          <w:lang w:val="uk-UA"/>
        </w:rPr>
        <w:t>ої</w:t>
      </w:r>
      <w:r w:rsidR="00C21306" w:rsidRPr="0072575B">
        <w:rPr>
          <w:rFonts w:cs="Times New Roman"/>
          <w:szCs w:val="28"/>
        </w:rPr>
        <w:t xml:space="preserve"> семантичн</w:t>
      </w:r>
      <w:r w:rsidR="00C21306">
        <w:rPr>
          <w:rFonts w:cs="Times New Roman"/>
          <w:szCs w:val="28"/>
          <w:lang w:val="uk-UA"/>
        </w:rPr>
        <w:t>ої</w:t>
      </w:r>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основі даних сайту stackoverflow.com із використанням машинного навчання</w:t>
      </w:r>
      <w:r w:rsidR="00C21306">
        <w:rPr>
          <w:rFonts w:cs="Times New Roman"/>
          <w:szCs w:val="28"/>
          <w:lang w:val="uk-UA"/>
        </w:rPr>
        <w:t>.</w:t>
      </w: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3F736D7"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242F36">
              <w:rPr>
                <w:noProof/>
                <w:webHidden/>
                <w:lang w:val="en-US"/>
              </w:rPr>
              <w:t>8</w:t>
            </w:r>
          </w:hyperlink>
        </w:p>
        <w:p w14:paraId="47B6EF17" w14:textId="22DA41F0" w:rsidR="00EC32D6" w:rsidRDefault="00282FB2">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242F36">
              <w:rPr>
                <w:noProof/>
                <w:webHidden/>
                <w:lang w:val="en-US"/>
              </w:rPr>
              <w:t>9</w:t>
            </w:r>
          </w:hyperlink>
        </w:p>
        <w:p w14:paraId="4FFF1B86" w14:textId="76F37E33" w:rsidR="00EC32D6" w:rsidRDefault="00282FB2">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035F90">
              <w:rPr>
                <w:noProof/>
                <w:webHidden/>
                <w:lang w:val="en-US"/>
              </w:rPr>
              <w:t>14</w:t>
            </w:r>
          </w:hyperlink>
        </w:p>
        <w:p w14:paraId="08CFB92D" w14:textId="3E8A3430" w:rsidR="00EC32D6" w:rsidRDefault="00282FB2">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8A2142">
              <w:rPr>
                <w:rStyle w:val="Hyperlink"/>
                <w:noProof/>
                <w:lang w:val="uk-UA"/>
              </w:rPr>
              <w:t>Алгоритм запуску бота</w:t>
            </w:r>
            <w:r w:rsidR="00EC32D6">
              <w:rPr>
                <w:noProof/>
                <w:webHidden/>
              </w:rPr>
              <w:tab/>
            </w:r>
            <w:r w:rsidR="00A04845">
              <w:rPr>
                <w:noProof/>
                <w:webHidden/>
                <w:lang w:val="en-US"/>
              </w:rPr>
              <w:t>18</w:t>
            </w:r>
          </w:hyperlink>
        </w:p>
        <w:p w14:paraId="23FFB07E" w14:textId="2D965D9E" w:rsidR="00EC32D6" w:rsidRDefault="00282FB2">
          <w:pPr>
            <w:pStyle w:val="TOC2"/>
            <w:rPr>
              <w:noProof/>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 xml:space="preserve">Алгоритм </w:t>
            </w:r>
            <w:r w:rsidR="008A2142">
              <w:rPr>
                <w:rStyle w:val="Hyperlink"/>
                <w:noProof/>
                <w:lang w:val="uk-UA"/>
              </w:rPr>
              <w:t>виводу знайдених результатів</w:t>
            </w:r>
            <w:r w:rsidR="00EC32D6">
              <w:rPr>
                <w:noProof/>
                <w:webHidden/>
              </w:rPr>
              <w:tab/>
            </w:r>
            <w:r w:rsidR="00A04845">
              <w:rPr>
                <w:noProof/>
                <w:webHidden/>
                <w:lang w:val="en-US"/>
              </w:rPr>
              <w:t>18</w:t>
            </w:r>
          </w:hyperlink>
        </w:p>
        <w:p w14:paraId="09DADBED" w14:textId="3D72BEFE" w:rsidR="00296ACD" w:rsidRDefault="00282FB2" w:rsidP="00296ACD">
          <w:pPr>
            <w:pStyle w:val="TOC2"/>
            <w:rPr>
              <w:noProof/>
            </w:rPr>
          </w:pPr>
          <w:hyperlink w:anchor="_Toc105450341" w:history="1">
            <w:r w:rsidR="00296ACD" w:rsidRPr="00E13FC9">
              <w:rPr>
                <w:rStyle w:val="Hyperlink"/>
                <w:noProof/>
                <w:lang w:val="uk-UA"/>
              </w:rPr>
              <w:t>3.</w:t>
            </w:r>
            <w:r w:rsidR="00956AE0">
              <w:rPr>
                <w:rStyle w:val="Hyperlink"/>
                <w:noProof/>
                <w:lang w:val="uk-UA"/>
              </w:rPr>
              <w:t>3</w:t>
            </w:r>
            <w:r w:rsidR="00296ACD" w:rsidRPr="00E13FC9">
              <w:rPr>
                <w:rStyle w:val="Hyperlink"/>
                <w:noProof/>
                <w:lang w:val="uk-UA"/>
              </w:rPr>
              <w:t>.</w:t>
            </w:r>
            <w:r w:rsidR="00296ACD">
              <w:rPr>
                <w:rFonts w:asciiTheme="minorHAnsi" w:eastAsiaTheme="minorEastAsia" w:hAnsiTheme="minorHAnsi"/>
                <w:noProof/>
                <w:sz w:val="22"/>
              </w:rPr>
              <w:tab/>
            </w:r>
            <w:r w:rsidR="00296ACD">
              <w:rPr>
                <w:lang w:val="uk-UA"/>
              </w:rPr>
              <w:t>Алгоритм кодування тегів у заданому датасеті</w:t>
            </w:r>
            <w:r w:rsidR="00296ACD">
              <w:rPr>
                <w:noProof/>
                <w:webHidden/>
              </w:rPr>
              <w:tab/>
            </w:r>
            <w:r w:rsidR="00640BDB">
              <w:rPr>
                <w:noProof/>
                <w:webHidden/>
                <w:lang w:val="en-US"/>
              </w:rPr>
              <w:t>19</w:t>
            </w:r>
          </w:hyperlink>
        </w:p>
        <w:p w14:paraId="2C33B6EA" w14:textId="47591B64" w:rsidR="00296ACD" w:rsidRDefault="00282FB2"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4</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DE799C">
              <w:rPr>
                <w:rStyle w:val="Hyperlink"/>
                <w:noProof/>
                <w:lang w:val="uk-UA"/>
              </w:rPr>
              <w:t>де</w:t>
            </w:r>
            <w:r w:rsidR="00DE799C" w:rsidRPr="00DE799C">
              <w:rPr>
                <w:rStyle w:val="Hyperlink"/>
                <w:noProof/>
                <w:lang w:val="uk-UA"/>
              </w:rPr>
              <w:t>кодування тегів у заданому датасет</w:t>
            </w:r>
            <w:r w:rsidR="00DE799C">
              <w:rPr>
                <w:rStyle w:val="Hyperlink"/>
                <w:noProof/>
                <w:lang w:val="uk-UA"/>
              </w:rPr>
              <w:t>і</w:t>
            </w:r>
            <w:r w:rsidR="00296ACD">
              <w:rPr>
                <w:noProof/>
                <w:webHidden/>
              </w:rPr>
              <w:tab/>
            </w:r>
            <w:r w:rsidR="004F63A9">
              <w:rPr>
                <w:noProof/>
                <w:webHidden/>
                <w:lang w:val="en-US"/>
              </w:rPr>
              <w:t>20</w:t>
            </w:r>
          </w:hyperlink>
        </w:p>
        <w:p w14:paraId="56FD021A" w14:textId="3C8C7F1C" w:rsidR="00296ACD" w:rsidRDefault="00282FB2"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5</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збереження закодованих тегів</w:t>
            </w:r>
            <w:r w:rsidR="00296ACD">
              <w:rPr>
                <w:noProof/>
                <w:webHidden/>
              </w:rPr>
              <w:tab/>
            </w:r>
            <w:r w:rsidR="00161F4E">
              <w:rPr>
                <w:noProof/>
                <w:webHidden/>
                <w:lang w:val="en-US"/>
              </w:rPr>
              <w:t>21</w:t>
            </w:r>
          </w:hyperlink>
        </w:p>
        <w:p w14:paraId="43468A25" w14:textId="187334FA" w:rsidR="00296ACD" w:rsidRDefault="00282FB2"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6</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тренування моделі для передбачення категорії</w:t>
            </w:r>
            <w:r w:rsidR="00296ACD">
              <w:rPr>
                <w:noProof/>
                <w:webHidden/>
              </w:rPr>
              <w:tab/>
            </w:r>
            <w:r w:rsidR="00DB72D9">
              <w:rPr>
                <w:noProof/>
                <w:webHidden/>
                <w:lang w:val="en-US"/>
              </w:rPr>
              <w:t>21</w:t>
            </w:r>
          </w:hyperlink>
        </w:p>
        <w:p w14:paraId="042E7A19" w14:textId="6F614101" w:rsidR="00296ACD" w:rsidRDefault="00282FB2"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7</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CC6C67">
              <w:rPr>
                <w:rStyle w:val="Hyperlink"/>
                <w:noProof/>
                <w:lang w:val="uk-UA"/>
              </w:rPr>
              <w:t>розбиття заданого датасету на категорії</w:t>
            </w:r>
            <w:r w:rsidR="00296ACD">
              <w:rPr>
                <w:noProof/>
                <w:webHidden/>
              </w:rPr>
              <w:tab/>
            </w:r>
            <w:r w:rsidR="00EA5D6F">
              <w:rPr>
                <w:noProof/>
                <w:webHidden/>
                <w:lang w:val="en-US"/>
              </w:rPr>
              <w:t>22</w:t>
            </w:r>
          </w:hyperlink>
        </w:p>
        <w:p w14:paraId="060EBD98" w14:textId="40F7EB62" w:rsidR="00296ACD" w:rsidRDefault="00282FB2"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8</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296ACD">
              <w:rPr>
                <w:rStyle w:val="Hyperlink"/>
                <w:noProof/>
                <w:lang w:val="uk-UA"/>
              </w:rPr>
              <w:t>в</w:t>
            </w:r>
            <w:r w:rsidR="00360937">
              <w:rPr>
                <w:rStyle w:val="Hyperlink"/>
                <w:noProof/>
                <w:lang w:val="uk-UA"/>
              </w:rPr>
              <w:t>екторизації</w:t>
            </w:r>
            <w:r w:rsidR="00296ACD">
              <w:rPr>
                <w:noProof/>
                <w:webHidden/>
              </w:rPr>
              <w:tab/>
            </w:r>
            <w:r w:rsidR="006A3E0C">
              <w:rPr>
                <w:noProof/>
                <w:webHidden/>
              </w:rPr>
              <w:t>23</w:t>
            </w:r>
          </w:hyperlink>
        </w:p>
        <w:p w14:paraId="7E8C1FA5" w14:textId="310C2EEF" w:rsidR="00296ACD" w:rsidRDefault="00282FB2"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9</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765D12">
              <w:rPr>
                <w:rStyle w:val="Hyperlink"/>
                <w:noProof/>
                <w:lang w:val="uk-UA"/>
              </w:rPr>
              <w:t>підготовки даних</w:t>
            </w:r>
            <w:r w:rsidR="00296ACD">
              <w:rPr>
                <w:noProof/>
                <w:webHidden/>
              </w:rPr>
              <w:tab/>
            </w:r>
            <w:r w:rsidR="006A3E0C">
              <w:rPr>
                <w:noProof/>
                <w:webHidden/>
              </w:rPr>
              <w:t>23</w:t>
            </w:r>
          </w:hyperlink>
        </w:p>
        <w:p w14:paraId="60A6FC51" w14:textId="2F633340" w:rsidR="00296ACD" w:rsidRDefault="00282FB2"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10</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470430">
              <w:rPr>
                <w:rStyle w:val="Hyperlink"/>
                <w:noProof/>
                <w:lang w:val="uk-UA"/>
              </w:rPr>
              <w:t>побудови та навчання моделі</w:t>
            </w:r>
            <w:r w:rsidR="00296ACD">
              <w:rPr>
                <w:rStyle w:val="Hyperlink"/>
                <w:noProof/>
                <w:lang w:val="uk-UA"/>
              </w:rPr>
              <w:t xml:space="preserve"> </w:t>
            </w:r>
            <w:r w:rsidR="00470430">
              <w:rPr>
                <w:rStyle w:val="Hyperlink"/>
                <w:noProof/>
                <w:lang w:val="en-US"/>
              </w:rPr>
              <w:t>GRU</w:t>
            </w:r>
            <w:r w:rsidR="00296ACD">
              <w:rPr>
                <w:noProof/>
                <w:webHidden/>
              </w:rPr>
              <w:tab/>
            </w:r>
            <w:r w:rsidR="006A3E0C">
              <w:rPr>
                <w:noProof/>
                <w:webHidden/>
              </w:rPr>
              <w:t>24</w:t>
            </w:r>
          </w:hyperlink>
        </w:p>
        <w:p w14:paraId="012AA78A" w14:textId="7396FF66" w:rsidR="00296ACD" w:rsidRDefault="00282FB2"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11.</w:t>
            </w:r>
            <w:r w:rsidR="00296ACD">
              <w:rPr>
                <w:rFonts w:asciiTheme="minorHAnsi" w:eastAsiaTheme="minorEastAsia" w:hAnsiTheme="minorHAnsi"/>
                <w:noProof/>
                <w:sz w:val="22"/>
              </w:rPr>
              <w:tab/>
            </w:r>
            <w:r w:rsidR="00296ACD" w:rsidRPr="00E13FC9">
              <w:rPr>
                <w:rStyle w:val="Hyperlink"/>
                <w:noProof/>
                <w:lang w:val="uk-UA"/>
              </w:rPr>
              <w:t>Алгоритм</w:t>
            </w:r>
            <w:r w:rsidR="00B429D0">
              <w:rPr>
                <w:rStyle w:val="Hyperlink"/>
                <w:noProof/>
                <w:lang w:val="en-US"/>
              </w:rPr>
              <w:t xml:space="preserve"> </w:t>
            </w:r>
            <w:r w:rsidR="00B429D0">
              <w:rPr>
                <w:rStyle w:val="Hyperlink"/>
                <w:noProof/>
                <w:lang w:val="uk-UA"/>
              </w:rPr>
              <w:t>пошуку статей</w:t>
            </w:r>
            <w:r w:rsidR="00A84401">
              <w:rPr>
                <w:rStyle w:val="Hyperlink"/>
                <w:noProof/>
                <w:lang w:val="uk-UA"/>
              </w:rPr>
              <w:t xml:space="preserve"> за заданим пошуковим запитом</w:t>
            </w:r>
            <w:r w:rsidR="00296ACD">
              <w:rPr>
                <w:noProof/>
                <w:webHidden/>
              </w:rPr>
              <w:tab/>
            </w:r>
            <w:r w:rsidR="006A3E0C">
              <w:rPr>
                <w:noProof/>
                <w:webHidden/>
              </w:rPr>
              <w:t>24</w:t>
            </w:r>
          </w:hyperlink>
        </w:p>
        <w:p w14:paraId="23228DA5" w14:textId="233C8F8E" w:rsidR="00EC32D6" w:rsidRDefault="00282FB2">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6A3E0C">
              <w:rPr>
                <w:noProof/>
                <w:webHidden/>
              </w:rPr>
              <w:t>26</w:t>
            </w:r>
          </w:hyperlink>
        </w:p>
        <w:p w14:paraId="7FA0AB6F" w14:textId="6A9CCE61" w:rsidR="00EC32D6" w:rsidRDefault="00282FB2">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6A3E0C">
              <w:rPr>
                <w:noProof/>
                <w:webHidden/>
              </w:rPr>
              <w:t>26</w:t>
            </w:r>
          </w:hyperlink>
        </w:p>
        <w:p w14:paraId="51DDBFE1" w14:textId="337BDF39" w:rsidR="00EC32D6" w:rsidRDefault="00282FB2">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6A3E0C">
              <w:rPr>
                <w:noProof/>
                <w:webHidden/>
              </w:rPr>
              <w:t>26</w:t>
            </w:r>
          </w:hyperlink>
        </w:p>
        <w:p w14:paraId="4316ECA3" w14:textId="49E504F3" w:rsidR="00EC32D6" w:rsidRDefault="00282FB2">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6A3E0C">
              <w:rPr>
                <w:noProof/>
                <w:webHidden/>
              </w:rPr>
              <w:t>26</w:t>
            </w:r>
          </w:hyperlink>
        </w:p>
        <w:p w14:paraId="6180F125" w14:textId="37B2F93C" w:rsidR="00EC32D6" w:rsidRDefault="00282FB2">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6A3E0C">
              <w:rPr>
                <w:noProof/>
                <w:webHidden/>
              </w:rPr>
              <w:t>28</w:t>
            </w:r>
          </w:hyperlink>
        </w:p>
        <w:p w14:paraId="2AB000AB" w14:textId="3F2DC44C" w:rsidR="00EC32D6" w:rsidRDefault="00282FB2">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6A3E0C">
              <w:rPr>
                <w:noProof/>
                <w:webHidden/>
              </w:rPr>
              <w:t>32</w:t>
            </w:r>
          </w:hyperlink>
        </w:p>
        <w:p w14:paraId="3D166CFF" w14:textId="4D03A821" w:rsidR="00EC32D6" w:rsidRDefault="00282FB2">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2F3FFC">
              <w:rPr>
                <w:noProof/>
                <w:webHidden/>
              </w:rPr>
              <w:t>32</w:t>
            </w:r>
          </w:hyperlink>
        </w:p>
        <w:p w14:paraId="20605A6A" w14:textId="0CCCD7E0" w:rsidR="00EC32D6" w:rsidRDefault="00282FB2">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2F3FFC">
              <w:rPr>
                <w:noProof/>
                <w:webHidden/>
              </w:rPr>
              <w:t>36</w:t>
            </w:r>
          </w:hyperlink>
        </w:p>
        <w:p w14:paraId="2B795DF0" w14:textId="1EE8B7BA" w:rsidR="00EC32D6" w:rsidRDefault="00282FB2">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2F3FFC">
              <w:rPr>
                <w:noProof/>
                <w:webHidden/>
              </w:rPr>
              <w:t>36</w:t>
            </w:r>
          </w:hyperlink>
        </w:p>
        <w:p w14:paraId="6A159A53" w14:textId="6E69ECB3" w:rsidR="00EC32D6" w:rsidRDefault="00282FB2">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2F3FFC">
              <w:rPr>
                <w:noProof/>
                <w:webHidden/>
              </w:rPr>
              <w:t>40</w:t>
            </w:r>
          </w:hyperlink>
        </w:p>
        <w:p w14:paraId="59CE4FB2" w14:textId="6710A20B" w:rsidR="00EC32D6" w:rsidRDefault="00282FB2">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2F3FFC">
              <w:rPr>
                <w:noProof/>
                <w:webHidden/>
              </w:rPr>
              <w:t>40</w:t>
            </w:r>
          </w:hyperlink>
        </w:p>
        <w:p w14:paraId="5AD44EEE" w14:textId="6C56333C" w:rsidR="00EC32D6" w:rsidRDefault="00282FB2">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2F3FFC">
              <w:rPr>
                <w:noProof/>
                <w:webHidden/>
              </w:rPr>
              <w:t>42</w:t>
            </w:r>
          </w:hyperlink>
        </w:p>
        <w:p w14:paraId="1DE4F68D" w14:textId="2E010156" w:rsidR="00EC32D6" w:rsidRDefault="00282FB2">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2F3FFC">
              <w:rPr>
                <w:noProof/>
                <w:webHidden/>
              </w:rPr>
              <w:t>43</w:t>
            </w:r>
          </w:hyperlink>
        </w:p>
        <w:p w14:paraId="73D33CE3" w14:textId="64643970" w:rsidR="00EC32D6" w:rsidRDefault="00282FB2">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2F3FFC">
              <w:rPr>
                <w:noProof/>
                <w:webHidden/>
              </w:rPr>
              <w:t>44</w:t>
            </w:r>
          </w:hyperlink>
        </w:p>
        <w:p w14:paraId="09D3BD1D" w14:textId="13BF9043" w:rsidR="00EC32D6" w:rsidRDefault="00282FB2">
          <w:pPr>
            <w:pStyle w:val="TOC1"/>
            <w:tabs>
              <w:tab w:val="right" w:leader="dot" w:pos="9627"/>
            </w:tabs>
            <w:rPr>
              <w:noProof/>
            </w:rPr>
          </w:pPr>
          <w:hyperlink w:anchor="_Toc105450356" w:history="1">
            <w:r w:rsidR="00EC32D6" w:rsidRPr="00E13FC9">
              <w:rPr>
                <w:rStyle w:val="Hyperlink"/>
                <w:noProof/>
              </w:rPr>
              <w:t>ДОДАТОК Б ТЕКСТИ ПРОГРАМНОГО КОДУ</w:t>
            </w:r>
            <w:r w:rsidR="00EC32D6">
              <w:rPr>
                <w:noProof/>
                <w:webHidden/>
              </w:rPr>
              <w:tab/>
            </w:r>
            <w:r w:rsidR="002F3FFC">
              <w:rPr>
                <w:noProof/>
                <w:webHidden/>
              </w:rPr>
              <w:t>47</w:t>
            </w:r>
          </w:hyperlink>
        </w:p>
        <w:p w14:paraId="6F61044D" w14:textId="18E00A3E" w:rsidR="003B6AF1" w:rsidRDefault="00282FB2" w:rsidP="00D36E24">
          <w:pPr>
            <w:pStyle w:val="TOC3"/>
            <w:tabs>
              <w:tab w:val="left" w:pos="1839"/>
              <w:tab w:val="right" w:leader="dot" w:pos="9627"/>
            </w:tabs>
            <w:rPr>
              <w:noProof/>
            </w:rPr>
          </w:pPr>
          <w:hyperlink w:anchor="_Toc105450352" w:history="1">
            <w:r w:rsidR="00B8633C">
              <w:rPr>
                <w:rStyle w:val="Hyperlink"/>
                <w:noProof/>
                <w:lang w:val="en-US"/>
              </w:rPr>
              <w:t>app.py</w:t>
            </w:r>
            <w:r w:rsidR="00B8633C">
              <w:rPr>
                <w:noProof/>
                <w:webHidden/>
              </w:rPr>
              <w:tab/>
            </w:r>
            <w:r w:rsidR="002F3FFC">
              <w:rPr>
                <w:noProof/>
                <w:webHidden/>
              </w:rPr>
              <w:t>48</w:t>
            </w:r>
          </w:hyperlink>
        </w:p>
        <w:p w14:paraId="2F891D93" w14:textId="2E8EC428"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config</w:t>
            </w:r>
            <w:r w:rsidR="00D36E24">
              <w:rPr>
                <w:rStyle w:val="Hyperlink"/>
                <w:noProof/>
                <w:lang w:val="en-US"/>
              </w:rPr>
              <w:t>.py</w:t>
            </w:r>
            <w:r w:rsidR="00D36E24">
              <w:rPr>
                <w:noProof/>
                <w:webHidden/>
              </w:rPr>
              <w:tab/>
            </w:r>
            <w:r w:rsidR="002F3FFC">
              <w:rPr>
                <w:noProof/>
                <w:webHidden/>
              </w:rPr>
              <w:t>49</w:t>
            </w:r>
          </w:hyperlink>
        </w:p>
        <w:p w14:paraId="51E878D6" w14:textId="67453DCF"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handle_replies</w:t>
            </w:r>
            <w:r w:rsidR="00D36E24">
              <w:rPr>
                <w:rStyle w:val="Hyperlink"/>
                <w:noProof/>
                <w:lang w:val="en-US"/>
              </w:rPr>
              <w:t>.py</w:t>
            </w:r>
            <w:r w:rsidR="00D36E24">
              <w:rPr>
                <w:noProof/>
                <w:webHidden/>
              </w:rPr>
              <w:tab/>
            </w:r>
            <w:r w:rsidR="002F3FFC">
              <w:rPr>
                <w:noProof/>
                <w:webHidden/>
              </w:rPr>
              <w:t>50</w:t>
            </w:r>
          </w:hyperlink>
        </w:p>
        <w:p w14:paraId="1E21350B" w14:textId="11A1767E"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help</w:t>
            </w:r>
            <w:r w:rsidR="00D36E24">
              <w:rPr>
                <w:rStyle w:val="Hyperlink"/>
                <w:noProof/>
                <w:lang w:val="en-US"/>
              </w:rPr>
              <w:t>.py</w:t>
            </w:r>
            <w:r w:rsidR="00D36E24">
              <w:rPr>
                <w:noProof/>
                <w:webHidden/>
              </w:rPr>
              <w:tab/>
            </w:r>
            <w:r w:rsidR="002F3FFC">
              <w:rPr>
                <w:noProof/>
                <w:webHidden/>
              </w:rPr>
              <w:t>51</w:t>
            </w:r>
          </w:hyperlink>
        </w:p>
        <w:p w14:paraId="4ADE01AD" w14:textId="252FE9F8"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99510A">
              <w:rPr>
                <w:rStyle w:val="Hyperlink"/>
                <w:noProof/>
                <w:lang w:val="en-US"/>
              </w:rPr>
              <w:t>search</w:t>
            </w:r>
            <w:r w:rsidR="00D36E24">
              <w:rPr>
                <w:rStyle w:val="Hyperlink"/>
                <w:noProof/>
                <w:lang w:val="en-US"/>
              </w:rPr>
              <w:t>.py</w:t>
            </w:r>
            <w:r w:rsidR="00D36E24">
              <w:rPr>
                <w:noProof/>
                <w:webHidden/>
              </w:rPr>
              <w:tab/>
            </w:r>
            <w:r w:rsidR="002F3FFC">
              <w:rPr>
                <w:noProof/>
                <w:webHidden/>
              </w:rPr>
              <w:t>52</w:t>
            </w:r>
          </w:hyperlink>
        </w:p>
        <w:p w14:paraId="2864E056" w14:textId="09CFEA84"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8B46F6">
              <w:rPr>
                <w:rStyle w:val="Hyperlink"/>
                <w:noProof/>
                <w:lang w:val="en-US"/>
              </w:rPr>
              <w:t>start</w:t>
            </w:r>
            <w:r w:rsidR="00D36E24">
              <w:rPr>
                <w:rStyle w:val="Hyperlink"/>
                <w:noProof/>
                <w:lang w:val="en-US"/>
              </w:rPr>
              <w:t>.py</w:t>
            </w:r>
            <w:r w:rsidR="00D36E24">
              <w:rPr>
                <w:noProof/>
                <w:webHidden/>
              </w:rPr>
              <w:tab/>
            </w:r>
            <w:r w:rsidR="002F3FFC">
              <w:rPr>
                <w:noProof/>
                <w:webHidden/>
              </w:rPr>
              <w:t>55</w:t>
            </w:r>
          </w:hyperlink>
        </w:p>
        <w:p w14:paraId="10F27B05" w14:textId="3164841C"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AD3302">
              <w:rPr>
                <w:rStyle w:val="Hyperlink"/>
                <w:noProof/>
                <w:lang w:val="en-US"/>
              </w:rPr>
              <w:t>search_keyboard</w:t>
            </w:r>
            <w:r w:rsidR="00D36E24">
              <w:rPr>
                <w:rStyle w:val="Hyperlink"/>
                <w:noProof/>
                <w:lang w:val="en-US"/>
              </w:rPr>
              <w:t>.py</w:t>
            </w:r>
            <w:r w:rsidR="00D36E24">
              <w:rPr>
                <w:noProof/>
                <w:webHidden/>
              </w:rPr>
              <w:tab/>
            </w:r>
            <w:r w:rsidR="002F3FFC">
              <w:rPr>
                <w:noProof/>
                <w:webHidden/>
              </w:rPr>
              <w:t>56</w:t>
            </w:r>
          </w:hyperlink>
        </w:p>
        <w:p w14:paraId="04D9F8F5" w14:textId="0D6096A1"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5914E7">
              <w:rPr>
                <w:rStyle w:val="Hyperlink"/>
                <w:noProof/>
                <w:lang w:val="en-US"/>
              </w:rPr>
              <w:t>state_storage</w:t>
            </w:r>
            <w:r w:rsidR="00D36E24">
              <w:rPr>
                <w:rStyle w:val="Hyperlink"/>
                <w:noProof/>
                <w:lang w:val="en-US"/>
              </w:rPr>
              <w:t>.py</w:t>
            </w:r>
            <w:r w:rsidR="00D36E24">
              <w:rPr>
                <w:noProof/>
                <w:webHidden/>
              </w:rPr>
              <w:tab/>
            </w:r>
            <w:r w:rsidR="002F3FFC">
              <w:rPr>
                <w:noProof/>
                <w:webHidden/>
              </w:rPr>
              <w:t>57</w:t>
            </w:r>
          </w:hyperlink>
        </w:p>
        <w:p w14:paraId="16D0A5ED" w14:textId="554FA921"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223B78">
              <w:rPr>
                <w:rStyle w:val="Hyperlink"/>
                <w:noProof/>
                <w:lang w:val="en-US"/>
              </w:rPr>
              <w:t>set_bot_commands</w:t>
            </w:r>
            <w:r w:rsidR="00D36E24">
              <w:rPr>
                <w:rStyle w:val="Hyperlink"/>
                <w:noProof/>
                <w:lang w:val="en-US"/>
              </w:rPr>
              <w:t>.py</w:t>
            </w:r>
            <w:r w:rsidR="00D36E24">
              <w:rPr>
                <w:noProof/>
                <w:webHidden/>
              </w:rPr>
              <w:tab/>
            </w:r>
            <w:r w:rsidR="002F3FFC">
              <w:rPr>
                <w:noProof/>
                <w:webHidden/>
              </w:rPr>
              <w:t>58</w:t>
            </w:r>
          </w:hyperlink>
        </w:p>
        <w:p w14:paraId="328A600A" w14:textId="2456B9EF"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A7704A">
              <w:rPr>
                <w:rStyle w:val="Hyperlink"/>
                <w:noProof/>
                <w:lang w:val="en-US"/>
              </w:rPr>
              <w:t>loader</w:t>
            </w:r>
            <w:r w:rsidR="00D36E24">
              <w:rPr>
                <w:rStyle w:val="Hyperlink"/>
                <w:noProof/>
                <w:lang w:val="en-US"/>
              </w:rPr>
              <w:t>.py</w:t>
            </w:r>
            <w:r w:rsidR="00D36E24">
              <w:rPr>
                <w:noProof/>
                <w:webHidden/>
              </w:rPr>
              <w:tab/>
            </w:r>
            <w:r w:rsidR="002F3FFC">
              <w:rPr>
                <w:noProof/>
                <w:webHidden/>
              </w:rPr>
              <w:t>59</w:t>
            </w:r>
          </w:hyperlink>
        </w:p>
        <w:p w14:paraId="08CE6019" w14:textId="417BEC97"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4F1F0E">
              <w:rPr>
                <w:rStyle w:val="Hyperlink"/>
                <w:noProof/>
                <w:lang w:val="en-US"/>
              </w:rPr>
              <w:t>encode_tags</w:t>
            </w:r>
            <w:r w:rsidR="00D36E24">
              <w:rPr>
                <w:rStyle w:val="Hyperlink"/>
                <w:noProof/>
                <w:lang w:val="en-US"/>
              </w:rPr>
              <w:t>.py</w:t>
            </w:r>
            <w:r w:rsidR="00D36E24">
              <w:rPr>
                <w:noProof/>
                <w:webHidden/>
              </w:rPr>
              <w:tab/>
            </w:r>
            <w:r w:rsidR="002F3FFC">
              <w:rPr>
                <w:noProof/>
                <w:webHidden/>
              </w:rPr>
              <w:t>60</w:t>
            </w:r>
          </w:hyperlink>
        </w:p>
        <w:p w14:paraId="475B9BD9" w14:textId="16A369D5"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4779C5">
              <w:rPr>
                <w:rStyle w:val="Hyperlink"/>
                <w:noProof/>
                <w:lang w:val="en-US"/>
              </w:rPr>
              <w:t>save_encoded_tags</w:t>
            </w:r>
            <w:r w:rsidR="00D36E24">
              <w:rPr>
                <w:rStyle w:val="Hyperlink"/>
                <w:noProof/>
                <w:lang w:val="en-US"/>
              </w:rPr>
              <w:t>.py</w:t>
            </w:r>
            <w:r w:rsidR="00D36E24">
              <w:rPr>
                <w:noProof/>
                <w:webHidden/>
              </w:rPr>
              <w:tab/>
            </w:r>
            <w:r w:rsidR="002F3FFC">
              <w:rPr>
                <w:noProof/>
                <w:webHidden/>
              </w:rPr>
              <w:t>63</w:t>
            </w:r>
          </w:hyperlink>
        </w:p>
        <w:p w14:paraId="03B23401" w14:textId="6A42B3B2"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5A01DA">
              <w:rPr>
                <w:rStyle w:val="Hyperlink"/>
                <w:noProof/>
                <w:lang w:val="en-US"/>
              </w:rPr>
              <w:t>categories_separation</w:t>
            </w:r>
            <w:r w:rsidR="00D36E24">
              <w:rPr>
                <w:rStyle w:val="Hyperlink"/>
                <w:noProof/>
                <w:lang w:val="en-US"/>
              </w:rPr>
              <w:t>.py</w:t>
            </w:r>
            <w:r w:rsidR="00D36E24">
              <w:rPr>
                <w:noProof/>
                <w:webHidden/>
              </w:rPr>
              <w:tab/>
            </w:r>
            <w:r w:rsidR="002F3FFC">
              <w:rPr>
                <w:noProof/>
                <w:webHidden/>
              </w:rPr>
              <w:t>64</w:t>
            </w:r>
          </w:hyperlink>
        </w:p>
        <w:p w14:paraId="1C621B80" w14:textId="7D235BFD"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A26608">
              <w:rPr>
                <w:rStyle w:val="Hyperlink"/>
                <w:noProof/>
                <w:lang w:val="en-US"/>
              </w:rPr>
              <w:t>train_categories</w:t>
            </w:r>
            <w:r w:rsidR="00D36E24">
              <w:rPr>
                <w:rStyle w:val="Hyperlink"/>
                <w:noProof/>
                <w:lang w:val="en-US"/>
              </w:rPr>
              <w:t>.py</w:t>
            </w:r>
            <w:r w:rsidR="00D36E24">
              <w:rPr>
                <w:noProof/>
                <w:webHidden/>
              </w:rPr>
              <w:tab/>
            </w:r>
            <w:r w:rsidR="002F3FFC">
              <w:rPr>
                <w:noProof/>
                <w:webHidden/>
              </w:rPr>
              <w:t>67</w:t>
            </w:r>
          </w:hyperlink>
        </w:p>
        <w:p w14:paraId="10E34D4D" w14:textId="1284DF9A"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AB77BC">
              <w:rPr>
                <w:rStyle w:val="Hyperlink"/>
                <w:noProof/>
                <w:lang w:val="en-US"/>
              </w:rPr>
              <w:t>concetanate_datasets</w:t>
            </w:r>
            <w:r w:rsidR="00D36E24">
              <w:rPr>
                <w:rStyle w:val="Hyperlink"/>
                <w:noProof/>
                <w:lang w:val="en-US"/>
              </w:rPr>
              <w:t>.py</w:t>
            </w:r>
            <w:r w:rsidR="00D36E24">
              <w:rPr>
                <w:noProof/>
                <w:webHidden/>
              </w:rPr>
              <w:tab/>
            </w:r>
            <w:r w:rsidR="002F3FFC">
              <w:rPr>
                <w:noProof/>
                <w:webHidden/>
              </w:rPr>
              <w:t>69</w:t>
            </w:r>
          </w:hyperlink>
        </w:p>
        <w:p w14:paraId="11EBA436" w14:textId="0B75ED20"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A37B44">
              <w:rPr>
                <w:rStyle w:val="Hyperlink"/>
                <w:noProof/>
                <w:lang w:val="en-US"/>
              </w:rPr>
              <w:t>getting_data</w:t>
            </w:r>
            <w:r w:rsidR="00D36E24">
              <w:rPr>
                <w:rStyle w:val="Hyperlink"/>
                <w:noProof/>
                <w:lang w:val="en-US"/>
              </w:rPr>
              <w:t>.py</w:t>
            </w:r>
            <w:r w:rsidR="00D36E24">
              <w:rPr>
                <w:noProof/>
                <w:webHidden/>
              </w:rPr>
              <w:tab/>
            </w:r>
            <w:r w:rsidR="002F3FFC">
              <w:rPr>
                <w:noProof/>
                <w:webHidden/>
              </w:rPr>
              <w:t>70</w:t>
            </w:r>
          </w:hyperlink>
        </w:p>
        <w:p w14:paraId="6DB56EF1" w14:textId="38BB416D"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C03D26">
              <w:rPr>
                <w:rStyle w:val="Hyperlink"/>
                <w:noProof/>
                <w:lang w:val="en-US"/>
              </w:rPr>
              <w:t>clean_tags</w:t>
            </w:r>
            <w:r w:rsidR="00D36E24">
              <w:rPr>
                <w:rStyle w:val="Hyperlink"/>
                <w:noProof/>
                <w:lang w:val="en-US"/>
              </w:rPr>
              <w:t>.py</w:t>
            </w:r>
            <w:r w:rsidR="00D36E24">
              <w:rPr>
                <w:noProof/>
                <w:webHidden/>
              </w:rPr>
              <w:tab/>
            </w:r>
            <w:r w:rsidR="002F3FFC">
              <w:rPr>
                <w:noProof/>
                <w:webHidden/>
              </w:rPr>
              <w:t>72</w:t>
            </w:r>
          </w:hyperlink>
        </w:p>
        <w:p w14:paraId="69D114B5" w14:textId="6F4EDA76"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502B80">
              <w:rPr>
                <w:rStyle w:val="Hyperlink"/>
                <w:noProof/>
                <w:lang w:val="en-US"/>
              </w:rPr>
              <w:t>create_datasets</w:t>
            </w:r>
            <w:r w:rsidR="00D36E24">
              <w:rPr>
                <w:rStyle w:val="Hyperlink"/>
                <w:noProof/>
                <w:lang w:val="en-US"/>
              </w:rPr>
              <w:t>.py</w:t>
            </w:r>
            <w:r w:rsidR="00D36E24">
              <w:rPr>
                <w:noProof/>
                <w:webHidden/>
              </w:rPr>
              <w:tab/>
            </w:r>
            <w:r w:rsidR="002F3FFC">
              <w:rPr>
                <w:noProof/>
                <w:webHidden/>
              </w:rPr>
              <w:t>75</w:t>
            </w:r>
          </w:hyperlink>
        </w:p>
        <w:p w14:paraId="49CFE53D" w14:textId="47CC9585"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D97D6C">
              <w:rPr>
                <w:rStyle w:val="Hyperlink"/>
                <w:noProof/>
                <w:lang w:val="en-US"/>
              </w:rPr>
              <w:t>data_from_site</w:t>
            </w:r>
            <w:r w:rsidR="00D36E24">
              <w:rPr>
                <w:rStyle w:val="Hyperlink"/>
                <w:noProof/>
                <w:lang w:val="en-US"/>
              </w:rPr>
              <w:t>.py</w:t>
            </w:r>
            <w:r w:rsidR="00D36E24">
              <w:rPr>
                <w:noProof/>
                <w:webHidden/>
              </w:rPr>
              <w:tab/>
            </w:r>
            <w:r w:rsidR="002F3FFC">
              <w:rPr>
                <w:noProof/>
                <w:webHidden/>
              </w:rPr>
              <w:t>76</w:t>
            </w:r>
          </w:hyperlink>
        </w:p>
        <w:p w14:paraId="7EC81EAA" w14:textId="17CC2E8A"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0F5195">
              <w:rPr>
                <w:rStyle w:val="Hyperlink"/>
                <w:noProof/>
                <w:lang w:val="en-US"/>
              </w:rPr>
              <w:t>gru_model</w:t>
            </w:r>
            <w:r w:rsidR="00D36E24">
              <w:rPr>
                <w:rStyle w:val="Hyperlink"/>
                <w:noProof/>
                <w:lang w:val="en-US"/>
              </w:rPr>
              <w:t>.py</w:t>
            </w:r>
            <w:r w:rsidR="00D36E24">
              <w:rPr>
                <w:noProof/>
                <w:webHidden/>
              </w:rPr>
              <w:tab/>
            </w:r>
            <w:r w:rsidR="002F3FFC">
              <w:rPr>
                <w:noProof/>
                <w:webHidden/>
              </w:rPr>
              <w:t>80</w:t>
            </w:r>
          </w:hyperlink>
        </w:p>
        <w:p w14:paraId="56FD2DD8" w14:textId="39038B94"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64603C">
              <w:rPr>
                <w:rStyle w:val="Hyperlink"/>
                <w:noProof/>
                <w:lang w:val="en-US"/>
              </w:rPr>
              <w:t>tag_predictor</w:t>
            </w:r>
            <w:r w:rsidR="00D36E24">
              <w:rPr>
                <w:rStyle w:val="Hyperlink"/>
                <w:noProof/>
                <w:lang w:val="en-US"/>
              </w:rPr>
              <w:t>.py</w:t>
            </w:r>
            <w:r w:rsidR="00D36E24">
              <w:rPr>
                <w:noProof/>
                <w:webHidden/>
              </w:rPr>
              <w:tab/>
            </w:r>
            <w:r w:rsidR="002F3FFC">
              <w:rPr>
                <w:noProof/>
                <w:webHidden/>
              </w:rPr>
              <w:t>83</w:t>
            </w:r>
          </w:hyperlink>
        </w:p>
        <w:p w14:paraId="7B52EFCF" w14:textId="0E49DC88"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5A46E7">
              <w:rPr>
                <w:rStyle w:val="Hyperlink"/>
                <w:noProof/>
                <w:lang w:val="en-US"/>
              </w:rPr>
              <w:t>vectorization</w:t>
            </w:r>
            <w:r w:rsidR="00D36E24">
              <w:rPr>
                <w:rStyle w:val="Hyperlink"/>
                <w:noProof/>
                <w:lang w:val="en-US"/>
              </w:rPr>
              <w:t>.py</w:t>
            </w:r>
            <w:r w:rsidR="00D36E24">
              <w:rPr>
                <w:noProof/>
                <w:webHidden/>
              </w:rPr>
              <w:tab/>
            </w:r>
            <w:r w:rsidR="002F3FFC">
              <w:rPr>
                <w:noProof/>
                <w:webHidden/>
              </w:rPr>
              <w:t>85</w:t>
            </w:r>
          </w:hyperlink>
        </w:p>
        <w:p w14:paraId="5EC842DC" w14:textId="4EFE1020"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4F0942">
              <w:rPr>
                <w:rStyle w:val="Hyperlink"/>
                <w:noProof/>
                <w:lang w:val="en-US"/>
              </w:rPr>
              <w:t>prepare_data</w:t>
            </w:r>
            <w:r w:rsidR="00D36E24">
              <w:rPr>
                <w:rStyle w:val="Hyperlink"/>
                <w:noProof/>
                <w:lang w:val="en-US"/>
              </w:rPr>
              <w:t>.py</w:t>
            </w:r>
            <w:r w:rsidR="00D36E24">
              <w:rPr>
                <w:noProof/>
                <w:webHidden/>
              </w:rPr>
              <w:tab/>
            </w:r>
            <w:r w:rsidR="002F3FFC">
              <w:rPr>
                <w:noProof/>
                <w:webHidden/>
              </w:rPr>
              <w:t>87</w:t>
            </w:r>
          </w:hyperlink>
        </w:p>
        <w:p w14:paraId="4DBBBC1E" w14:textId="76FBCC3C"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C86CF3">
              <w:rPr>
                <w:rStyle w:val="Hyperlink"/>
                <w:noProof/>
                <w:lang w:val="en-US"/>
              </w:rPr>
              <w:t>search_pipeline</w:t>
            </w:r>
            <w:r w:rsidR="00D36E24">
              <w:rPr>
                <w:rStyle w:val="Hyperlink"/>
                <w:noProof/>
                <w:lang w:val="en-US"/>
              </w:rPr>
              <w:t>.py</w:t>
            </w:r>
            <w:r w:rsidR="00D36E24">
              <w:rPr>
                <w:noProof/>
                <w:webHidden/>
              </w:rPr>
              <w:tab/>
            </w:r>
            <w:r w:rsidR="002F3FFC">
              <w:rPr>
                <w:noProof/>
                <w:webHidden/>
              </w:rPr>
              <w:t>90</w:t>
            </w:r>
          </w:hyperlink>
        </w:p>
        <w:p w14:paraId="6B598594" w14:textId="22643B85"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F11254">
              <w:rPr>
                <w:rStyle w:val="Hyperlink"/>
                <w:noProof/>
                <w:lang w:val="en-US"/>
              </w:rPr>
              <w:t>html_to_text</w:t>
            </w:r>
            <w:r w:rsidR="00D36E24">
              <w:rPr>
                <w:rStyle w:val="Hyperlink"/>
                <w:noProof/>
                <w:lang w:val="en-US"/>
              </w:rPr>
              <w:t>.py</w:t>
            </w:r>
            <w:r w:rsidR="00D36E24">
              <w:rPr>
                <w:noProof/>
                <w:webHidden/>
              </w:rPr>
              <w:tab/>
            </w:r>
            <w:r w:rsidR="002F3FFC">
              <w:rPr>
                <w:noProof/>
                <w:webHidden/>
              </w:rPr>
              <w:t>98</w:t>
            </w:r>
          </w:hyperlink>
        </w:p>
        <w:p w14:paraId="47C088D8" w14:textId="5B0A1A84"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630BDA">
              <w:rPr>
                <w:rStyle w:val="Hyperlink"/>
                <w:noProof/>
                <w:lang w:val="en-US"/>
              </w:rPr>
              <w:t>normalize_content</w:t>
            </w:r>
            <w:r w:rsidR="00D36E24">
              <w:rPr>
                <w:rStyle w:val="Hyperlink"/>
                <w:noProof/>
                <w:lang w:val="en-US"/>
              </w:rPr>
              <w:t>.py</w:t>
            </w:r>
            <w:r w:rsidR="00D36E24">
              <w:rPr>
                <w:noProof/>
                <w:webHidden/>
              </w:rPr>
              <w:tab/>
            </w:r>
            <w:r w:rsidR="002F3FFC">
              <w:rPr>
                <w:noProof/>
                <w:webHidden/>
              </w:rPr>
              <w:t>101</w:t>
            </w:r>
          </w:hyperlink>
        </w:p>
        <w:p w14:paraId="2199FD32" w14:textId="2E79F296" w:rsid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EB6EE6">
              <w:rPr>
                <w:rStyle w:val="Hyperlink"/>
                <w:noProof/>
                <w:lang w:val="en-US"/>
              </w:rPr>
              <w:t>normalize_functions</w:t>
            </w:r>
            <w:r w:rsidR="00D36E24">
              <w:rPr>
                <w:rStyle w:val="Hyperlink"/>
                <w:noProof/>
                <w:lang w:val="en-US"/>
              </w:rPr>
              <w:t>.py</w:t>
            </w:r>
            <w:r w:rsidR="00D36E24">
              <w:rPr>
                <w:noProof/>
                <w:webHidden/>
              </w:rPr>
              <w:tab/>
            </w:r>
            <w:r w:rsidR="002F3FFC">
              <w:rPr>
                <w:noProof/>
                <w:webHidden/>
              </w:rPr>
              <w:t>104</w:t>
            </w:r>
          </w:hyperlink>
        </w:p>
        <w:p w14:paraId="0ABDD460" w14:textId="67E65FBA" w:rsidR="00D36E24" w:rsidRPr="00D36E24" w:rsidRDefault="00282FB2" w:rsidP="00D36E24">
          <w:pPr>
            <w:pStyle w:val="TOC3"/>
            <w:tabs>
              <w:tab w:val="left" w:pos="1839"/>
              <w:tab w:val="right" w:leader="dot" w:pos="9627"/>
            </w:tabs>
            <w:rPr>
              <w:rFonts w:asciiTheme="minorHAnsi" w:eastAsiaTheme="minorEastAsia" w:hAnsiTheme="minorHAnsi"/>
              <w:noProof/>
              <w:sz w:val="22"/>
            </w:rPr>
          </w:pPr>
          <w:hyperlink w:anchor="_Toc105450352" w:history="1">
            <w:r w:rsidR="00131E52">
              <w:rPr>
                <w:rStyle w:val="Hyperlink"/>
                <w:noProof/>
                <w:lang w:val="en-US"/>
              </w:rPr>
              <w:t>logger</w:t>
            </w:r>
            <w:r w:rsidR="00D36E24">
              <w:rPr>
                <w:rStyle w:val="Hyperlink"/>
                <w:noProof/>
                <w:lang w:val="en-US"/>
              </w:rPr>
              <w:t>.py</w:t>
            </w:r>
            <w:r w:rsidR="00D36E24">
              <w:rPr>
                <w:noProof/>
                <w:webHidden/>
              </w:rPr>
              <w:tab/>
            </w:r>
            <w:r w:rsidR="002F3FFC">
              <w:rPr>
                <w:noProof/>
                <w:webHidden/>
              </w:rPr>
              <w:t>108</w:t>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r w:rsidRPr="00376F9D">
        <w:rPr>
          <w:b w:val="0"/>
          <w:bCs w:val="0"/>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1AABB8CB" w14:textId="5FCD809F" w:rsidR="007E1B2A" w:rsidRPr="00376F9D" w:rsidRDefault="00376F9D" w:rsidP="006C3DC6">
      <w:pPr>
        <w:pStyle w:val="Heading1"/>
        <w:numPr>
          <w:ilvl w:val="0"/>
          <w:numId w:val="6"/>
        </w:numPr>
      </w:pPr>
      <w:bookmarkStart w:id="0" w:name="_Toc419641935"/>
      <w:r>
        <w:rPr>
          <w:lang w:val="uk-UA"/>
        </w:rPr>
        <w:lastRenderedPageBreak/>
        <w:t>ПОСТАНОВКА ЗАДАЧІ</w:t>
      </w:r>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bookmarkEnd w:id="0"/>
    <w:p w14:paraId="753D91D3" w14:textId="30A8FE83" w:rsidR="00683350" w:rsidRDefault="00376F9D" w:rsidP="00683350">
      <w:pPr>
        <w:pStyle w:val="Heading1"/>
        <w:rPr>
          <w:lang w:val="uk-UA"/>
        </w:rPr>
      </w:pPr>
      <w:r>
        <w:rPr>
          <w:lang w:val="uk-UA"/>
        </w:rPr>
        <w:lastRenderedPageBreak/>
        <w:t>ТЕОРИТИЧНІ ВІДОМОСТІ</w:t>
      </w:r>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9E388B2" w:rsidR="007E1B2A" w:rsidRPr="00477BFF" w:rsidRDefault="007E1B2A" w:rsidP="007E1B2A">
      <w:pPr>
        <w:ind w:firstLine="0"/>
        <w:rPr>
          <w:rFonts w:eastAsiaTheme="minorEastAsi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352C4970">
                <wp:simplePos x="0" y="0"/>
                <wp:positionH relativeFrom="column">
                  <wp:posOffset>1861819</wp:posOffset>
                </wp:positionH>
                <wp:positionV relativeFrom="paragraph">
                  <wp:posOffset>617220</wp:posOffset>
                </wp:positionV>
                <wp:extent cx="2524125" cy="323850"/>
                <wp:effectExtent l="0" t="0" r="1587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23850"/>
                        </a:xfrm>
                        <a:prstGeom prst="rect">
                          <a:avLst/>
                        </a:prstGeom>
                        <a:solidFill>
                          <a:schemeClr val="bg1"/>
                        </a:solidFill>
                        <a:ln w="9525">
                          <a:solidFill>
                            <a:schemeClr val="bg1"/>
                          </a:solidFill>
                          <a:miter lim="800000"/>
                          <a:headEnd/>
                          <a:tailEnd/>
                        </a:ln>
                      </wps:spPr>
                      <wps:txb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6pt;width:198.75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" fillcolor="white [3212]" strokecolor="white [3212]">
                <v:textbo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282FB2"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1" w:name="GRU"/>
      <w:bookmarkEnd w:id="1"/>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282FB2"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282FB2"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282FB2"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282FB2"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282FB2"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282FB2"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282FB2"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282FB2"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282FB2"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282FB2"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282FB2"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582C11C3">
                <wp:simplePos x="0" y="0"/>
                <wp:positionH relativeFrom="column">
                  <wp:posOffset>1223645</wp:posOffset>
                </wp:positionH>
                <wp:positionV relativeFrom="paragraph">
                  <wp:posOffset>2330450</wp:posOffset>
                </wp:positionV>
                <wp:extent cx="3467100" cy="1404620"/>
                <wp:effectExtent l="0" t="0" r="1270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chemeClr val="bg1"/>
                          </a:solidFill>
                          <a:miter lim="800000"/>
                          <a:headEnd/>
                          <a:tailEnd/>
                        </a:ln>
                      </wps:spPr>
                      <wps:txbx>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96.35pt;margin-top:183.5pt;width:273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" strokecolor="white [3212]">
                <v:textbox style="mso-fit-shape-to-text:t">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282FB2"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w:t>
      </w:r>
      <w:r>
        <w:rPr>
          <w:rFonts w:eastAsiaTheme="minorEastAsia"/>
          <w:lang w:val="uk-UA"/>
        </w:rPr>
        <w:lastRenderedPageBreak/>
        <w:t>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r>
        <w:rPr>
          <w:lang w:val="uk-UA"/>
        </w:rPr>
        <w:lastRenderedPageBreak/>
        <w:t>ОПИС АЛГОРИТМІВ</w:t>
      </w:r>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r>
              <w:rPr>
                <w:rFonts w:cs="Times New Roman"/>
                <w:lang w:val="en-US"/>
              </w:rPr>
              <w:t>r</w:t>
            </w:r>
            <w:r w:rsidR="000A7361">
              <w:rPr>
                <w:rFonts w:cs="Times New Roman"/>
                <w:lang w:val="en-US"/>
              </w:rPr>
              <w:t>eply_text</w:t>
            </w:r>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9F4219">
            <w:pPr>
              <w:pStyle w:val="ListParagraph"/>
              <w:ind w:left="0" w:right="-108" w:firstLine="45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r>
              <w:rPr>
                <w:rFonts w:cs="Times New Roman"/>
                <w:lang w:val="en-US"/>
              </w:rPr>
              <w:t>df</w:t>
            </w:r>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r>
              <w:rPr>
                <w:rFonts w:cs="Times New Roman"/>
                <w:lang w:val="en-US"/>
              </w:rPr>
              <w:t>t</w:t>
            </w:r>
            <w:r w:rsidR="003F1E4A">
              <w:rPr>
                <w:rFonts w:cs="Times New Roman"/>
                <w:lang w:val="en-US"/>
              </w:rPr>
              <w:t>ags_dict</w:t>
            </w:r>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r w:rsidR="00490737">
              <w:rPr>
                <w:rFonts w:cs="Times New Roman"/>
                <w:szCs w:val="28"/>
                <w:lang w:val="en-US"/>
              </w:rPr>
              <w:t>df</w:t>
            </w:r>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r>
              <w:rPr>
                <w:rFonts w:cs="Times New Roman"/>
                <w:lang w:val="en-US"/>
              </w:rPr>
              <w:t>tags_freq</w:t>
            </w:r>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r w:rsidR="002426AE">
              <w:rPr>
                <w:rFonts w:cs="Times New Roman"/>
                <w:szCs w:val="28"/>
                <w:lang w:val="en-US"/>
              </w:rPr>
              <w:t>df</w:t>
            </w:r>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6A3E0C"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r>
              <w:rPr>
                <w:rFonts w:cs="Times New Roman"/>
                <w:lang w:val="en-US"/>
              </w:rPr>
              <w:t>d</w:t>
            </w:r>
            <w:r w:rsidR="0038553B">
              <w:rPr>
                <w:rFonts w:cs="Times New Roman"/>
                <w:lang w:val="en-US"/>
              </w:rPr>
              <w:t>f_tags</w:t>
            </w:r>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Таблиця у форматі датафрейму,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r>
              <w:rPr>
                <w:rFonts w:cs="Times New Roman"/>
                <w:lang w:val="en-US"/>
              </w:rPr>
              <w:t>t</w:t>
            </w:r>
            <w:r w:rsidR="003A5BFF">
              <w:rPr>
                <w:rFonts w:cs="Times New Roman"/>
                <w:lang w:val="en-US"/>
              </w:rPr>
              <w:t>ag_keys</w:t>
            </w:r>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r>
              <w:rPr>
                <w:rFonts w:cs="Times New Roman"/>
                <w:szCs w:val="28"/>
                <w:lang w:val="en-US"/>
              </w:rPr>
              <w:t>df_tags</w:t>
            </w:r>
          </w:p>
        </w:tc>
      </w:tr>
      <w:tr w:rsidR="004D1B64" w:rsidRPr="006A3E0C"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r>
              <w:rPr>
                <w:rFonts w:cs="Times New Roman"/>
                <w:lang w:val="en-US"/>
              </w:rPr>
              <w:t>new_</w:t>
            </w:r>
            <w:r w:rsidR="00877F9A">
              <w:rPr>
                <w:rFonts w:cs="Times New Roman"/>
                <w:lang w:val="en-US"/>
              </w:rPr>
              <w:t>enc_</w:t>
            </w: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підмасив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r>
              <w:rPr>
                <w:rFonts w:cs="Times New Roman"/>
                <w:lang w:val="en-US"/>
              </w:rPr>
              <w:t>temp_ind</w:t>
            </w:r>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9F4219">
            <w:pPr>
              <w:pStyle w:val="ListParagraph"/>
              <w:ind w:left="0" w:right="-108" w:firstLine="45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r>
              <w:rPr>
                <w:rFonts w:cs="Times New Roman"/>
                <w:lang w:val="en-US"/>
              </w:rPr>
              <w:t>new_dec_tags</w:t>
            </w:r>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підмасив містить теги відповідної статті   </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r>
              <w:rPr>
                <w:rFonts w:cs="Times New Roman"/>
                <w:lang w:val="en-US"/>
              </w:rPr>
              <w:t>temp_tags</w:t>
            </w:r>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r>
              <w:rPr>
                <w:rFonts w:cs="Times New Roman"/>
              </w:rPr>
              <w:t>encoded_df</w:t>
            </w:r>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r>
              <w:rPr>
                <w:rFonts w:cs="Times New Roman"/>
                <w:lang w:val="en-US"/>
              </w:rPr>
              <w:t>df_tags_keys</w:t>
            </w:r>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датафрейму,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r>
              <w:rPr>
                <w:rFonts w:cs="Times New Roman"/>
                <w:lang w:val="en-US"/>
              </w:rPr>
              <w:t>d</w:t>
            </w:r>
            <w:r w:rsidR="00BA586D">
              <w:rPr>
                <w:rFonts w:cs="Times New Roman"/>
                <w:lang w:val="en-US"/>
              </w:rPr>
              <w:t>ecoded_df</w:t>
            </w:r>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Таблиця у форматі датафрейму</w:t>
            </w:r>
            <w:r w:rsidR="007F719C">
              <w:rPr>
                <w:rFonts w:cs="Times New Roman"/>
                <w:szCs w:val="28"/>
              </w:rPr>
              <w:t xml:space="preserve"> (створена на основі </w:t>
            </w:r>
            <w:r w:rsidR="007F719C">
              <w:rPr>
                <w:rFonts w:cs="Times New Roman"/>
              </w:rPr>
              <w:t>encoded_df</w:t>
            </w:r>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6A3E0C"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r>
              <w:rPr>
                <w:rFonts w:cs="Times New Roman"/>
                <w:lang w:val="en-US"/>
              </w:rPr>
              <w:t>y</w:t>
            </w:r>
            <w:r w:rsidR="00BF1E82">
              <w:rPr>
                <w:rFonts w:cs="Times New Roman"/>
                <w:lang w:val="en-US"/>
              </w:rPr>
              <w:t>_bin</w:t>
            </w:r>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r w:rsidRPr="007C5B59">
              <w:rPr>
                <w:rFonts w:cs="Times New Roman"/>
                <w:lang w:val="en-US"/>
              </w:rPr>
              <w:t>X_train_tags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r w:rsidRPr="0003121A">
              <w:rPr>
                <w:rFonts w:cs="Times New Roman"/>
                <w:lang w:val="en-US"/>
              </w:rPr>
              <w:t>X_test_tags</w:t>
            </w:r>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6F418A" w:rsidRPr="006A3E0C"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r w:rsidRPr="003D31CE">
              <w:rPr>
                <w:rFonts w:cs="Times New Roman"/>
                <w:lang w:val="en-US"/>
              </w:rPr>
              <w:t>y_train_tags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r>
              <w:rPr>
                <w:lang w:val="en-US"/>
              </w:rPr>
              <w:t>pandas.Series</w:t>
            </w:r>
            <w:r w:rsidR="006568AB">
              <w:rPr>
                <w:lang w:val="en-US"/>
              </w:rPr>
              <w:t xml:space="preserve">, </w:t>
            </w:r>
            <w:r w:rsidR="006568AB">
              <w:t xml:space="preserve">що містить категорії статті для відповідних рядків з </w:t>
            </w:r>
            <w:r w:rsidR="006568AB" w:rsidRPr="007C5B59">
              <w:rPr>
                <w:rFonts w:cs="Times New Roman"/>
                <w:lang w:val="en-US"/>
              </w:rPr>
              <w:t>X_train_tags</w:t>
            </w:r>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9F4219">
            <w:pPr>
              <w:pStyle w:val="ListParagraph"/>
              <w:ind w:left="0" w:right="-108" w:firstLine="450"/>
              <w:jc w:val="center"/>
              <w:rPr>
                <w:rFonts w:cs="Times New Roman"/>
                <w:szCs w:val="28"/>
              </w:rPr>
            </w:pPr>
            <w:r>
              <w:rPr>
                <w:rFonts w:cs="Times New Roman"/>
                <w:szCs w:val="28"/>
              </w:rPr>
              <w:t>Призначення</w:t>
            </w:r>
          </w:p>
        </w:tc>
      </w:tr>
      <w:tr w:rsidR="003D31CE" w:rsidRPr="006A3E0C"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r w:rsidRPr="003D31CE">
              <w:rPr>
                <w:rFonts w:cs="Times New Roman"/>
                <w:lang w:val="en-US"/>
              </w:rPr>
              <w:t>y_t</w:t>
            </w:r>
            <w:r w:rsidR="007823CA">
              <w:rPr>
                <w:rFonts w:cs="Times New Roman"/>
                <w:lang w:val="en-US"/>
              </w:rPr>
              <w:t>est</w:t>
            </w:r>
            <w:r w:rsidRPr="003D31CE">
              <w:rPr>
                <w:rFonts w:cs="Times New Roman"/>
                <w:lang w:val="en-US"/>
              </w:rPr>
              <w:t>_tags</w:t>
            </w:r>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r>
              <w:rPr>
                <w:lang w:val="en-US"/>
              </w:rPr>
              <w:t xml:space="preserve">pandas.Series, </w:t>
            </w:r>
            <w:r>
              <w:t xml:space="preserve">що містить категорії статті для відповідних рядків з </w:t>
            </w:r>
            <w:r w:rsidRPr="007C5B59">
              <w:rPr>
                <w:rFonts w:cs="Times New Roman"/>
                <w:lang w:val="en-US"/>
              </w:rPr>
              <w:t>X_t</w:t>
            </w:r>
            <w:r>
              <w:rPr>
                <w:rFonts w:cs="Times New Roman"/>
                <w:lang w:val="en-US"/>
              </w:rPr>
              <w:t>est</w:t>
            </w:r>
            <w:r w:rsidRPr="007C5B59">
              <w:rPr>
                <w:rFonts w:cs="Times New Roman"/>
                <w:lang w:val="en-US"/>
              </w:rPr>
              <w:t>_tags</w:t>
            </w:r>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r w:rsidRPr="006E596D">
              <w:rPr>
                <w:rFonts w:cs="Times New Roman"/>
                <w:lang w:val="en-US"/>
              </w:rPr>
              <w:t>logreg_tags</w:t>
            </w:r>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r>
              <w:rPr>
                <w:rFonts w:cs="Times New Roman"/>
                <w:lang w:val="en-US"/>
              </w:rPr>
              <w:t>y_pred</w:t>
            </w:r>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6A3E0C"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r>
              <w:rPr>
                <w:rFonts w:cs="Times New Roman"/>
                <w:lang w:val="en-US"/>
              </w:rPr>
              <w:t>main_data</w:t>
            </w:r>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r>
              <w:t>Датасет у вигляді таблиці (датафрейму), що містить</w:t>
            </w:r>
            <w:r w:rsidR="00E00A70">
              <w:t xml:space="preserve"> статті </w:t>
            </w:r>
            <w:r w:rsidR="000244E9">
              <w:t>із сайту</w:t>
            </w:r>
            <w:r w:rsidR="00E00A70">
              <w:t xml:space="preserve"> </w:t>
            </w:r>
            <w:r w:rsidR="00E00A70">
              <w:rPr>
                <w:lang w:val="en-US"/>
              </w:rPr>
              <w:t>stackoverflow</w:t>
            </w:r>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r>
              <w:rPr>
                <w:rFonts w:cs="Times New Roman"/>
                <w:lang w:val="en-US"/>
              </w:rPr>
              <w:t>df_sample</w:t>
            </w:r>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r>
              <w:rPr>
                <w:lang w:val="en-US"/>
              </w:rPr>
              <w:t>vec</w:t>
            </w:r>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6A3E0C"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6A3E0C"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9F4219">
            <w:pPr>
              <w:pStyle w:val="ListParagraph"/>
              <w:ind w:left="0" w:right="-108" w:firstLine="45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r w:rsidRPr="00646323">
              <w:rPr>
                <w:rFonts w:cs="Times New Roman"/>
                <w:lang w:val="en-US"/>
              </w:rPr>
              <w:t>vocab_size</w:t>
            </w:r>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r>
              <w:rPr>
                <w:lang w:val="en-US"/>
              </w:rPr>
              <w:t>vec</w:t>
            </w:r>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r w:rsidRPr="00464820">
              <w:rPr>
                <w:rFonts w:cs="Times New Roman"/>
                <w:lang w:val="en-US"/>
              </w:rPr>
              <w:t>all_title_embeddings</w:t>
            </w:r>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r>
              <w:rPr>
                <w:rFonts w:cs="Times New Roman"/>
                <w:lang w:val="en-US"/>
              </w:rPr>
              <w:t>search_res</w:t>
            </w:r>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C01666">
      <w:pPr>
        <w:pStyle w:val="Heading2"/>
        <w:ind w:firstLine="0"/>
        <w:rPr>
          <w:lang w:val="en-US"/>
        </w:rPr>
      </w:pPr>
      <w:r>
        <w:rPr>
          <w:lang w:val="uk-UA"/>
        </w:rPr>
        <w:t xml:space="preserve">Алгоритм запуску бота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C01666">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C01666">
      <w:pPr>
        <w:pStyle w:val="Heading2"/>
        <w:ind w:firstLine="0"/>
      </w:pPr>
      <w:r>
        <w:rPr>
          <w:lang w:val="uk-UA"/>
        </w:rPr>
        <w:t>Алгоритм кодування тегів у заданому датасеті</w:t>
      </w:r>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__init__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Створюємо конструктор класа</w:t>
      </w:r>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r>
        <w:rPr>
          <w:rFonts w:cs="Times New Roman"/>
          <w:lang w:val="en-US"/>
        </w:rPr>
        <w:t>keys_from_tags</w:t>
      </w:r>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tags_dict</w:t>
      </w:r>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w:t>
      </w:r>
      <w:r>
        <w:rPr>
          <w:rFonts w:cs="Times New Roman"/>
          <w:lang w:val="en-US"/>
        </w:rPr>
        <w:t>freq</w:t>
      </w:r>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r>
        <w:rPr>
          <w:rFonts w:cs="Times New Roman"/>
          <w:lang w:val="en-US"/>
        </w:rPr>
        <w:t>ind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r>
        <w:rPr>
          <w:rFonts w:cs="Times New Roman"/>
          <w:lang w:val="en-US"/>
        </w:rPr>
        <w:t>df_tags</w:t>
      </w:r>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encode_tags</w:t>
      </w:r>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Проходимось циклом по рядкам айтемів</w:t>
      </w:r>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r w:rsidR="001C7FDB">
        <w:rPr>
          <w:rFonts w:cs="Times New Roman"/>
          <w:lang w:val="en-US"/>
        </w:rPr>
        <w:t>ind</w:t>
      </w:r>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r w:rsidR="00D43082">
        <w:rPr>
          <w:rFonts w:cs="Times New Roman"/>
          <w:lang w:val="en-US"/>
        </w:rPr>
        <w:t>ind</w:t>
      </w:r>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r>
        <w:rPr>
          <w:rFonts w:cs="Times New Roman"/>
          <w:lang w:val="en-US"/>
        </w:rPr>
        <w:t>df</w:t>
      </w:r>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C01666">
      <w:pPr>
        <w:pStyle w:val="Heading2"/>
        <w:ind w:firstLine="0"/>
      </w:pPr>
      <w:r>
        <w:rPr>
          <w:lang w:val="uk-UA"/>
        </w:rPr>
        <w:t>Алгоритм декодування тегів у заданому датасеті</w:t>
      </w:r>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r>
        <w:rPr>
          <w:rFonts w:cs="Times New Roman"/>
          <w:lang w:val="uk-UA"/>
        </w:rPr>
        <w:t>Метож</w:t>
      </w:r>
      <w:r w:rsidR="00627457">
        <w:rPr>
          <w:rFonts w:cs="Times New Roman"/>
          <w:lang w:val="uk-UA"/>
        </w:rPr>
        <w:t xml:space="preserve"> </w:t>
      </w:r>
      <w:r w:rsidR="00627457">
        <w:rPr>
          <w:rFonts w:cs="Times New Roman"/>
          <w:lang w:val="en-US"/>
        </w:rPr>
        <w:t>decode_tags</w:t>
      </w:r>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Проходимось циклом по рядкам айтемів</w:t>
      </w:r>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r>
        <w:rPr>
          <w:rFonts w:cs="Times New Roman"/>
          <w:lang w:val="en-US"/>
        </w:rPr>
        <w:t>df</w:t>
      </w:r>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C01666">
      <w:pPr>
        <w:pStyle w:val="Heading2"/>
        <w:ind w:firstLine="0"/>
        <w:rPr>
          <w:lang w:val="uk-UA"/>
        </w:rPr>
      </w:pPr>
      <w:r>
        <w:rPr>
          <w:lang w:val="uk-UA"/>
        </w:rPr>
        <w:lastRenderedPageBreak/>
        <w:t>Алгоритм збереження закодованих тегів</w:t>
      </w:r>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encoded_df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encoded_df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sidR="00D90A31">
        <w:rPr>
          <w:rFonts w:cs="Times New Roman"/>
          <w:lang w:val="en-US"/>
        </w:rPr>
        <w:t>df</w:t>
      </w:r>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sidR="00B4669D">
        <w:rPr>
          <w:rFonts w:cs="Times New Roman"/>
          <w:lang w:val="en-US"/>
        </w:rPr>
        <w:t>df</w:t>
      </w:r>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w:t>
      </w:r>
      <w:r w:rsidR="00A44FFB">
        <w:rPr>
          <w:rFonts w:cs="Times New Roman"/>
          <w:lang w:val="en-US"/>
        </w:rPr>
        <w:t>df</w:t>
      </w:r>
      <w:r w:rsidR="00A44FFB" w:rsidRPr="008A020D">
        <w:rPr>
          <w:rFonts w:cs="Times New Roman"/>
          <w:lang w:val="uk-UA"/>
        </w:rPr>
        <w:t>_</w:t>
      </w:r>
      <w:r w:rsidR="00A44FFB">
        <w:rPr>
          <w:rFonts w:cs="Times New Roman"/>
          <w:lang w:val="en-US"/>
        </w:rPr>
        <w:t>tags</w:t>
      </w:r>
      <w:r w:rsidR="00A44FFB" w:rsidRPr="008A020D">
        <w:rPr>
          <w:rFonts w:cs="Times New Roman"/>
          <w:lang w:val="uk-UA"/>
        </w:rPr>
        <w:t>_</w:t>
      </w:r>
      <w:r>
        <w:rPr>
          <w:rFonts w:cs="Times New Roman"/>
          <w:lang w:val="uk-UA"/>
        </w:rPr>
        <w:t>keys</w:t>
      </w:r>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decoded_df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C01666">
      <w:pPr>
        <w:pStyle w:val="Heading2"/>
        <w:ind w:firstLine="0"/>
      </w:pPr>
      <w:r>
        <w:rPr>
          <w:lang w:val="uk-UA"/>
        </w:rPr>
        <w:t>Алгоритм тренування моделі для передбачення категорії</w:t>
      </w:r>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Якщо строка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r>
        <w:rPr>
          <w:rFonts w:cs="Times New Roman"/>
          <w:i/>
          <w:lang w:val="en-US"/>
        </w:rPr>
        <w:t>df</w:t>
      </w:r>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r w:rsidR="002C2066">
        <w:rPr>
          <w:rFonts w:cs="Times New Roman"/>
          <w:i/>
          <w:lang w:val="en-US"/>
        </w:rPr>
        <w:t>df</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r w:rsidR="00FD1D0C">
        <w:rPr>
          <w:rFonts w:cs="Times New Roman"/>
          <w:i/>
          <w:lang w:val="en-US"/>
        </w:rPr>
        <w:t>df</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r w:rsidR="00627457" w:rsidRPr="005E2BF6">
        <w:rPr>
          <w:rFonts w:cs="Times New Roman"/>
          <w:i/>
          <w:iCs/>
          <w:lang w:val="en-US"/>
        </w:rPr>
        <w:t>df</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r w:rsidR="00627457" w:rsidRPr="00382C39">
        <w:rPr>
          <w:rFonts w:cs="Times New Roman"/>
          <w:i/>
          <w:iCs/>
          <w:lang w:val="en-US"/>
        </w:rPr>
        <w:t>df</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r w:rsidR="006D0344">
        <w:rPr>
          <w:rFonts w:cs="Times New Roman"/>
          <w:i/>
          <w:lang w:val="en-US"/>
        </w:rPr>
        <w:t>df</w:t>
      </w:r>
      <w:r w:rsidR="00627457">
        <w:rPr>
          <w:rFonts w:cs="Times New Roman"/>
          <w:i/>
          <w:lang w:val="uk-UA"/>
        </w:rPr>
        <w:t>.tags</w:t>
      </w:r>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C01666">
      <w:pPr>
        <w:pStyle w:val="Heading2"/>
        <w:ind w:firstLine="0"/>
        <w:rPr>
          <w:lang w:val="uk-UA"/>
        </w:rPr>
      </w:pPr>
      <w:r>
        <w:rPr>
          <w:lang w:val="uk-UA"/>
        </w:rPr>
        <w:t>Алгоритм розбиття заданого датасету на категорії</w:t>
      </w:r>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C464E2" w:rsidRPr="008A020D">
        <w:rPr>
          <w:rFonts w:cs="Times New Roman"/>
          <w:i/>
          <w:lang w:val="uk-UA"/>
        </w:rPr>
        <w:t>_</w:t>
      </w:r>
      <w:r w:rsidR="00C464E2">
        <w:rPr>
          <w:rFonts w:cs="Times New Roman"/>
          <w:i/>
          <w:lang w:val="en-US"/>
        </w:rPr>
        <w:t>sample</w:t>
      </w:r>
      <w:r>
        <w:rPr>
          <w:rFonts w:cs="Times New Roman"/>
          <w:i/>
          <w:lang w:val="uk-UA"/>
        </w:rPr>
        <w:t>, True,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Виводимо скільки було оброблено айтемів.</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C01666">
      <w:pPr>
        <w:pStyle w:val="Heading2"/>
        <w:ind w:firstLine="0"/>
        <w:rPr>
          <w:lang w:val="en-US"/>
        </w:rPr>
      </w:pPr>
      <w:r>
        <w:rPr>
          <w:lang w:val="uk-UA"/>
        </w:rPr>
        <w:t>Алгоритм векторизації</w:t>
      </w:r>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C01666">
      <w:pPr>
        <w:pStyle w:val="Heading2"/>
        <w:ind w:firstLine="0"/>
        <w:rPr>
          <w:lang w:val="en-US"/>
        </w:rPr>
      </w:pPr>
      <w:r>
        <w:rPr>
          <w:lang w:val="uk-UA"/>
        </w:rPr>
        <w:t>Алгоритм підготовки даних</w:t>
      </w:r>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r>
        <w:rPr>
          <w:rFonts w:cs="Times New Roman"/>
          <w:lang w:val="uk-UA"/>
        </w:rPr>
        <w:t>corpus_code_combined.</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Проходимось циклом по айтемах</w:t>
      </w:r>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C01666">
      <w:pPr>
        <w:pStyle w:val="Heading2"/>
        <w:ind w:firstLine="0"/>
      </w:pPr>
      <w:r>
        <w:rPr>
          <w:lang w:val="uk-UA"/>
        </w:rPr>
        <w:t xml:space="preserve">Алгоритм побудови та навчання моделі </w:t>
      </w:r>
      <w:r>
        <w:rPr>
          <w:lang w:val="en-US"/>
        </w:rPr>
        <w:t>GRU</w:t>
      </w:r>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Виконуємо дропаут</w:t>
      </w:r>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Робимо батч-нормализацію</w:t>
      </w:r>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C01666">
      <w:pPr>
        <w:pStyle w:val="Heading2"/>
        <w:ind w:firstLine="0"/>
      </w:pPr>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Робимо передобробку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search_res</w:t>
      </w:r>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all_title_embeddings</w:t>
      </w:r>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Перевиставляємо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Обчислюємо tfidf</w:t>
      </w:r>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Проходимося циклом по iteritems</w:t>
      </w:r>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r>
        <w:rPr>
          <w:lang w:val="uk-UA"/>
        </w:rPr>
        <w:lastRenderedPageBreak/>
        <w:t>ОПИС ПРОГРАМНОГО ЗАБЕЗПЕЧЕННЯ</w:t>
      </w:r>
    </w:p>
    <w:p w14:paraId="7AC0B2CD" w14:textId="14F31B24" w:rsidR="00F13DD1" w:rsidRPr="003307FF" w:rsidRDefault="00F13DD1" w:rsidP="004914EB">
      <w:pPr>
        <w:pStyle w:val="Heading2"/>
        <w:ind w:firstLine="0"/>
        <w:rPr>
          <w:szCs w:val="28"/>
          <w:lang w:val="uk-UA"/>
        </w:rPr>
      </w:pPr>
      <w:bookmarkStart w:id="2" w:name="_Toc105166670"/>
      <w:r w:rsidRPr="003307FF">
        <w:rPr>
          <w:szCs w:val="28"/>
          <w:lang w:val="uk-UA"/>
        </w:rPr>
        <w:t xml:space="preserve"> Діаграма класів програмного забезпечення</w:t>
      </w:r>
      <w:bookmarkEnd w:id="2"/>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77777777"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Pr="00956F3A">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Pr="00956F3A">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3" w:name="_Toc419641941"/>
      <w:bookmarkStart w:id="4" w:name="_Toc105450344"/>
      <w:r>
        <w:rPr>
          <w:lang w:val="uk-UA"/>
        </w:rPr>
        <w:t xml:space="preserve">Опис </w:t>
      </w:r>
      <w:r w:rsidR="001E0E8C">
        <w:rPr>
          <w:lang w:val="uk-UA"/>
        </w:rPr>
        <w:t>методів</w:t>
      </w:r>
      <w:r>
        <w:rPr>
          <w:lang w:val="uk-UA"/>
        </w:rPr>
        <w:t xml:space="preserve"> частин програмного забезпечення</w:t>
      </w:r>
      <w:bookmarkEnd w:id="3"/>
      <w:bookmarkEnd w:id="4"/>
    </w:p>
    <w:p w14:paraId="20A9E50F" w14:textId="2B5C6E63" w:rsidR="00354B2F" w:rsidRPr="00354B2F" w:rsidRDefault="00354B2F" w:rsidP="00354B2F">
      <w:pPr>
        <w:pStyle w:val="Heading3"/>
        <w:rPr>
          <w:lang w:val="uk-UA"/>
        </w:rPr>
      </w:pPr>
      <w:r>
        <w:rPr>
          <w:lang w:val="uk-UA"/>
        </w:rPr>
        <w:t>Користувацькі</w:t>
      </w:r>
      <w:r w:rsidR="00C50DFE">
        <w:rPr>
          <w:lang w:val="uk-UA"/>
        </w:rPr>
        <w:t xml:space="preserve"> методи</w:t>
      </w:r>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5" w:name="_Toc419641942"/>
      <w:bookmarkStart w:id="6" w:name="_Toc105450345"/>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5"/>
      <w:r w:rsidR="00C74325">
        <w:rPr>
          <w:lang w:val="uk-UA"/>
        </w:rPr>
        <w:t xml:space="preserve"> </w:t>
      </w:r>
      <w:r w:rsidR="001E0E8C" w:rsidRPr="0067656C">
        <w:rPr>
          <w:lang w:val="uk-UA"/>
        </w:rPr>
        <w:t>методи</w:t>
      </w:r>
      <w:bookmarkEnd w:id="6"/>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r w:rsidRPr="003808E4">
              <w:rPr>
                <w:sz w:val="28"/>
                <w:szCs w:val="28"/>
                <w:lang w:val="en-US"/>
              </w:rPr>
              <w:t>on_startup</w:t>
            </w:r>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r w:rsidRPr="003808E4">
              <w:rPr>
                <w:sz w:val="28"/>
                <w:szCs w:val="28"/>
                <w:lang w:val="en-US"/>
              </w:rPr>
              <w:t>Input_limit</w:t>
            </w:r>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Message, state: FSMContext</w:t>
            </w:r>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r w:rsidRPr="003808E4">
              <w:rPr>
                <w:sz w:val="28"/>
                <w:szCs w:val="28"/>
                <w:lang w:val="en-US"/>
              </w:rPr>
              <w:t>Handle_replies</w:t>
            </w:r>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r w:rsidRPr="003808E4">
              <w:rPr>
                <w:sz w:val="28"/>
                <w:szCs w:val="28"/>
                <w:lang w:val="en-US"/>
              </w:rPr>
              <w:t>Reply_to_message</w:t>
            </w:r>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r w:rsidRPr="003808E4">
              <w:rPr>
                <w:sz w:val="28"/>
                <w:szCs w:val="28"/>
                <w:lang w:val="en-US"/>
              </w:rPr>
              <w:t>keys_from_tags</w:t>
            </w:r>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r w:rsidRPr="003808E4">
              <w:rPr>
                <w:sz w:val="28"/>
                <w:szCs w:val="28"/>
                <w:lang w:val="en-US"/>
              </w:rPr>
              <w:t>encode_tags</w:t>
            </w:r>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r w:rsidRPr="003808E4">
              <w:rPr>
                <w:sz w:val="28"/>
                <w:szCs w:val="28"/>
                <w:lang w:val="en-US"/>
              </w:rPr>
              <w:t>decode_tags</w:t>
            </w:r>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r w:rsidRPr="003808E4">
              <w:rPr>
                <w:sz w:val="28"/>
                <w:szCs w:val="28"/>
                <w:lang w:val="en-US"/>
              </w:rPr>
              <w:t>split_tags</w:t>
            </w:r>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r w:rsidRPr="003808E4">
              <w:rPr>
                <w:sz w:val="28"/>
                <w:szCs w:val="28"/>
                <w:lang w:val="en-US"/>
              </w:rPr>
              <w:t>predict_category</w:t>
            </w:r>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r w:rsidRPr="003808E4">
              <w:rPr>
                <w:sz w:val="28"/>
                <w:szCs w:val="28"/>
                <w:lang w:val="en-US"/>
              </w:rPr>
              <w:t>get_df</w:t>
            </w:r>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r w:rsidRPr="003808E4">
              <w:rPr>
                <w:rFonts w:cs="Times New Roman"/>
                <w:szCs w:val="28"/>
                <w:lang w:val="en-US"/>
              </w:rPr>
              <w:t>df</w:t>
            </w:r>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r w:rsidRPr="003808E4">
              <w:rPr>
                <w:rFonts w:cs="Times New Roman"/>
                <w:szCs w:val="28"/>
                <w:lang w:val="en-US"/>
              </w:rPr>
              <w:t>df</w:t>
            </w:r>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r w:rsidRPr="003808E4">
              <w:rPr>
                <w:sz w:val="28"/>
                <w:szCs w:val="28"/>
                <w:lang w:val="en-US"/>
              </w:rPr>
              <w:t>save_dataset</w:t>
            </w:r>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key_cat, dataframe,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r w:rsidRPr="003808E4">
              <w:rPr>
                <w:sz w:val="28"/>
                <w:szCs w:val="28"/>
                <w:lang w:val="en-US"/>
              </w:rPr>
              <w:t>get_logger</w:t>
            </w:r>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r>
        <w:rPr>
          <w:lang w:val="uk-UA"/>
        </w:rPr>
        <w:t>Стандартні</w:t>
      </w:r>
      <w:r w:rsidR="00DD30A4">
        <w:rPr>
          <w:lang w:val="uk-UA"/>
        </w:rPr>
        <w:t xml:space="preserve"> методи</w:t>
      </w:r>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r w:rsidRPr="00B55585">
              <w:rPr>
                <w:sz w:val="28"/>
                <w:szCs w:val="28"/>
                <w:lang w:val="en-US"/>
              </w:rPr>
              <w:t>Bot_tg</w:t>
            </w:r>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r w:rsidRPr="00B55585">
              <w:rPr>
                <w:sz w:val="28"/>
                <w:szCs w:val="28"/>
                <w:lang w:val="en-US"/>
              </w:rPr>
              <w:t>set_default_commands</w:t>
            </w:r>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Використовується для налаштування дефолтних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r w:rsidRPr="00B55585">
              <w:rPr>
                <w:sz w:val="28"/>
                <w:szCs w:val="28"/>
                <w:lang w:val="en-US"/>
              </w:rPr>
              <w:t>Start_polling</w:t>
            </w:r>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r w:rsidRPr="00B55585">
              <w:rPr>
                <w:rFonts w:cs="Times New Roman"/>
                <w:szCs w:val="28"/>
                <w:lang w:val="uk-UA"/>
              </w:rPr>
              <w:t xml:space="preserve">Виокристовуєтьсядля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dp, on_startup=on_startup, skip_updates=True</w:t>
            </w:r>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r w:rsidRPr="00B55585">
              <w:rPr>
                <w:sz w:val="28"/>
                <w:szCs w:val="28"/>
                <w:lang w:val="en-US"/>
              </w:rPr>
              <w:t>Isdecimal</w:t>
            </w:r>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Переверяє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r w:rsidRPr="001478E2">
              <w:rPr>
                <w:rFonts w:cs="Times New Roman"/>
                <w:szCs w:val="28"/>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r w:rsidRPr="00B55585">
              <w:rPr>
                <w:sz w:val="28"/>
                <w:szCs w:val="28"/>
                <w:lang w:val="en-US"/>
              </w:rPr>
              <w:t>Get_data</w:t>
            </w:r>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r w:rsidRPr="00B55585">
              <w:rPr>
                <w:sz w:val="28"/>
                <w:szCs w:val="28"/>
                <w:lang w:val="en-US"/>
              </w:rPr>
              <w:t>Search_engine</w:t>
            </w:r>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r w:rsidRPr="00B55585">
              <w:rPr>
                <w:sz w:val="28"/>
                <w:szCs w:val="28"/>
                <w:lang w:val="en-US"/>
              </w:rPr>
              <w:t>Search_results</w:t>
            </w:r>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search_text, num</w:t>
            </w:r>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r w:rsidRPr="00B55585">
              <w:rPr>
                <w:sz w:val="28"/>
                <w:szCs w:val="28"/>
                <w:lang w:val="en-US"/>
              </w:rPr>
              <w:t>hlink</w:t>
            </w:r>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r w:rsidRPr="00B55585">
              <w:rPr>
                <w:sz w:val="28"/>
                <w:szCs w:val="28"/>
                <w:lang w:val="en-US"/>
              </w:rPr>
              <w:t>hbold</w:t>
            </w:r>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r w:rsidRPr="00B55585">
              <w:rPr>
                <w:sz w:val="28"/>
                <w:szCs w:val="28"/>
                <w:lang w:val="en-US"/>
              </w:rPr>
              <w:t>dict</w:t>
            </w:r>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Взяти айтем</w:t>
            </w:r>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 айтемів</w:t>
            </w:r>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r w:rsidRPr="00B55585">
              <w:rPr>
                <w:sz w:val="28"/>
                <w:szCs w:val="28"/>
                <w:lang w:val="en-US"/>
              </w:rPr>
              <w:t>DataFrame</w:t>
            </w:r>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r w:rsidRPr="00B55585">
              <w:rPr>
                <w:sz w:val="28"/>
                <w:szCs w:val="28"/>
                <w:lang w:val="en-US"/>
              </w:rPr>
              <w:t>iterrows</w:t>
            </w:r>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Ітерує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r w:rsidRPr="00B55585">
              <w:rPr>
                <w:sz w:val="28"/>
                <w:szCs w:val="28"/>
                <w:lang w:val="en-US"/>
              </w:rPr>
              <w:t>read_env</w:t>
            </w:r>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r w:rsidRPr="00B55585">
              <w:rPr>
                <w:sz w:val="28"/>
                <w:szCs w:val="28"/>
                <w:lang w:val="en-US"/>
              </w:rPr>
              <w:t>read_csv</w:t>
            </w:r>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r w:rsidRPr="00B55585">
              <w:rPr>
                <w:sz w:val="28"/>
                <w:szCs w:val="28"/>
                <w:lang w:val="en-US"/>
              </w:rPr>
              <w:t>to_csv</w:t>
            </w:r>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r w:rsidRPr="00B55585">
              <w:rPr>
                <w:sz w:val="28"/>
                <w:szCs w:val="28"/>
                <w:lang w:val="en-US"/>
              </w:rPr>
              <w:t>filterwarnings</w:t>
            </w:r>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r w:rsidRPr="00B55585">
              <w:rPr>
                <w:sz w:val="28"/>
                <w:szCs w:val="28"/>
                <w:lang w:val="en-US"/>
              </w:rPr>
              <w:t>dropna</w:t>
            </w:r>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для видалення рядків та стовпців зі значеннями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r w:rsidRPr="00376F9D">
              <w:rPr>
                <w:rFonts w:cs="Times New Roman"/>
                <w:szCs w:val="28"/>
                <w:lang w:val="en-US"/>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lang w:val="en-US"/>
              </w:rPr>
              <w:t>для застосування функцій</w:t>
            </w:r>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r w:rsidRPr="00B55585">
              <w:rPr>
                <w:sz w:val="28"/>
                <w:szCs w:val="28"/>
                <w:lang w:val="en-US"/>
              </w:rPr>
              <w:t>fit_transform</w:t>
            </w:r>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r w:rsidRPr="00B55585">
              <w:rPr>
                <w:rFonts w:cs="Times New Roman"/>
                <w:szCs w:val="28"/>
              </w:rPr>
              <w:t xml:space="preserve">записує об'єкт </w:t>
            </w:r>
            <w:r w:rsidRPr="00B55585">
              <w:rPr>
                <w:rFonts w:cs="Times New Roman"/>
                <w:szCs w:val="28"/>
                <w:lang w:val="en-US"/>
              </w:rPr>
              <w:t>Python</w:t>
            </w:r>
            <w:r w:rsidRPr="00B55585">
              <w:rPr>
                <w:rFonts w:cs="Times New Roman"/>
                <w:szCs w:val="28"/>
              </w:rPr>
              <w:t xml:space="preserve"> у файл у форматі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r w:rsidRPr="00B55585">
              <w:rPr>
                <w:sz w:val="28"/>
                <w:szCs w:val="28"/>
                <w:lang w:val="en-US"/>
              </w:rPr>
              <w:t>train_test_split</w:t>
            </w:r>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r>
        <w:rPr>
          <w:lang w:val="uk-UA"/>
        </w:rPr>
        <w:lastRenderedPageBreak/>
        <w:t>ТЕСТУВАННЯ ПРОГРАМНОГО ЗАБЕЗПЕЧЕННЯ</w:t>
      </w:r>
    </w:p>
    <w:p w14:paraId="74B7EFF0" w14:textId="080A6195" w:rsidR="006A5DA9" w:rsidRDefault="006A5DA9" w:rsidP="006A5DA9">
      <w:pPr>
        <w:pStyle w:val="Heading2"/>
        <w:numPr>
          <w:ilvl w:val="0"/>
          <w:numId w:val="0"/>
        </w:numPr>
        <w:spacing w:line="312" w:lineRule="auto"/>
        <w:ind w:left="426"/>
        <w:rPr>
          <w:lang w:val="uk-UA"/>
        </w:rPr>
      </w:pPr>
      <w:bookmarkStart w:id="7" w:name="_Toc105450348"/>
      <w:r>
        <w:rPr>
          <w:lang w:val="uk-UA"/>
        </w:rPr>
        <w:t>5.1 План тестування</w:t>
      </w:r>
      <w:bookmarkEnd w:id="7"/>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6A3E0C"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6A3E0C"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r>
        <w:rPr>
          <w:lang w:val="uk-UA"/>
        </w:rPr>
        <w:lastRenderedPageBreak/>
        <w:t>ІНСТРУКЦІЯ КОРИСТУВАЧА</w:t>
      </w:r>
    </w:p>
    <w:p w14:paraId="5B93EE1D" w14:textId="6B15B534" w:rsidR="002F332E" w:rsidRPr="0039489A" w:rsidRDefault="00C64E81" w:rsidP="00EE7853">
      <w:pPr>
        <w:pStyle w:val="Heading2"/>
        <w:ind w:hanging="366"/>
        <w:rPr>
          <w:lang w:val="uk-UA"/>
        </w:rPr>
      </w:pPr>
      <w:bookmarkStart w:id="8" w:name="_Toc451632600"/>
      <w:bookmarkStart w:id="9" w:name="_Toc105450350"/>
      <w:r>
        <w:rPr>
          <w:lang w:val="en-US"/>
        </w:rPr>
        <w:t xml:space="preserve"> </w:t>
      </w:r>
      <w:r w:rsidR="002F332E" w:rsidRPr="0039489A">
        <w:rPr>
          <w:lang w:val="uk-UA"/>
        </w:rPr>
        <w:t>Робота з програмою</w:t>
      </w:r>
      <w:bookmarkEnd w:id="8"/>
      <w:bookmarkEnd w:id="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1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70E95F4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11" w:name="_Toc105450351"/>
      <w:r w:rsidRPr="00AE264C">
        <w:rPr>
          <w:lang w:val="uk-UA"/>
        </w:rPr>
        <w:t>Формат вхідних та вихідних даних</w:t>
      </w:r>
      <w:bookmarkEnd w:id="10"/>
      <w:bookmarkEnd w:id="1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bookmarkStart w:id="12" w:name="_Toc105450352"/>
      <w:r w:rsidRPr="006A3E0C">
        <w:rPr>
          <w:lang w:val="uk-UA"/>
        </w:rPr>
        <w:t xml:space="preserve"> </w:t>
      </w:r>
      <w:r w:rsidR="002F332E">
        <w:rPr>
          <w:lang w:val="en-US"/>
        </w:rPr>
        <w:t>C</w:t>
      </w:r>
      <w:r w:rsidR="002F332E">
        <w:rPr>
          <w:lang w:val="uk-UA"/>
        </w:rPr>
        <w:t>истемні вимоги програмного забезпечення</w:t>
      </w:r>
      <w:bookmarkEnd w:id="12"/>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r>
        <w:rPr>
          <w:lang w:val="uk-UA"/>
        </w:rPr>
        <w:t>истемні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6A3E0C"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6A3E0C"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6A3E0C"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7777777" w:rsidR="002F332E" w:rsidRPr="005D0265" w:rsidRDefault="002F332E" w:rsidP="00CC0FEE">
      <w:pPr>
        <w:rPr>
          <w:lang w:val="uk-UA"/>
        </w:rPr>
      </w:pPr>
      <w:r w:rsidRPr="00040A23">
        <w:rPr>
          <w:webHidden/>
          <w:lang w:val="uk-UA"/>
        </w:rPr>
        <w:lastRenderedPageBreak/>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6A3E0C"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r>
        <w:lastRenderedPageBreak/>
        <w:t>ВИСНОВКИ</w:t>
      </w:r>
    </w:p>
    <w:p w14:paraId="70B6D55B" w14:textId="6FB432B8" w:rsidR="008C6B44" w:rsidRPr="003307FF" w:rsidRDefault="008C6B44" w:rsidP="008C6B44">
      <w:pPr>
        <w:ind w:firstLine="426"/>
        <w:rPr>
          <w:szCs w:val="28"/>
          <w:lang w:val="uk-UA"/>
        </w:rPr>
      </w:pPr>
      <w:bookmarkStart w:id="13" w:name="_Toc419641950"/>
      <w:bookmarkStart w:id="14" w:name="_Toc105450354"/>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r w:rsidR="00693033">
        <w:rPr>
          <w:szCs w:val="28"/>
          <w:lang w:val="en-US"/>
        </w:rPr>
        <w:t>vec</w:t>
      </w:r>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та мультиноміальної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r w:rsidR="00AA129E" w:rsidRPr="0072575B">
        <w:rPr>
          <w:rFonts w:cs="Times New Roman"/>
          <w:szCs w:val="28"/>
        </w:rPr>
        <w:t>stackoverflow</w:t>
      </w:r>
      <w:r w:rsidR="00AA129E" w:rsidRPr="008A020D">
        <w:rPr>
          <w:rFonts w:cs="Times New Roman"/>
          <w:szCs w:val="28"/>
          <w:lang w:val="uk-UA"/>
        </w:rPr>
        <w:t>.</w:t>
      </w:r>
      <w:r w:rsidR="00AA129E" w:rsidRPr="0072575B">
        <w:rPr>
          <w:rFonts w:cs="Times New Roman"/>
          <w:szCs w:val="28"/>
        </w:rPr>
        <w:t>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bookmarkEnd w:id="13"/>
    <w:bookmarkEnd w:id="14"/>
    <w:p w14:paraId="058C29F1" w14:textId="159C4949" w:rsidR="005B3118" w:rsidRDefault="002A2606" w:rsidP="005B3118">
      <w:pPr>
        <w:pStyle w:val="-"/>
      </w:pPr>
      <w:r>
        <w:lastRenderedPageBreak/>
        <w:t>ПЕРЕЛІК ПОСИЛАНЬ</w:t>
      </w:r>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r w:rsidR="000C3078" w:rsidRPr="002B0007">
        <w:rPr>
          <w:lang w:val="en-US"/>
        </w:rPr>
        <w:t>vec</w:t>
      </w:r>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Word2Vec Explained</w:t>
      </w:r>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NLP 101: Word2Vec — Skip-gram and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r>
        <w:rPr>
          <w:lang w:val="en-US"/>
        </w:rPr>
        <w:t>Softmax</w:t>
      </w:r>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r w:rsidRPr="002B0007">
        <w:rPr>
          <w:lang w:val="uk-UA"/>
        </w:rPr>
        <w:t>Сигмоїда</w:t>
      </w:r>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r w:rsidR="00565364" w:rsidRPr="002B0007">
          <w:rPr>
            <w:rStyle w:val="Hyperlink"/>
            <w:lang w:val="en-US"/>
          </w:rPr>
          <w:t>uk</w:t>
        </w:r>
        <w:r w:rsidR="00565364" w:rsidRPr="008A020D">
          <w:rPr>
            <w:rStyle w:val="Hyperlink"/>
          </w:rPr>
          <w:t>.</w:t>
        </w:r>
        <w:r w:rsidR="00565364" w:rsidRPr="002B0007">
          <w:rPr>
            <w:rStyle w:val="Hyperlink"/>
            <w:lang w:val="en-US"/>
          </w:rPr>
          <w:t>wikipedia</w:t>
        </w:r>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/Сигмоїда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r w:rsidR="00B33611" w:rsidRPr="00086318">
          <w:rPr>
            <w:rStyle w:val="Hyperlink"/>
            <w:lang w:val="en-US"/>
          </w:rPr>
          <w:t>studfile</w:t>
        </w:r>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bookmarkStart w:id="15" w:name="_Toc105450355"/>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r>
        <w:lastRenderedPageBreak/>
        <w:t>ДОДАТОК А ТЕХНІЧНЕ ЗАВДАННЯ</w:t>
      </w:r>
      <w:bookmarkEnd w:id="15"/>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Розробка технічної документації.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7816C08A" w14:textId="49E13AFE" w:rsidR="002A2606" w:rsidRPr="00682BF4" w:rsidRDefault="00682BF4" w:rsidP="002A2606">
      <w:pPr>
        <w:pStyle w:val="a3"/>
        <w:rPr>
          <w:szCs w:val="28"/>
          <w:lang w:val="uk-UA"/>
        </w:rPr>
      </w:pPr>
      <w:r>
        <w:rPr>
          <w:szCs w:val="28"/>
          <w:lang w:val="uk-UA"/>
        </w:rPr>
        <w:lastRenderedPageBreak/>
        <w:t>ДОДАТОК Б ТЕКСТИ ПРОГРАМНОГО КОДУ</w:t>
      </w:r>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r w:rsidR="007E18C5" w:rsidRPr="007E18C5">
        <w:rPr>
          <w:rFonts w:cs="Times New Roman"/>
          <w:i/>
          <w:iCs/>
          <w:sz w:val="24"/>
          <w:szCs w:val="24"/>
        </w:rPr>
        <w:t>Пошукова семантична система на основі даних сайту stackoverflow.com із використанням машинного навчання</w:t>
      </w:r>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Кб</w:t>
      </w:r>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Обсяг програми (документа), арк., Кб)</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студента групи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33B3C7C9" w:rsidR="003A2B40" w:rsidRDefault="00682BF4" w:rsidP="003A2B40">
      <w:pPr>
        <w:spacing w:before="60"/>
        <w:ind w:firstLine="0"/>
        <w:jc w:val="center"/>
        <w:rPr>
          <w:i/>
          <w:sz w:val="24"/>
          <w:szCs w:val="20"/>
          <w:lang w:val="uk-UA"/>
        </w:rPr>
      </w:pPr>
      <w:r>
        <w:rPr>
          <w:i/>
          <w:sz w:val="24"/>
          <w:szCs w:val="20"/>
          <w:lang w:val="uk-UA"/>
        </w:rPr>
        <w:t>Котков Т.М.,</w:t>
      </w:r>
    </w:p>
    <w:p w14:paraId="6D37EB9B" w14:textId="4B8BFB08" w:rsidR="00682BF4" w:rsidRPr="007E18C5" w:rsidRDefault="00682BF4" w:rsidP="00682BF4">
      <w:pPr>
        <w:ind w:firstLine="0"/>
        <w:jc w:val="center"/>
        <w:rPr>
          <w:i/>
          <w:sz w:val="24"/>
          <w:szCs w:val="20"/>
        </w:rPr>
      </w:pPr>
      <w:r w:rsidRPr="007E18C5">
        <w:rPr>
          <w:i/>
          <w:sz w:val="24"/>
          <w:szCs w:val="20"/>
        </w:rPr>
        <w:t>студента групи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r>
        <w:rPr>
          <w:i/>
          <w:sz w:val="24"/>
          <w:szCs w:val="20"/>
          <w:lang w:val="uk-UA"/>
        </w:rPr>
        <w:t>Сідака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r>
        <w:rPr>
          <w:lang w:val="en-US"/>
        </w:rPr>
        <w:lastRenderedPageBreak/>
        <w:t>app</w:t>
      </w:r>
      <w:r w:rsidRPr="006A3E0C">
        <w:rPr>
          <w:lang w:val="en-US"/>
        </w:rPr>
        <w:t>.</w:t>
      </w:r>
      <w:r>
        <w:rPr>
          <w:lang w:val="en-US"/>
        </w:rPr>
        <w:t>py</w:t>
      </w:r>
    </w:p>
    <w:p w14:paraId="20C71097" w14:textId="77777777" w:rsidR="008F0B4F" w:rsidRPr="008F0B4F" w:rsidRDefault="008F0B4F" w:rsidP="008F0B4F">
      <w:pPr>
        <w:ind w:firstLine="0"/>
        <w:jc w:val="left"/>
        <w:rPr>
          <w:lang w:val="en-US"/>
        </w:rPr>
      </w:pPr>
      <w:r w:rsidRPr="008F0B4F">
        <w:rPr>
          <w:lang w:val="en-US"/>
        </w:rPr>
        <w:t>from aiogram import executor</w:t>
      </w:r>
    </w:p>
    <w:p w14:paraId="0FD43724" w14:textId="77777777" w:rsidR="008F0B4F" w:rsidRPr="008F0B4F" w:rsidRDefault="008F0B4F" w:rsidP="008F0B4F">
      <w:pPr>
        <w:ind w:firstLine="0"/>
        <w:jc w:val="left"/>
        <w:rPr>
          <w:lang w:val="en-US"/>
        </w:rPr>
      </w:pPr>
      <w:r w:rsidRPr="008F0B4F">
        <w:rPr>
          <w:lang w:val="en-US"/>
        </w:rPr>
        <w:t>from bot_tg.loader import dp</w:t>
      </w:r>
    </w:p>
    <w:p w14:paraId="5B542217" w14:textId="77777777" w:rsidR="008F0B4F" w:rsidRPr="008F0B4F" w:rsidRDefault="008F0B4F" w:rsidP="008F0B4F">
      <w:pPr>
        <w:ind w:firstLine="0"/>
        <w:jc w:val="left"/>
        <w:rPr>
          <w:lang w:val="en-US"/>
        </w:rPr>
      </w:pPr>
      <w:r w:rsidRPr="008F0B4F">
        <w:rPr>
          <w:lang w:val="en-US"/>
        </w:rPr>
        <w:t>import bot_tg.handlers</w:t>
      </w:r>
    </w:p>
    <w:p w14:paraId="45ACA72B" w14:textId="77777777" w:rsidR="008F0B4F" w:rsidRPr="008F0B4F" w:rsidRDefault="008F0B4F" w:rsidP="008F0B4F">
      <w:pPr>
        <w:ind w:firstLine="0"/>
        <w:jc w:val="left"/>
        <w:rPr>
          <w:lang w:val="en-US"/>
        </w:rPr>
      </w:pPr>
      <w:r w:rsidRPr="008F0B4F">
        <w:rPr>
          <w:lang w:val="en-US"/>
        </w:rPr>
        <w:t>from bot_tg.utils.set_bot_commands import set_default_commands</w:t>
      </w:r>
    </w:p>
    <w:p w14:paraId="0B95FC28" w14:textId="77777777" w:rsidR="008F0B4F" w:rsidRPr="008F0B4F" w:rsidRDefault="008F0B4F" w:rsidP="008F0B4F">
      <w:pPr>
        <w:ind w:firstLine="0"/>
        <w:jc w:val="left"/>
        <w:rPr>
          <w:lang w:val="en-US"/>
        </w:rPr>
      </w:pPr>
      <w:r w:rsidRPr="008F0B4F">
        <w:rPr>
          <w:lang w:val="en-US"/>
        </w:rPr>
        <w:t>from logger import get_logger</w:t>
      </w:r>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logger = get_logger()</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async def on_startup(dispatcher):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set_default_commands(dispatcher)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logger.exception('An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executor.start_polling(dp, on_startup=on_startup, skip_updates=True)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r>
        <w:rPr>
          <w:lang w:val="en-US"/>
        </w:rPr>
        <w:lastRenderedPageBreak/>
        <w:t>config.py</w:t>
      </w:r>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r w:rsidRPr="00B91DE5">
        <w:rPr>
          <w:lang w:val="en-US"/>
        </w:rPr>
        <w:t>env.read_env()</w:t>
      </w:r>
    </w:p>
    <w:p w14:paraId="111A9725" w14:textId="77777777" w:rsidR="00B91DE5" w:rsidRPr="00B91DE5" w:rsidRDefault="00B91DE5" w:rsidP="00B91DE5">
      <w:pPr>
        <w:ind w:firstLine="0"/>
        <w:jc w:val="left"/>
        <w:rPr>
          <w:lang w:val="en-US"/>
        </w:rPr>
      </w:pPr>
      <w:r w:rsidRPr="00B91DE5">
        <w:rPr>
          <w:lang w:val="en-US"/>
        </w:rPr>
        <w:t>BOT_TOKEN = env.str("BOT_TOKEN")</w:t>
      </w:r>
    </w:p>
    <w:p w14:paraId="442516C5" w14:textId="77777777" w:rsidR="00B91DE5" w:rsidRPr="00B91DE5" w:rsidRDefault="00B91DE5" w:rsidP="00B91DE5">
      <w:pPr>
        <w:ind w:firstLine="0"/>
        <w:jc w:val="left"/>
        <w:rPr>
          <w:lang w:val="en-US"/>
        </w:rPr>
      </w:pPr>
      <w:r w:rsidRPr="00B91DE5">
        <w:rPr>
          <w:lang w:val="en-US"/>
        </w:rPr>
        <w:t>HEROKU_APP_NAME = env.str("HEROKU_APP_NAME")</w:t>
      </w:r>
    </w:p>
    <w:p w14:paraId="5DE76379" w14:textId="77777777" w:rsidR="00B91DE5" w:rsidRPr="00B91DE5" w:rsidRDefault="00B91DE5" w:rsidP="00B91DE5">
      <w:pPr>
        <w:ind w:firstLine="0"/>
        <w:jc w:val="left"/>
        <w:rPr>
          <w:lang w:val="en-US"/>
        </w:rPr>
      </w:pPr>
      <w:r w:rsidRPr="00B91DE5">
        <w:rPr>
          <w:lang w:val="en-US"/>
        </w:rPr>
        <w:t>ADMINS = env.list("ADMINS")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r>
        <w:rPr>
          <w:lang w:val="en-US"/>
        </w:rPr>
        <w:lastRenderedPageBreak/>
        <w:t>handle_replies.py</w:t>
      </w:r>
    </w:p>
    <w:p w14:paraId="2233EC7A" w14:textId="77777777" w:rsidR="0036419B" w:rsidRPr="0036419B" w:rsidRDefault="0036419B" w:rsidP="0036419B">
      <w:pPr>
        <w:ind w:firstLine="0"/>
        <w:jc w:val="left"/>
        <w:rPr>
          <w:lang w:val="en-US"/>
        </w:rPr>
      </w:pPr>
      <w:r w:rsidRPr="0036419B">
        <w:rPr>
          <w:lang w:val="en-US"/>
        </w:rPr>
        <w:t>from aiogram.utils.exceptions import BadRequest</w:t>
      </w:r>
    </w:p>
    <w:p w14:paraId="3D03CBE1" w14:textId="77777777" w:rsidR="0036419B" w:rsidRPr="0036419B" w:rsidRDefault="0036419B" w:rsidP="0036419B">
      <w:pPr>
        <w:ind w:firstLine="0"/>
        <w:jc w:val="left"/>
        <w:rPr>
          <w:lang w:val="en-US"/>
        </w:rPr>
      </w:pPr>
      <w:r w:rsidRPr="0036419B">
        <w:rPr>
          <w:lang w:val="en-US"/>
        </w:rPr>
        <w:t>from aiogram.types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async def reply_to_message(message: Message, text, reply_markup=None):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reply_markup:</w:t>
      </w:r>
    </w:p>
    <w:p w14:paraId="0D3DC470" w14:textId="77777777" w:rsidR="0036419B" w:rsidRPr="0036419B" w:rsidRDefault="0036419B" w:rsidP="0036419B">
      <w:pPr>
        <w:ind w:firstLine="0"/>
        <w:jc w:val="left"/>
        <w:rPr>
          <w:lang w:val="en-US"/>
        </w:rPr>
      </w:pPr>
      <w:r w:rsidRPr="0036419B">
        <w:rPr>
          <w:lang w:val="en-US"/>
        </w:rPr>
        <w:t xml:space="preserve">            await message.reply(text, reply_markup=reply_markup, disable_web_page_preview=True)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message.reply(text, disable_web_page_preview=True)</w:t>
      </w:r>
    </w:p>
    <w:p w14:paraId="698F1A10" w14:textId="77777777" w:rsidR="0036419B" w:rsidRPr="0036419B" w:rsidRDefault="0036419B" w:rsidP="0036419B">
      <w:pPr>
        <w:ind w:firstLine="0"/>
        <w:jc w:val="left"/>
        <w:rPr>
          <w:lang w:val="en-US"/>
        </w:rPr>
      </w:pPr>
      <w:r w:rsidRPr="0036419B">
        <w:rPr>
          <w:lang w:val="en-US"/>
        </w:rPr>
        <w:t xml:space="preserve">    except BadRequest:</w:t>
      </w:r>
    </w:p>
    <w:p w14:paraId="31E7C210" w14:textId="77777777" w:rsidR="0036419B" w:rsidRPr="0036419B" w:rsidRDefault="0036419B" w:rsidP="0036419B">
      <w:pPr>
        <w:ind w:firstLine="0"/>
        <w:jc w:val="left"/>
        <w:rPr>
          <w:lang w:val="en-US"/>
        </w:rPr>
      </w:pPr>
      <w:r w:rsidRPr="0036419B">
        <w:rPr>
          <w:lang w:val="en-US"/>
        </w:rPr>
        <w:t xml:space="preserve">        if reply_markup:</w:t>
      </w:r>
    </w:p>
    <w:p w14:paraId="230CA905" w14:textId="77777777" w:rsidR="0036419B" w:rsidRPr="0036419B" w:rsidRDefault="0036419B" w:rsidP="0036419B">
      <w:pPr>
        <w:ind w:firstLine="0"/>
        <w:jc w:val="left"/>
        <w:rPr>
          <w:lang w:val="en-US"/>
        </w:rPr>
      </w:pPr>
      <w:r w:rsidRPr="0036419B">
        <w:rPr>
          <w:lang w:val="en-US"/>
        </w:rPr>
        <w:t xml:space="preserve">            await message.answer(text, reply_markup=reply_markup, disable_web_page_preview=True)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message.answer(text, disable_web_page_preview=True)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r>
        <w:rPr>
          <w:lang w:val="en-US"/>
        </w:rPr>
        <w:lastRenderedPageBreak/>
        <w:t>help.py</w:t>
      </w:r>
    </w:p>
    <w:p w14:paraId="13EEAE01" w14:textId="77777777" w:rsidR="00430661" w:rsidRPr="00430661" w:rsidRDefault="00430661" w:rsidP="00430661">
      <w:pPr>
        <w:ind w:firstLine="0"/>
        <w:jc w:val="left"/>
        <w:rPr>
          <w:lang w:val="en-US"/>
        </w:rPr>
      </w:pPr>
      <w:r w:rsidRPr="00430661">
        <w:rPr>
          <w:lang w:val="en-US"/>
        </w:rPr>
        <w:t>from aiogram.types import Message, ChatType</w:t>
      </w:r>
    </w:p>
    <w:p w14:paraId="46960832" w14:textId="77777777" w:rsidR="00430661" w:rsidRPr="00430661" w:rsidRDefault="00430661" w:rsidP="00430661">
      <w:pPr>
        <w:ind w:firstLine="0"/>
        <w:jc w:val="left"/>
        <w:rPr>
          <w:lang w:val="en-US"/>
        </w:rPr>
      </w:pPr>
      <w:r w:rsidRPr="00430661">
        <w:rPr>
          <w:lang w:val="en-US"/>
        </w:rPr>
        <w:t>from .handle_replies import reply_to_message</w:t>
      </w:r>
    </w:p>
    <w:p w14:paraId="04C549F9" w14:textId="77777777" w:rsidR="00430661" w:rsidRPr="00430661" w:rsidRDefault="00430661" w:rsidP="00430661">
      <w:pPr>
        <w:ind w:firstLine="0"/>
        <w:jc w:val="left"/>
        <w:rPr>
          <w:lang w:val="en-US"/>
        </w:rPr>
      </w:pPr>
      <w:r w:rsidRPr="00430661">
        <w:rPr>
          <w:lang w:val="en-US"/>
        </w:rPr>
        <w:t>from bot_tg.loader import dp</w:t>
      </w:r>
    </w:p>
    <w:p w14:paraId="1FB386D6" w14:textId="77777777" w:rsidR="00430661" w:rsidRPr="00430661" w:rsidRDefault="00430661" w:rsidP="00430661">
      <w:pPr>
        <w:ind w:firstLine="0"/>
        <w:jc w:val="left"/>
        <w:rPr>
          <w:lang w:val="en-US"/>
        </w:rPr>
      </w:pPr>
      <w:r w:rsidRPr="00430661">
        <w:rPr>
          <w:lang w:val="en-US"/>
        </w:rPr>
        <w:t>from aiogram.dispatcher.filters import Text</w:t>
      </w:r>
    </w:p>
    <w:p w14:paraId="45488E1E" w14:textId="77777777" w:rsidR="00430661" w:rsidRPr="00430661" w:rsidRDefault="00430661" w:rsidP="00430661">
      <w:pPr>
        <w:ind w:firstLine="0"/>
        <w:jc w:val="left"/>
        <w:rPr>
          <w:lang w:val="en-US"/>
        </w:rPr>
      </w:pPr>
      <w:r w:rsidRPr="00430661">
        <w:rPr>
          <w:lang w:val="en-US"/>
        </w:rPr>
        <w:t>import aiogram.utils.markdown as fmt</w:t>
      </w:r>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@dp.message_handler(Text(equals="Help"), chat_type=ChatType.PRIVATE)</w:t>
      </w:r>
    </w:p>
    <w:p w14:paraId="6563ECF5" w14:textId="77777777" w:rsidR="00430661" w:rsidRPr="00430661" w:rsidRDefault="00430661" w:rsidP="00430661">
      <w:pPr>
        <w:ind w:firstLine="0"/>
        <w:jc w:val="left"/>
        <w:rPr>
          <w:lang w:val="en-US"/>
        </w:rPr>
      </w:pPr>
      <w:r w:rsidRPr="00430661">
        <w:rPr>
          <w:lang w:val="en-US"/>
        </w:rPr>
        <w:t>@dp.message_handler(commands='help')</w:t>
      </w:r>
    </w:p>
    <w:p w14:paraId="45867322" w14:textId="77777777" w:rsidR="00430661" w:rsidRPr="00430661" w:rsidRDefault="00430661" w:rsidP="00430661">
      <w:pPr>
        <w:ind w:firstLine="0"/>
        <w:jc w:val="left"/>
        <w:rPr>
          <w:lang w:val="en-US"/>
        </w:rPr>
      </w:pPr>
      <w:r w:rsidRPr="00430661">
        <w:rPr>
          <w:lang w:val="en-US"/>
        </w:rPr>
        <w:t>async def bot_help(message: Message):</w:t>
      </w:r>
    </w:p>
    <w:p w14:paraId="51FBC10F" w14:textId="77777777" w:rsidR="00430661" w:rsidRPr="00430661" w:rsidRDefault="00430661" w:rsidP="00430661">
      <w:pPr>
        <w:ind w:firstLine="0"/>
        <w:jc w:val="left"/>
        <w:rPr>
          <w:lang w:val="en-US"/>
        </w:rPr>
      </w:pPr>
      <w:r w:rsidRPr="00430661">
        <w:rPr>
          <w:lang w:val="en-US"/>
        </w:rPr>
        <w:t xml:space="preserve">    text = fmt.text(</w:t>
      </w:r>
    </w:p>
    <w:p w14:paraId="422A30E5" w14:textId="77777777" w:rsidR="00430661" w:rsidRPr="00430661" w:rsidRDefault="00430661" w:rsidP="00430661">
      <w:pPr>
        <w:ind w:firstLine="0"/>
        <w:jc w:val="left"/>
        <w:rPr>
          <w:lang w:val="en-US"/>
        </w:rPr>
      </w:pPr>
      <w:r w:rsidRPr="00430661">
        <w:rPr>
          <w:lang w:val="en-US"/>
        </w:rPr>
        <w:t xml:space="preserve">        fmt.text(f"{fmt.hbold('Enter')} the request, and I {fmt.hbold('will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fmt.text(f"{fmt.hbold('My commands:')}"),</w:t>
      </w:r>
    </w:p>
    <w:p w14:paraId="627606D9" w14:textId="77777777" w:rsidR="00430661" w:rsidRPr="00430661" w:rsidRDefault="00430661" w:rsidP="00430661">
      <w:pPr>
        <w:ind w:firstLine="0"/>
        <w:jc w:val="left"/>
        <w:rPr>
          <w:lang w:val="en-US"/>
        </w:rPr>
      </w:pPr>
      <w:r w:rsidRPr="00430661">
        <w:rPr>
          <w:lang w:val="en-US"/>
        </w:rPr>
        <w:t xml:space="preserve">        fmt.text(f"/start - Start the bot"),</w:t>
      </w:r>
    </w:p>
    <w:p w14:paraId="64F18C72" w14:textId="77777777" w:rsidR="00430661" w:rsidRPr="00430661" w:rsidRDefault="00430661" w:rsidP="00430661">
      <w:pPr>
        <w:ind w:firstLine="0"/>
        <w:jc w:val="left"/>
        <w:rPr>
          <w:lang w:val="en-US"/>
        </w:rPr>
      </w:pPr>
      <w:r w:rsidRPr="00430661">
        <w:rPr>
          <w:lang w:val="en-US"/>
        </w:rPr>
        <w:t xml:space="preserve">        fmt.text(f"/help - Help"),</w:t>
      </w:r>
    </w:p>
    <w:p w14:paraId="21A5D48C" w14:textId="77777777" w:rsidR="00430661" w:rsidRPr="00430661" w:rsidRDefault="00430661" w:rsidP="00430661">
      <w:pPr>
        <w:ind w:firstLine="0"/>
        <w:jc w:val="left"/>
        <w:rPr>
          <w:lang w:val="en-US"/>
        </w:rPr>
      </w:pPr>
      <w:r w:rsidRPr="00430661">
        <w:rPr>
          <w:lang w:val="en-US"/>
        </w:rPr>
        <w:t xml:space="preserve">        fmt.text(f"/search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sep='\n'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reply_to_message(message,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r>
        <w:rPr>
          <w:lang w:val="en-US"/>
        </w:rPr>
        <w:lastRenderedPageBreak/>
        <w:t>search.py</w:t>
      </w:r>
    </w:p>
    <w:p w14:paraId="62F52FA4" w14:textId="77777777" w:rsidR="00A9462D" w:rsidRPr="00A9462D" w:rsidRDefault="00A9462D" w:rsidP="00A9462D">
      <w:pPr>
        <w:ind w:firstLine="0"/>
        <w:jc w:val="left"/>
        <w:rPr>
          <w:lang w:val="en-US"/>
        </w:rPr>
      </w:pPr>
      <w:r w:rsidRPr="00A9462D">
        <w:rPr>
          <w:lang w:val="en-US"/>
        </w:rPr>
        <w:t>from aiogram.dispatcher import FSMContext</w:t>
      </w:r>
    </w:p>
    <w:p w14:paraId="73319E29" w14:textId="77777777" w:rsidR="00A9462D" w:rsidRPr="00A9462D" w:rsidRDefault="00A9462D" w:rsidP="00A9462D">
      <w:pPr>
        <w:ind w:firstLine="0"/>
        <w:jc w:val="left"/>
        <w:rPr>
          <w:lang w:val="en-US"/>
        </w:rPr>
      </w:pPr>
      <w:r w:rsidRPr="00A9462D">
        <w:rPr>
          <w:lang w:val="en-US"/>
        </w:rPr>
        <w:t>from bot_tg.loader import dp</w:t>
      </w:r>
    </w:p>
    <w:p w14:paraId="518D8733" w14:textId="77777777" w:rsidR="00A9462D" w:rsidRPr="00A9462D" w:rsidRDefault="00A9462D" w:rsidP="00A9462D">
      <w:pPr>
        <w:ind w:firstLine="0"/>
        <w:jc w:val="left"/>
        <w:rPr>
          <w:lang w:val="en-US"/>
        </w:rPr>
      </w:pPr>
      <w:r w:rsidRPr="00A9462D">
        <w:rPr>
          <w:lang w:val="en-US"/>
        </w:rPr>
        <w:t>from .handle_replies import reply_to_message</w:t>
      </w:r>
    </w:p>
    <w:p w14:paraId="3D88968E" w14:textId="77777777" w:rsidR="00A9462D" w:rsidRPr="00A9462D" w:rsidRDefault="00A9462D" w:rsidP="00A9462D">
      <w:pPr>
        <w:ind w:firstLine="0"/>
        <w:jc w:val="left"/>
        <w:rPr>
          <w:lang w:val="en-US"/>
        </w:rPr>
      </w:pPr>
      <w:r w:rsidRPr="00A9462D">
        <w:rPr>
          <w:lang w:val="en-US"/>
        </w:rPr>
        <w:t>from search_engine.prediction_model.search_pipeline import search_results</w:t>
      </w:r>
    </w:p>
    <w:p w14:paraId="3C04960F" w14:textId="77777777" w:rsidR="00A9462D" w:rsidRPr="00A9462D" w:rsidRDefault="00A9462D" w:rsidP="00A9462D">
      <w:pPr>
        <w:ind w:firstLine="0"/>
        <w:jc w:val="left"/>
        <w:rPr>
          <w:lang w:val="en-US"/>
        </w:rPr>
      </w:pPr>
      <w:r w:rsidRPr="00A9462D">
        <w:rPr>
          <w:lang w:val="en-US"/>
        </w:rPr>
        <w:t>from bot_tg.states.state_storage import States</w:t>
      </w:r>
    </w:p>
    <w:p w14:paraId="16FD9A70" w14:textId="77777777" w:rsidR="00A9462D" w:rsidRPr="00A9462D" w:rsidRDefault="00A9462D" w:rsidP="00A9462D">
      <w:pPr>
        <w:ind w:firstLine="0"/>
        <w:jc w:val="left"/>
        <w:rPr>
          <w:lang w:val="en-US"/>
        </w:rPr>
      </w:pPr>
      <w:r w:rsidRPr="00A9462D">
        <w:rPr>
          <w:lang w:val="en-US"/>
        </w:rPr>
        <w:t>from aiogram.types import Message, ChatType</w:t>
      </w:r>
    </w:p>
    <w:p w14:paraId="1A1A7E20" w14:textId="77777777" w:rsidR="00A9462D" w:rsidRPr="00A9462D" w:rsidRDefault="00A9462D" w:rsidP="00A9462D">
      <w:pPr>
        <w:ind w:firstLine="0"/>
        <w:jc w:val="left"/>
        <w:rPr>
          <w:lang w:val="en-US"/>
        </w:rPr>
      </w:pPr>
      <w:r w:rsidRPr="00A9462D">
        <w:rPr>
          <w:lang w:val="en-US"/>
        </w:rPr>
        <w:t>from bot_tg.data.config import MAX_LIMIT</w:t>
      </w:r>
    </w:p>
    <w:p w14:paraId="05655763" w14:textId="77777777" w:rsidR="00A9462D" w:rsidRPr="00A9462D" w:rsidRDefault="00A9462D" w:rsidP="00A9462D">
      <w:pPr>
        <w:ind w:firstLine="0"/>
        <w:jc w:val="left"/>
        <w:rPr>
          <w:lang w:val="en-US"/>
        </w:rPr>
      </w:pPr>
      <w:r w:rsidRPr="00A9462D">
        <w:rPr>
          <w:lang w:val="en-US"/>
        </w:rPr>
        <w:t>from aiogram.utils.markdown import hlink</w:t>
      </w:r>
    </w:p>
    <w:p w14:paraId="1BD62890" w14:textId="77777777" w:rsidR="00A9462D" w:rsidRPr="00A9462D" w:rsidRDefault="00A9462D" w:rsidP="00A9462D">
      <w:pPr>
        <w:ind w:firstLine="0"/>
        <w:jc w:val="left"/>
        <w:rPr>
          <w:lang w:val="en-US"/>
        </w:rPr>
      </w:pPr>
      <w:r w:rsidRPr="00A9462D">
        <w:rPr>
          <w:lang w:val="en-US"/>
        </w:rPr>
        <w:t>import aiogram.utils.markdown as fmt</w:t>
      </w:r>
    </w:p>
    <w:p w14:paraId="01DEED9D" w14:textId="77777777" w:rsidR="00A9462D" w:rsidRPr="00A9462D" w:rsidRDefault="00A9462D" w:rsidP="00A9462D">
      <w:pPr>
        <w:ind w:firstLine="0"/>
        <w:jc w:val="left"/>
        <w:rPr>
          <w:lang w:val="en-US"/>
        </w:rPr>
      </w:pPr>
      <w:r w:rsidRPr="00A9462D">
        <w:rPr>
          <w:lang w:val="en-US"/>
        </w:rPr>
        <w:t>from aiogram.dispatcher.filters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@dp.message_handler(Text(equals='Search</w:t>
      </w:r>
      <w:r w:rsidRPr="00A9462D">
        <w:rPr>
          <w:rFonts w:ascii="Apple Color Emoji" w:hAnsi="Apple Color Emoji" w:cs="Apple Color Emoji"/>
          <w:lang w:val="en-US"/>
        </w:rPr>
        <w:t>🔎</w:t>
      </w:r>
      <w:r w:rsidRPr="00A9462D">
        <w:rPr>
          <w:lang w:val="en-US"/>
        </w:rPr>
        <w:t>'), chat_type=ChatType.PRIVATE)</w:t>
      </w:r>
    </w:p>
    <w:p w14:paraId="0BF3AC37" w14:textId="77777777" w:rsidR="00A9462D" w:rsidRPr="00A9462D" w:rsidRDefault="00A9462D" w:rsidP="00A9462D">
      <w:pPr>
        <w:ind w:firstLine="0"/>
        <w:jc w:val="left"/>
        <w:rPr>
          <w:lang w:val="en-US"/>
        </w:rPr>
      </w:pPr>
      <w:r w:rsidRPr="00A9462D">
        <w:rPr>
          <w:lang w:val="en-US"/>
        </w:rPr>
        <w:t>@dp.message_handler(commands="search")</w:t>
      </w:r>
    </w:p>
    <w:p w14:paraId="1E225EC6" w14:textId="77777777" w:rsidR="00A9462D" w:rsidRPr="00A9462D" w:rsidRDefault="00A9462D" w:rsidP="00A9462D">
      <w:pPr>
        <w:ind w:firstLine="0"/>
        <w:jc w:val="left"/>
        <w:rPr>
          <w:lang w:val="en-US"/>
        </w:rPr>
      </w:pPr>
      <w:r w:rsidRPr="00A9462D">
        <w:rPr>
          <w:lang w:val="en-US"/>
        </w:rPr>
        <w:t>async def enter_search_mode(message: Message):</w:t>
      </w:r>
    </w:p>
    <w:p w14:paraId="279A8C87" w14:textId="77777777" w:rsidR="00A9462D" w:rsidRPr="00A9462D" w:rsidRDefault="00A9462D" w:rsidP="00A9462D">
      <w:pPr>
        <w:ind w:firstLine="0"/>
        <w:jc w:val="left"/>
        <w:rPr>
          <w:lang w:val="en-US"/>
        </w:rPr>
      </w:pPr>
      <w:r w:rsidRPr="00A9462D">
        <w:rPr>
          <w:lang w:val="en-US"/>
        </w:rPr>
        <w:t xml:space="preserve">    await States.input_text.set()</w:t>
      </w:r>
    </w:p>
    <w:p w14:paraId="6F0DCC2A" w14:textId="77777777" w:rsidR="00A9462D" w:rsidRPr="00A9462D" w:rsidRDefault="00A9462D" w:rsidP="00A9462D">
      <w:pPr>
        <w:ind w:firstLine="0"/>
        <w:jc w:val="left"/>
        <w:rPr>
          <w:lang w:val="en-US"/>
        </w:rPr>
      </w:pPr>
      <w:r w:rsidRPr="00A9462D">
        <w:rPr>
          <w:lang w:val="en-US"/>
        </w:rPr>
        <w:t xml:space="preserve">    await message.reply(fmt.text(f"Enter the {fmt.hbold('request')}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@dp.message_handler(state=States.input_text)</w:t>
      </w:r>
    </w:p>
    <w:p w14:paraId="74078A44" w14:textId="77777777" w:rsidR="00A9462D" w:rsidRPr="00A9462D" w:rsidRDefault="00A9462D" w:rsidP="00A9462D">
      <w:pPr>
        <w:ind w:firstLine="0"/>
        <w:jc w:val="left"/>
        <w:rPr>
          <w:lang w:val="en-US"/>
        </w:rPr>
      </w:pPr>
      <w:r w:rsidRPr="00A9462D">
        <w:rPr>
          <w:lang w:val="en-US"/>
        </w:rPr>
        <w:t>async def input_request(message: Message, state: FSMContext):</w:t>
      </w:r>
    </w:p>
    <w:p w14:paraId="605047F7" w14:textId="77777777" w:rsidR="00A9462D" w:rsidRPr="00A9462D" w:rsidRDefault="00A9462D" w:rsidP="00A9462D">
      <w:pPr>
        <w:ind w:firstLine="0"/>
        <w:jc w:val="left"/>
        <w:rPr>
          <w:lang w:val="en-US"/>
        </w:rPr>
      </w:pPr>
      <w:r w:rsidRPr="00A9462D">
        <w:rPr>
          <w:lang w:val="en-US"/>
        </w:rPr>
        <w:t xml:space="preserve">    await state.update_data(search_text=message.text)</w:t>
      </w:r>
    </w:p>
    <w:p w14:paraId="02E5B2EA" w14:textId="77777777" w:rsidR="00A9462D" w:rsidRPr="00A9462D" w:rsidRDefault="00A9462D" w:rsidP="00A9462D">
      <w:pPr>
        <w:ind w:firstLine="0"/>
        <w:jc w:val="left"/>
        <w:rPr>
          <w:lang w:val="en-US"/>
        </w:rPr>
      </w:pPr>
      <w:r w:rsidRPr="00A9462D">
        <w:rPr>
          <w:lang w:val="en-US"/>
        </w:rPr>
        <w:t xml:space="preserve">    await States.input_limit.set()</w:t>
      </w:r>
    </w:p>
    <w:p w14:paraId="410D68DD" w14:textId="77777777" w:rsidR="00A9462D" w:rsidRPr="00A9462D" w:rsidRDefault="00A9462D" w:rsidP="00A9462D">
      <w:pPr>
        <w:ind w:firstLine="0"/>
        <w:jc w:val="left"/>
        <w:rPr>
          <w:lang w:val="en-US"/>
        </w:rPr>
      </w:pPr>
      <w:r w:rsidRPr="00A9462D">
        <w:rPr>
          <w:lang w:val="en-US"/>
        </w:rPr>
        <w:t xml:space="preserve">    await message.reply(fmt.text(f"Saving text..."</w:t>
      </w:r>
    </w:p>
    <w:p w14:paraId="3A7CC66C" w14:textId="77777777" w:rsidR="00A9462D" w:rsidRPr="00A9462D" w:rsidRDefault="00A9462D" w:rsidP="00A9462D">
      <w:pPr>
        <w:ind w:firstLine="0"/>
        <w:jc w:val="left"/>
        <w:rPr>
          <w:lang w:val="en-US"/>
        </w:rPr>
      </w:pPr>
      <w:r w:rsidRPr="00A9462D">
        <w:rPr>
          <w:lang w:val="en-US"/>
        </w:rPr>
        <w:t xml:space="preserve">                                 f"\nEnter the {fmt.hbold('limit')}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@dp.message_handler(state=States.input_limit)</w:t>
      </w:r>
    </w:p>
    <w:p w14:paraId="46C4E211" w14:textId="77777777" w:rsidR="00A9462D" w:rsidRPr="00A9462D" w:rsidRDefault="00A9462D" w:rsidP="00A9462D">
      <w:pPr>
        <w:ind w:firstLine="0"/>
        <w:jc w:val="left"/>
        <w:rPr>
          <w:lang w:val="en-US"/>
        </w:rPr>
      </w:pPr>
      <w:r w:rsidRPr="00A9462D">
        <w:rPr>
          <w:lang w:val="en-US"/>
        </w:rPr>
        <w:t>async def input_limit(message: Message, state: FSMContext):</w:t>
      </w:r>
    </w:p>
    <w:p w14:paraId="0A218D0E" w14:textId="77777777" w:rsidR="00A9462D" w:rsidRPr="00A9462D" w:rsidRDefault="00A9462D" w:rsidP="00A9462D">
      <w:pPr>
        <w:ind w:firstLine="0"/>
        <w:jc w:val="left"/>
        <w:rPr>
          <w:lang w:val="en-US"/>
        </w:rPr>
      </w:pPr>
      <w:r w:rsidRPr="00A9462D">
        <w:rPr>
          <w:lang w:val="en-US"/>
        </w:rPr>
        <w:t xml:space="preserve">    text = message.text</w:t>
      </w:r>
    </w:p>
    <w:p w14:paraId="442D149F" w14:textId="77777777" w:rsidR="00A9462D" w:rsidRPr="00A9462D" w:rsidRDefault="00A9462D" w:rsidP="00A9462D">
      <w:pPr>
        <w:ind w:firstLine="0"/>
        <w:jc w:val="left"/>
        <w:rPr>
          <w:lang w:val="en-US"/>
        </w:rPr>
      </w:pPr>
      <w:r w:rsidRPr="00A9462D">
        <w:rPr>
          <w:lang w:val="en-US"/>
        </w:rPr>
        <w:t xml:space="preserve">    if text.isdecimal()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message.reply("Searching...")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user_data = await state.get_data()</w:t>
      </w:r>
    </w:p>
    <w:p w14:paraId="149BE26E" w14:textId="77777777" w:rsidR="00A9462D" w:rsidRPr="00A9462D" w:rsidRDefault="00A9462D" w:rsidP="00A9462D">
      <w:pPr>
        <w:ind w:firstLine="0"/>
        <w:jc w:val="left"/>
        <w:rPr>
          <w:lang w:val="en-US"/>
        </w:rPr>
      </w:pPr>
      <w:r w:rsidRPr="00A9462D">
        <w:rPr>
          <w:lang w:val="en-US"/>
        </w:rPr>
        <w:t xml:space="preserve">        await state.finish()</w:t>
      </w:r>
    </w:p>
    <w:p w14:paraId="3B4A6383" w14:textId="77777777" w:rsidR="00A9462D" w:rsidRPr="00A9462D" w:rsidRDefault="00A9462D" w:rsidP="00A9462D">
      <w:pPr>
        <w:ind w:firstLine="0"/>
        <w:jc w:val="left"/>
        <w:rPr>
          <w:lang w:val="en-US"/>
        </w:rPr>
      </w:pPr>
      <w:r w:rsidRPr="00A9462D">
        <w:rPr>
          <w:lang w:val="en-US"/>
        </w:rPr>
        <w:t xml:space="preserve">        search_text = user_data['search_text']</w:t>
      </w:r>
    </w:p>
    <w:p w14:paraId="2FD8725B" w14:textId="77777777" w:rsidR="00A9462D" w:rsidRPr="00A9462D" w:rsidRDefault="00A9462D" w:rsidP="00A9462D">
      <w:pPr>
        <w:ind w:firstLine="0"/>
        <w:jc w:val="left"/>
        <w:rPr>
          <w:lang w:val="en-US"/>
        </w:rPr>
      </w:pPr>
      <w:r w:rsidRPr="00A9462D">
        <w:rPr>
          <w:lang w:val="en-US"/>
        </w:rPr>
        <w:t xml:space="preserve">        t_0 = time.time()</w:t>
      </w:r>
    </w:p>
    <w:p w14:paraId="1DA7D7C4" w14:textId="77777777" w:rsidR="00A9462D" w:rsidRPr="00A9462D" w:rsidRDefault="00A9462D" w:rsidP="00A9462D">
      <w:pPr>
        <w:ind w:firstLine="0"/>
        <w:jc w:val="left"/>
        <w:rPr>
          <w:lang w:val="en-US"/>
        </w:rPr>
      </w:pPr>
      <w:r w:rsidRPr="00A9462D">
        <w:rPr>
          <w:lang w:val="en-US"/>
        </w:rPr>
        <w:t xml:space="preserve">        articles = search_results(search_text,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reply_text = "Articles:\n—————————\n"</w:t>
      </w:r>
    </w:p>
    <w:p w14:paraId="14332523" w14:textId="77777777" w:rsidR="00A9462D" w:rsidRPr="00A9462D" w:rsidRDefault="00A9462D" w:rsidP="00A9462D">
      <w:pPr>
        <w:ind w:firstLine="0"/>
        <w:jc w:val="left"/>
        <w:rPr>
          <w:lang w:val="en-US"/>
        </w:rPr>
      </w:pPr>
      <w:r w:rsidRPr="00A9462D">
        <w:rPr>
          <w:lang w:val="en-US"/>
        </w:rPr>
        <w:t xml:space="preserve">            for i in range(num):</w:t>
      </w:r>
    </w:p>
    <w:p w14:paraId="092469F0" w14:textId="77777777" w:rsidR="00A9462D" w:rsidRPr="00A9462D" w:rsidRDefault="00A9462D" w:rsidP="00A9462D">
      <w:pPr>
        <w:ind w:firstLine="0"/>
        <w:jc w:val="left"/>
        <w:rPr>
          <w:lang w:val="en-US"/>
        </w:rPr>
      </w:pPr>
      <w:r w:rsidRPr="00A9462D">
        <w:rPr>
          <w:lang w:val="en-US"/>
        </w:rPr>
        <w:t xml:space="preserve">                reply_text += fmt.text(</w:t>
      </w:r>
    </w:p>
    <w:p w14:paraId="5500D4D5" w14:textId="77777777" w:rsidR="00A9462D" w:rsidRPr="00A9462D" w:rsidRDefault="00A9462D" w:rsidP="00A9462D">
      <w:pPr>
        <w:ind w:firstLine="0"/>
        <w:jc w:val="left"/>
        <w:rPr>
          <w:lang w:val="en-US"/>
        </w:rPr>
      </w:pPr>
      <w:r w:rsidRPr="00A9462D">
        <w:rPr>
          <w:lang w:val="en-US"/>
        </w:rPr>
        <w:t xml:space="preserve">                    fmt.text(f'{fmt.hbold("Title:")} {hlink(articles[i]["title"].capitalize(), articles[i]["url"])}'),</w:t>
      </w:r>
    </w:p>
    <w:p w14:paraId="1BF1D582" w14:textId="77777777" w:rsidR="00A9462D" w:rsidRPr="00A9462D" w:rsidRDefault="00A9462D" w:rsidP="00A9462D">
      <w:pPr>
        <w:ind w:firstLine="0"/>
        <w:jc w:val="left"/>
        <w:rPr>
          <w:lang w:val="en-US"/>
        </w:rPr>
      </w:pPr>
      <w:r w:rsidRPr="00A9462D">
        <w:rPr>
          <w:lang w:val="en-US"/>
        </w:rPr>
        <w:t xml:space="preserve">                    fmt.text(f'{fmt.hbold("Similarity score:")} {articles[i]["similarity_score"]}'),</w:t>
      </w:r>
    </w:p>
    <w:p w14:paraId="2798A5CF" w14:textId="77777777" w:rsidR="00A9462D" w:rsidRPr="00A9462D" w:rsidRDefault="00A9462D" w:rsidP="00A9462D">
      <w:pPr>
        <w:ind w:firstLine="0"/>
        <w:jc w:val="left"/>
        <w:rPr>
          <w:lang w:val="en-US"/>
        </w:rPr>
      </w:pPr>
      <w:r w:rsidRPr="00A9462D">
        <w:rPr>
          <w:lang w:val="en-US"/>
        </w:rPr>
        <w:t xml:space="preserve">                    fmt.text(f'{fmt.hbold("Tags:")} {articles[i]["tags"]}'),</w:t>
      </w:r>
    </w:p>
    <w:p w14:paraId="261DB7EA" w14:textId="77777777" w:rsidR="00A9462D" w:rsidRPr="00A9462D" w:rsidRDefault="00A9462D" w:rsidP="00A9462D">
      <w:pPr>
        <w:ind w:firstLine="0"/>
        <w:jc w:val="left"/>
        <w:rPr>
          <w:lang w:val="en-US"/>
        </w:rPr>
      </w:pPr>
      <w:r w:rsidRPr="00A9462D">
        <w:rPr>
          <w:lang w:val="en-US"/>
        </w:rPr>
        <w:t xml:space="preserve">                    fmt.text(f'{fmt.hbold("Body:")} {articles[i]["body"][:75]}...\n—————————\n'),</w:t>
      </w:r>
    </w:p>
    <w:p w14:paraId="5D254AF2" w14:textId="77777777" w:rsidR="00A9462D" w:rsidRPr="00A9462D" w:rsidRDefault="00A9462D" w:rsidP="00A9462D">
      <w:pPr>
        <w:ind w:firstLine="0"/>
        <w:jc w:val="left"/>
        <w:rPr>
          <w:lang w:val="en-US"/>
        </w:rPr>
      </w:pPr>
      <w:r w:rsidRPr="00A9462D">
        <w:rPr>
          <w:lang w:val="en-US"/>
        </w:rPr>
        <w:t xml:space="preserve">                    sep='\n'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reply_text += fmt.text(f"The search has been done for {fmt.hbold(round(time.time()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reply_text = fmt.text(f'No corresponding articles were found for such request: "{fmt.hbold(search_text)}"')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reply_text = fmt.text(f"{fmt.hbold('Incorrect input')}. "</w:t>
      </w:r>
    </w:p>
    <w:p w14:paraId="00388E6D" w14:textId="77777777" w:rsidR="00A9462D" w:rsidRPr="00A9462D" w:rsidRDefault="00A9462D" w:rsidP="00A9462D">
      <w:pPr>
        <w:ind w:firstLine="0"/>
        <w:jc w:val="left"/>
        <w:rPr>
          <w:lang w:val="en-US"/>
        </w:rPr>
      </w:pPr>
      <w:r w:rsidRPr="00A9462D">
        <w:rPr>
          <w:lang w:val="en-US"/>
        </w:rPr>
        <w:t xml:space="preserve">                              f"Only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f"\nTry again:")</w:t>
      </w:r>
    </w:p>
    <w:p w14:paraId="2DDE9073" w14:textId="2FC0BA07" w:rsidR="00A9462D" w:rsidRDefault="00A9462D" w:rsidP="00A9462D">
      <w:pPr>
        <w:ind w:firstLine="0"/>
        <w:jc w:val="left"/>
        <w:rPr>
          <w:lang w:val="en-US"/>
        </w:rPr>
      </w:pPr>
      <w:r w:rsidRPr="00A9462D">
        <w:rPr>
          <w:lang w:val="en-US"/>
        </w:rPr>
        <w:t xml:space="preserve">    await reply_to_message(message, reply_text)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r>
        <w:rPr>
          <w:lang w:val="en-US"/>
        </w:rPr>
        <w:lastRenderedPageBreak/>
        <w:t>start.py</w:t>
      </w:r>
    </w:p>
    <w:p w14:paraId="4167490A" w14:textId="77777777" w:rsidR="005E341B" w:rsidRPr="005E341B" w:rsidRDefault="005E341B" w:rsidP="005E341B">
      <w:pPr>
        <w:ind w:firstLine="0"/>
        <w:jc w:val="left"/>
        <w:rPr>
          <w:lang w:val="en-US"/>
        </w:rPr>
      </w:pPr>
      <w:r w:rsidRPr="005E341B">
        <w:rPr>
          <w:lang w:val="en-US"/>
        </w:rPr>
        <w:t>from .handle_replies import reply_to_message</w:t>
      </w:r>
    </w:p>
    <w:p w14:paraId="3269D2B6" w14:textId="77777777" w:rsidR="005E341B" w:rsidRPr="005E341B" w:rsidRDefault="005E341B" w:rsidP="005E341B">
      <w:pPr>
        <w:ind w:firstLine="0"/>
        <w:jc w:val="left"/>
        <w:rPr>
          <w:lang w:val="en-US"/>
        </w:rPr>
      </w:pPr>
      <w:r w:rsidRPr="005E341B">
        <w:rPr>
          <w:lang w:val="en-US"/>
        </w:rPr>
        <w:t>from bot_tg.loader import dp</w:t>
      </w:r>
    </w:p>
    <w:p w14:paraId="20C54DEF" w14:textId="77777777" w:rsidR="005E341B" w:rsidRPr="005E341B" w:rsidRDefault="005E341B" w:rsidP="005E341B">
      <w:pPr>
        <w:ind w:firstLine="0"/>
        <w:jc w:val="left"/>
        <w:rPr>
          <w:lang w:val="en-US"/>
        </w:rPr>
      </w:pPr>
      <w:r w:rsidRPr="005E341B">
        <w:rPr>
          <w:lang w:val="en-US"/>
        </w:rPr>
        <w:t>from aiogram.types import Message, ChatType</w:t>
      </w:r>
    </w:p>
    <w:p w14:paraId="4C4B9E0B" w14:textId="77777777" w:rsidR="005E341B" w:rsidRPr="005E341B" w:rsidRDefault="005E341B" w:rsidP="005E341B">
      <w:pPr>
        <w:ind w:firstLine="0"/>
        <w:jc w:val="left"/>
        <w:rPr>
          <w:lang w:val="en-US"/>
        </w:rPr>
      </w:pPr>
      <w:r w:rsidRPr="005E341B">
        <w:rPr>
          <w:lang w:val="en-US"/>
        </w:rPr>
        <w:t>from logger import get_logger</w:t>
      </w:r>
    </w:p>
    <w:p w14:paraId="0BFAEC22" w14:textId="77777777" w:rsidR="005E341B" w:rsidRPr="005E341B" w:rsidRDefault="005E341B" w:rsidP="005E341B">
      <w:pPr>
        <w:ind w:firstLine="0"/>
        <w:jc w:val="left"/>
        <w:rPr>
          <w:lang w:val="en-US"/>
        </w:rPr>
      </w:pPr>
      <w:r w:rsidRPr="005E341B">
        <w:rPr>
          <w:lang w:val="en-US"/>
        </w:rPr>
        <w:t>from bot_tg.keyboards import main_keyboard</w:t>
      </w:r>
    </w:p>
    <w:p w14:paraId="3441898D" w14:textId="77777777" w:rsidR="005E341B" w:rsidRPr="005E341B" w:rsidRDefault="005E341B" w:rsidP="005E341B">
      <w:pPr>
        <w:ind w:firstLine="0"/>
        <w:jc w:val="left"/>
        <w:rPr>
          <w:lang w:val="en-US"/>
        </w:rPr>
      </w:pPr>
      <w:r w:rsidRPr="005E341B">
        <w:rPr>
          <w:lang w:val="en-US"/>
        </w:rPr>
        <w:t>import aiogram.utils.markdown as fmt</w:t>
      </w:r>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logger = get_logger()</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@dp.message_handler(commands='start')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fmt.text(f"Hi, I am stackoverflow search bot.\n"</w:t>
      </w:r>
    </w:p>
    <w:p w14:paraId="2AE8B61B" w14:textId="77777777" w:rsidR="005E341B" w:rsidRPr="005E341B" w:rsidRDefault="005E341B" w:rsidP="005E341B">
      <w:pPr>
        <w:ind w:firstLine="0"/>
        <w:jc w:val="left"/>
        <w:rPr>
          <w:lang w:val="en-US"/>
        </w:rPr>
      </w:pPr>
      <w:r w:rsidRPr="005E341B">
        <w:rPr>
          <w:lang w:val="en-US"/>
        </w:rPr>
        <w:t xml:space="preserve">                    f"{fmt.hbold('Enter')} the request, and I {fmt.hbold('will find')} "</w:t>
      </w:r>
    </w:p>
    <w:p w14:paraId="3C9EE647" w14:textId="77777777" w:rsidR="005E341B" w:rsidRPr="005E341B" w:rsidRDefault="005E341B" w:rsidP="005E341B">
      <w:pPr>
        <w:ind w:firstLine="0"/>
        <w:jc w:val="left"/>
        <w:rPr>
          <w:lang w:val="en-US"/>
        </w:rPr>
      </w:pPr>
      <w:r w:rsidRPr="005E341B">
        <w:rPr>
          <w:lang w:val="en-US"/>
        </w:rPr>
        <w:t xml:space="preserve">                    f"corresponding articles."</w:t>
      </w:r>
    </w:p>
    <w:p w14:paraId="36F4FBAC" w14:textId="77777777" w:rsidR="005E341B" w:rsidRPr="005E341B" w:rsidRDefault="005E341B" w:rsidP="005E341B">
      <w:pPr>
        <w:ind w:firstLine="0"/>
        <w:jc w:val="left"/>
        <w:rPr>
          <w:lang w:val="en-US"/>
        </w:rPr>
      </w:pPr>
      <w:r w:rsidRPr="005E341B">
        <w:rPr>
          <w:lang w:val="en-US"/>
        </w:rPr>
        <w:t xml:space="preserve">                    f"\nUse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message.chat.type in [ChatType.SUPERGROUP, ChatType.GROUP]:</w:t>
      </w:r>
    </w:p>
    <w:p w14:paraId="7D192E5B" w14:textId="77777777" w:rsidR="005E341B" w:rsidRPr="005E341B" w:rsidRDefault="005E341B" w:rsidP="005E341B">
      <w:pPr>
        <w:ind w:firstLine="0"/>
        <w:jc w:val="left"/>
        <w:rPr>
          <w:lang w:val="en-US"/>
        </w:rPr>
      </w:pPr>
      <w:r w:rsidRPr="005E341B">
        <w:rPr>
          <w:lang w:val="en-US"/>
        </w:rPr>
        <w:t xml:space="preserve">        await reply_to_message(message,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reply_to_message(message, text, main_keyboard)</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r>
        <w:rPr>
          <w:lang w:val="en-US"/>
        </w:rPr>
        <w:lastRenderedPageBreak/>
        <w:t>search_keyboard.py</w:t>
      </w:r>
    </w:p>
    <w:p w14:paraId="0B69F7E0" w14:textId="77777777" w:rsidR="0099564F" w:rsidRPr="0099564F" w:rsidRDefault="0099564F" w:rsidP="0099564F">
      <w:pPr>
        <w:ind w:firstLine="0"/>
        <w:jc w:val="left"/>
        <w:rPr>
          <w:lang w:val="en-US"/>
        </w:rPr>
      </w:pPr>
      <w:r w:rsidRPr="0099564F">
        <w:rPr>
          <w:lang w:val="en-US"/>
        </w:rPr>
        <w:t>from aiogram.types import ReplyKeyboardMarkup, KeyboardButton</w:t>
      </w:r>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r w:rsidRPr="0099564F">
        <w:rPr>
          <w:lang w:val="en-US"/>
        </w:rPr>
        <w:t>main_keyboard = ReplyKeyboardMarkup([</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KeyboardButton("Help"),</w:t>
      </w:r>
    </w:p>
    <w:p w14:paraId="2F6CFA45" w14:textId="77777777" w:rsidR="0099564F" w:rsidRPr="0099564F" w:rsidRDefault="0099564F" w:rsidP="0099564F">
      <w:pPr>
        <w:ind w:firstLine="0"/>
        <w:jc w:val="left"/>
        <w:rPr>
          <w:lang w:val="en-US"/>
        </w:rPr>
      </w:pPr>
      <w:r w:rsidRPr="0099564F">
        <w:rPr>
          <w:lang w:val="en-US"/>
        </w:rPr>
        <w:t xml:space="preserve">        KeyboardButton("Search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resize_keyboard=True)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r>
        <w:rPr>
          <w:lang w:val="en-US"/>
        </w:rPr>
        <w:lastRenderedPageBreak/>
        <w:t>state_storage.py</w:t>
      </w:r>
    </w:p>
    <w:p w14:paraId="448443DA" w14:textId="77777777" w:rsidR="00B81B2B" w:rsidRPr="00B81B2B" w:rsidRDefault="00B81B2B" w:rsidP="00B81B2B">
      <w:pPr>
        <w:ind w:firstLine="0"/>
        <w:jc w:val="left"/>
        <w:rPr>
          <w:lang w:val="en-US"/>
        </w:rPr>
      </w:pPr>
      <w:r w:rsidRPr="00B81B2B">
        <w:rPr>
          <w:lang w:val="en-US"/>
        </w:rPr>
        <w:t>from aiogram.dispatcher.filters.state import StatesGroup,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States(StatesGroup):</w:t>
      </w:r>
    </w:p>
    <w:p w14:paraId="040E3F94" w14:textId="77777777" w:rsidR="00B81B2B" w:rsidRPr="00B81B2B" w:rsidRDefault="00B81B2B" w:rsidP="00B81B2B">
      <w:pPr>
        <w:ind w:firstLine="0"/>
        <w:jc w:val="left"/>
        <w:rPr>
          <w:lang w:val="en-US"/>
        </w:rPr>
      </w:pPr>
      <w:r w:rsidRPr="00B81B2B">
        <w:rPr>
          <w:lang w:val="en-US"/>
        </w:rPr>
        <w:t xml:space="preserve">    input_text = State()</w:t>
      </w:r>
    </w:p>
    <w:p w14:paraId="3B9E1803" w14:textId="269BCDCC" w:rsidR="00B81B2B" w:rsidRDefault="00B81B2B" w:rsidP="00B81B2B">
      <w:pPr>
        <w:ind w:firstLine="0"/>
        <w:jc w:val="left"/>
        <w:rPr>
          <w:lang w:val="en-US"/>
        </w:rPr>
      </w:pPr>
      <w:r w:rsidRPr="00B81B2B">
        <w:rPr>
          <w:lang w:val="en-US"/>
        </w:rPr>
        <w:t xml:space="preserve">    input_limit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r>
        <w:rPr>
          <w:lang w:val="en-US"/>
        </w:rPr>
        <w:lastRenderedPageBreak/>
        <w:t>set_bot_commands.py</w:t>
      </w:r>
    </w:p>
    <w:p w14:paraId="18E6ED51" w14:textId="77777777" w:rsidR="00037B31" w:rsidRPr="00037B31" w:rsidRDefault="00037B31" w:rsidP="00037B31">
      <w:pPr>
        <w:ind w:firstLine="0"/>
        <w:jc w:val="left"/>
        <w:rPr>
          <w:lang w:val="en-US"/>
        </w:rPr>
      </w:pPr>
      <w:r w:rsidRPr="00037B31">
        <w:rPr>
          <w:lang w:val="en-US"/>
        </w:rPr>
        <w:t>from aiogram.types import BotCommand</w:t>
      </w:r>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async def set_default_commands(dp):</w:t>
      </w:r>
    </w:p>
    <w:p w14:paraId="070440A5" w14:textId="77777777" w:rsidR="00037B31" w:rsidRPr="00037B31" w:rsidRDefault="00037B31" w:rsidP="00037B31">
      <w:pPr>
        <w:ind w:firstLine="0"/>
        <w:jc w:val="left"/>
        <w:rPr>
          <w:lang w:val="en-US"/>
        </w:rPr>
      </w:pPr>
      <w:r w:rsidRPr="00037B31">
        <w:rPr>
          <w:lang w:val="en-US"/>
        </w:rPr>
        <w:t xml:space="preserve">    await dp.bot.set_my_commands(</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BotCommand("start", "Start the bot"),</w:t>
      </w:r>
    </w:p>
    <w:p w14:paraId="329F7855" w14:textId="77777777" w:rsidR="00037B31" w:rsidRPr="00037B31" w:rsidRDefault="00037B31" w:rsidP="00037B31">
      <w:pPr>
        <w:ind w:firstLine="0"/>
        <w:jc w:val="left"/>
        <w:rPr>
          <w:lang w:val="en-US"/>
        </w:rPr>
      </w:pPr>
      <w:r w:rsidRPr="00037B31">
        <w:rPr>
          <w:lang w:val="en-US"/>
        </w:rPr>
        <w:t xml:space="preserve">            BotCommand("help", "Help"),</w:t>
      </w:r>
    </w:p>
    <w:p w14:paraId="2AD81CE3" w14:textId="77777777" w:rsidR="00037B31" w:rsidRPr="00037B31" w:rsidRDefault="00037B31" w:rsidP="00037B31">
      <w:pPr>
        <w:ind w:firstLine="0"/>
        <w:jc w:val="left"/>
        <w:rPr>
          <w:lang w:val="en-US"/>
        </w:rPr>
      </w:pPr>
      <w:r w:rsidRPr="00037B31">
        <w:rPr>
          <w:lang w:val="en-US"/>
        </w:rPr>
        <w:t xml:space="preserve">            BotCommand("search",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r>
        <w:rPr>
          <w:lang w:val="en-US"/>
        </w:rPr>
        <w:lastRenderedPageBreak/>
        <w:t>loader.py</w:t>
      </w:r>
    </w:p>
    <w:p w14:paraId="5186A82E" w14:textId="77777777" w:rsidR="004F1FEF" w:rsidRPr="004F1FEF" w:rsidRDefault="004F1FEF" w:rsidP="004F1FEF">
      <w:pPr>
        <w:ind w:firstLine="0"/>
        <w:jc w:val="left"/>
        <w:rPr>
          <w:lang w:val="en-US"/>
        </w:rPr>
      </w:pPr>
      <w:r w:rsidRPr="004F1FEF">
        <w:rPr>
          <w:lang w:val="en-US"/>
        </w:rPr>
        <w:t>from aiogram import Bot, Dispatcher</w:t>
      </w:r>
    </w:p>
    <w:p w14:paraId="35EECA72" w14:textId="77777777" w:rsidR="004F1FEF" w:rsidRPr="004F1FEF" w:rsidRDefault="004F1FEF" w:rsidP="004F1FEF">
      <w:pPr>
        <w:ind w:firstLine="0"/>
        <w:jc w:val="left"/>
        <w:rPr>
          <w:lang w:val="en-US"/>
        </w:rPr>
      </w:pPr>
      <w:r w:rsidRPr="004F1FEF">
        <w:rPr>
          <w:lang w:val="en-US"/>
        </w:rPr>
        <w:t>from aiogram.types import ParseMode</w:t>
      </w:r>
    </w:p>
    <w:p w14:paraId="24D95A2C" w14:textId="77777777" w:rsidR="004F1FEF" w:rsidRPr="004F1FEF" w:rsidRDefault="004F1FEF" w:rsidP="004F1FEF">
      <w:pPr>
        <w:ind w:firstLine="0"/>
        <w:jc w:val="left"/>
        <w:rPr>
          <w:lang w:val="en-US"/>
        </w:rPr>
      </w:pPr>
      <w:r w:rsidRPr="004F1FEF">
        <w:rPr>
          <w:lang w:val="en-US"/>
        </w:rPr>
        <w:t>from aiogram.contrib.fsm_storage.memory import MemoryStorage</w:t>
      </w:r>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from bot_tg.data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Bot(token=config.BOT_TOKEN, parse_mode=ParseMode.HTML)</w:t>
      </w:r>
    </w:p>
    <w:p w14:paraId="27C58F7A" w14:textId="53959E0F" w:rsidR="004F1FEF" w:rsidRDefault="004F1FEF" w:rsidP="004F1FEF">
      <w:pPr>
        <w:ind w:firstLine="0"/>
        <w:jc w:val="left"/>
        <w:rPr>
          <w:lang w:val="en-US"/>
        </w:rPr>
      </w:pPr>
      <w:r w:rsidRPr="004F1FEF">
        <w:rPr>
          <w:lang w:val="en-US"/>
        </w:rPr>
        <w:t>dp = Dispatcher(bot, storage=MemoryStorage())</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r>
        <w:rPr>
          <w:lang w:val="en-US"/>
        </w:rPr>
        <w:lastRenderedPageBreak/>
        <w:t>encode_tags.py</w:t>
      </w:r>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__init__(self, df, max_freq: int):</w:t>
      </w:r>
    </w:p>
    <w:p w14:paraId="36645330" w14:textId="77777777" w:rsidR="00E47253" w:rsidRPr="00E47253" w:rsidRDefault="00E47253" w:rsidP="00E47253">
      <w:pPr>
        <w:ind w:firstLine="0"/>
        <w:jc w:val="left"/>
        <w:rPr>
          <w:lang w:val="en-US"/>
        </w:rPr>
      </w:pPr>
      <w:r w:rsidRPr="00E47253">
        <w:rPr>
          <w:lang w:val="en-US"/>
        </w:rPr>
        <w:t xml:space="preserve">        self.df = df</w:t>
      </w:r>
    </w:p>
    <w:p w14:paraId="41D816B4" w14:textId="77777777" w:rsidR="00E47253" w:rsidRPr="00E47253" w:rsidRDefault="00E47253" w:rsidP="00E47253">
      <w:pPr>
        <w:ind w:firstLine="0"/>
        <w:jc w:val="left"/>
        <w:rPr>
          <w:lang w:val="en-US"/>
        </w:rPr>
      </w:pPr>
      <w:r w:rsidRPr="00E47253">
        <w:rPr>
          <w:lang w:val="en-US"/>
        </w:rPr>
        <w:t xml:space="preserve">        self.max_freq = max_freq</w:t>
      </w:r>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keys_from_tags(self):</w:t>
      </w:r>
    </w:p>
    <w:p w14:paraId="0D7F645F" w14:textId="77777777" w:rsidR="00E47253" w:rsidRPr="00E47253" w:rsidRDefault="00E47253" w:rsidP="00E47253">
      <w:pPr>
        <w:ind w:firstLine="0"/>
        <w:jc w:val="left"/>
        <w:rPr>
          <w:lang w:val="en-US"/>
        </w:rPr>
      </w:pPr>
      <w:r w:rsidRPr="00E47253">
        <w:rPr>
          <w:lang w:val="en-US"/>
        </w:rPr>
        <w:t xml:space="preserve">        df = self.df.copy(deep=True)</w:t>
      </w:r>
    </w:p>
    <w:p w14:paraId="6B3A53DF" w14:textId="77777777" w:rsidR="00E47253" w:rsidRPr="00E47253" w:rsidRDefault="00E47253" w:rsidP="00E47253">
      <w:pPr>
        <w:ind w:firstLine="0"/>
        <w:jc w:val="left"/>
        <w:rPr>
          <w:lang w:val="en-US"/>
        </w:rPr>
      </w:pPr>
      <w:r w:rsidRPr="00E47253">
        <w:rPr>
          <w:lang w:val="en-US"/>
        </w:rPr>
        <w:t xml:space="preserve">        df.tags = [i.split('|') for i in df['tags'].to_list()]</w:t>
      </w:r>
    </w:p>
    <w:p w14:paraId="37B0772A" w14:textId="77777777" w:rsidR="00E47253" w:rsidRPr="00E47253" w:rsidRDefault="00E47253" w:rsidP="00E47253">
      <w:pPr>
        <w:ind w:firstLine="0"/>
        <w:jc w:val="left"/>
        <w:rPr>
          <w:lang w:val="en-US"/>
        </w:rPr>
      </w:pPr>
      <w:r w:rsidRPr="00E47253">
        <w:rPr>
          <w:lang w:val="en-US"/>
        </w:rPr>
        <w:t xml:space="preserve">        tags_dict = {}</w:t>
      </w:r>
    </w:p>
    <w:p w14:paraId="07D8687E" w14:textId="77777777" w:rsidR="00E47253" w:rsidRPr="00E47253" w:rsidRDefault="00E47253" w:rsidP="00E47253">
      <w:pPr>
        <w:ind w:firstLine="0"/>
        <w:jc w:val="left"/>
        <w:rPr>
          <w:lang w:val="en-US"/>
        </w:rPr>
      </w:pPr>
      <w:r w:rsidRPr="00E47253">
        <w:rPr>
          <w:lang w:val="en-US"/>
        </w:rPr>
        <w:t xml:space="preserve">        tags_freq = {}</w:t>
      </w:r>
    </w:p>
    <w:p w14:paraId="142D6246" w14:textId="77777777" w:rsidR="00E47253" w:rsidRPr="00E47253" w:rsidRDefault="00E47253" w:rsidP="00E47253">
      <w:pPr>
        <w:ind w:firstLine="0"/>
        <w:jc w:val="left"/>
        <w:rPr>
          <w:lang w:val="en-US"/>
        </w:rPr>
      </w:pPr>
      <w:r w:rsidRPr="00E47253">
        <w:rPr>
          <w:lang w:val="en-US"/>
        </w:rPr>
        <w:t xml:space="preserve">        ind = 0</w:t>
      </w:r>
    </w:p>
    <w:p w14:paraId="2C1FC942" w14:textId="77777777" w:rsidR="00E47253" w:rsidRPr="00E47253" w:rsidRDefault="00E47253" w:rsidP="00E47253">
      <w:pPr>
        <w:ind w:firstLine="0"/>
        <w:jc w:val="left"/>
        <w:rPr>
          <w:lang w:val="en-US"/>
        </w:rPr>
      </w:pPr>
      <w:r w:rsidRPr="00E47253">
        <w:rPr>
          <w:lang w:val="en-US"/>
        </w:rPr>
        <w:t xml:space="preserve">        for i in range(len(df.tags)):</w:t>
      </w:r>
    </w:p>
    <w:p w14:paraId="5A78BACC" w14:textId="77777777" w:rsidR="00E47253" w:rsidRPr="00E47253" w:rsidRDefault="00E47253" w:rsidP="00E47253">
      <w:pPr>
        <w:ind w:firstLine="0"/>
        <w:jc w:val="left"/>
        <w:rPr>
          <w:lang w:val="en-US"/>
        </w:rPr>
      </w:pPr>
      <w:r w:rsidRPr="00E47253">
        <w:rPr>
          <w:lang w:val="en-US"/>
        </w:rPr>
        <w:t xml:space="preserve">            for j in range(len(df.tags[i])):</w:t>
      </w:r>
    </w:p>
    <w:p w14:paraId="64A30B6F" w14:textId="77777777" w:rsidR="00E47253" w:rsidRPr="00E47253" w:rsidRDefault="00E47253" w:rsidP="00E47253">
      <w:pPr>
        <w:ind w:firstLine="0"/>
        <w:jc w:val="left"/>
        <w:rPr>
          <w:lang w:val="en-US"/>
        </w:rPr>
      </w:pPr>
      <w:r w:rsidRPr="00E47253">
        <w:rPr>
          <w:lang w:val="en-US"/>
        </w:rPr>
        <w:t xml:space="preserve">                if not df.tags[i][j] in list(tags_dict.keys()):</w:t>
      </w:r>
    </w:p>
    <w:p w14:paraId="5DFA8DAB" w14:textId="77777777" w:rsidR="00E47253" w:rsidRPr="00E47253" w:rsidRDefault="00E47253" w:rsidP="00E47253">
      <w:pPr>
        <w:ind w:firstLine="0"/>
        <w:jc w:val="left"/>
        <w:rPr>
          <w:lang w:val="en-US"/>
        </w:rPr>
      </w:pPr>
      <w:r w:rsidRPr="00E47253">
        <w:rPr>
          <w:lang w:val="en-US"/>
        </w:rPr>
        <w:t xml:space="preserve">                    tags_dict[df.tags[i][j]] = ind</w:t>
      </w:r>
    </w:p>
    <w:p w14:paraId="7019CBFC" w14:textId="77777777" w:rsidR="00E47253" w:rsidRPr="00E47253" w:rsidRDefault="00E47253" w:rsidP="00E47253">
      <w:pPr>
        <w:ind w:firstLine="0"/>
        <w:jc w:val="left"/>
        <w:rPr>
          <w:lang w:val="en-US"/>
        </w:rPr>
      </w:pPr>
      <w:r w:rsidRPr="00E47253">
        <w:rPr>
          <w:lang w:val="en-US"/>
        </w:rPr>
        <w:t xml:space="preserve">                    tags_freq[df.tags[i][j]] = 0</w:t>
      </w:r>
    </w:p>
    <w:p w14:paraId="28B36DD9" w14:textId="77777777" w:rsidR="00E47253" w:rsidRPr="00E47253" w:rsidRDefault="00E47253" w:rsidP="00E47253">
      <w:pPr>
        <w:ind w:firstLine="0"/>
        <w:jc w:val="left"/>
        <w:rPr>
          <w:lang w:val="en-US"/>
        </w:rPr>
      </w:pPr>
      <w:r w:rsidRPr="00E47253">
        <w:rPr>
          <w:lang w:val="en-US"/>
        </w:rPr>
        <w:t xml:space="preserve">                    ind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tags_freq[df.tags[i][j]]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tags_freq = dict(sorted(tags_freq.items(),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list(tags_freq.keys())[:self.max_freq]</w:t>
      </w:r>
    </w:p>
    <w:p w14:paraId="37FFCBCB" w14:textId="77777777" w:rsidR="00E47253" w:rsidRPr="00E47253" w:rsidRDefault="00E47253" w:rsidP="00E47253">
      <w:pPr>
        <w:ind w:firstLine="0"/>
        <w:jc w:val="left"/>
        <w:rPr>
          <w:lang w:val="en-US"/>
        </w:rPr>
      </w:pPr>
      <w:r w:rsidRPr="00E47253">
        <w:rPr>
          <w:lang w:val="en-US"/>
        </w:rPr>
        <w:t xml:space="preserve">        values = [tags_dict[i] for i in keys]</w:t>
      </w:r>
    </w:p>
    <w:p w14:paraId="6B3A01CF" w14:textId="77777777" w:rsidR="00E47253" w:rsidRPr="00E47253" w:rsidRDefault="00E47253" w:rsidP="00E47253">
      <w:pPr>
        <w:ind w:firstLine="0"/>
        <w:jc w:val="left"/>
        <w:rPr>
          <w:lang w:val="en-US"/>
        </w:rPr>
      </w:pPr>
      <w:r w:rsidRPr="00E47253">
        <w:rPr>
          <w:lang w:val="en-US"/>
        </w:rPr>
        <w:t xml:space="preserve">        df_tags = pd.DataFrame()</w:t>
      </w:r>
    </w:p>
    <w:p w14:paraId="2B6464F3" w14:textId="77777777" w:rsidR="00E47253" w:rsidRPr="00E47253" w:rsidRDefault="00E47253" w:rsidP="00E47253">
      <w:pPr>
        <w:ind w:firstLine="0"/>
        <w:jc w:val="left"/>
        <w:rPr>
          <w:lang w:val="en-US"/>
        </w:rPr>
      </w:pPr>
      <w:r w:rsidRPr="00E47253">
        <w:rPr>
          <w:lang w:val="en-US"/>
        </w:rPr>
        <w:t xml:space="preserve">        df_tags['tag'] = keys</w:t>
      </w:r>
    </w:p>
    <w:p w14:paraId="458196C5" w14:textId="77777777" w:rsidR="00E47253" w:rsidRPr="00E47253" w:rsidRDefault="00E47253" w:rsidP="00E47253">
      <w:pPr>
        <w:ind w:firstLine="0"/>
        <w:jc w:val="left"/>
        <w:rPr>
          <w:lang w:val="en-US"/>
        </w:rPr>
      </w:pPr>
      <w:r w:rsidRPr="00E47253">
        <w:rPr>
          <w:lang w:val="en-US"/>
        </w:rPr>
        <w:lastRenderedPageBreak/>
        <w:t xml:space="preserve">        df_tags['code'] = values</w:t>
      </w:r>
    </w:p>
    <w:p w14:paraId="1781CAE7" w14:textId="77777777" w:rsidR="00E47253" w:rsidRPr="00E47253" w:rsidRDefault="00E47253" w:rsidP="00E47253">
      <w:pPr>
        <w:ind w:firstLine="0"/>
        <w:jc w:val="left"/>
        <w:rPr>
          <w:lang w:val="en-US"/>
        </w:rPr>
      </w:pPr>
      <w:r w:rsidRPr="00E47253">
        <w:rPr>
          <w:lang w:val="en-US"/>
        </w:rPr>
        <w:t xml:space="preserve">        return df_tags</w:t>
      </w:r>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encode_tags(self):</w:t>
      </w:r>
    </w:p>
    <w:p w14:paraId="6EC66C8C" w14:textId="77777777" w:rsidR="00E47253" w:rsidRPr="00E47253" w:rsidRDefault="00E47253" w:rsidP="00E47253">
      <w:pPr>
        <w:ind w:firstLine="0"/>
        <w:jc w:val="left"/>
        <w:rPr>
          <w:lang w:val="en-US"/>
        </w:rPr>
      </w:pPr>
      <w:r w:rsidRPr="00E47253">
        <w:rPr>
          <w:lang w:val="en-US"/>
        </w:rPr>
        <w:t xml:space="preserve">        df = self.df.copy(deep=True)</w:t>
      </w:r>
    </w:p>
    <w:p w14:paraId="4D3F1C89" w14:textId="77777777" w:rsidR="00E47253" w:rsidRPr="00E47253" w:rsidRDefault="00E47253" w:rsidP="00E47253">
      <w:pPr>
        <w:ind w:firstLine="0"/>
        <w:jc w:val="left"/>
        <w:rPr>
          <w:lang w:val="en-US"/>
        </w:rPr>
      </w:pPr>
      <w:r w:rsidRPr="00E47253">
        <w:rPr>
          <w:lang w:val="en-US"/>
        </w:rPr>
        <w:t xml:space="preserve">        new_enc_tags = []</w:t>
      </w:r>
    </w:p>
    <w:p w14:paraId="0936A058" w14:textId="77777777" w:rsidR="00E47253" w:rsidRPr="00E47253" w:rsidRDefault="00E47253" w:rsidP="00E47253">
      <w:pPr>
        <w:ind w:firstLine="0"/>
        <w:jc w:val="left"/>
        <w:rPr>
          <w:lang w:val="en-US"/>
        </w:rPr>
      </w:pPr>
      <w:r w:rsidRPr="00E47253">
        <w:rPr>
          <w:lang w:val="en-US"/>
        </w:rPr>
        <w:t xml:space="preserve">        tag_keys = self.keys_from_tags()</w:t>
      </w:r>
    </w:p>
    <w:p w14:paraId="0FB20B04" w14:textId="77777777" w:rsidR="00E47253" w:rsidRPr="00E47253" w:rsidRDefault="00E47253" w:rsidP="00E47253">
      <w:pPr>
        <w:ind w:firstLine="0"/>
        <w:jc w:val="left"/>
        <w:rPr>
          <w:lang w:val="en-US"/>
        </w:rPr>
      </w:pPr>
      <w:r w:rsidRPr="00E47253">
        <w:rPr>
          <w:lang w:val="en-US"/>
        </w:rPr>
        <w:t xml:space="preserve">        for i in df.iterrows():</w:t>
      </w:r>
    </w:p>
    <w:p w14:paraId="3C5D5106" w14:textId="77777777" w:rsidR="00E47253" w:rsidRPr="00E47253" w:rsidRDefault="00E47253" w:rsidP="00E47253">
      <w:pPr>
        <w:ind w:firstLine="0"/>
        <w:jc w:val="left"/>
        <w:rPr>
          <w:lang w:val="en-US"/>
        </w:rPr>
      </w:pPr>
      <w:r w:rsidRPr="00E47253">
        <w:rPr>
          <w:lang w:val="en-US"/>
        </w:rPr>
        <w:t xml:space="preserve">            temp_ind = []</w:t>
      </w:r>
    </w:p>
    <w:p w14:paraId="62FA3256" w14:textId="77777777" w:rsidR="00E47253" w:rsidRPr="00E47253" w:rsidRDefault="00E47253" w:rsidP="00E47253">
      <w:pPr>
        <w:ind w:firstLine="0"/>
        <w:jc w:val="left"/>
        <w:rPr>
          <w:lang w:val="en-US"/>
        </w:rPr>
      </w:pPr>
      <w:r w:rsidRPr="00E47253">
        <w:rPr>
          <w:lang w:val="en-US"/>
        </w:rPr>
        <w:t xml:space="preserve">            for j in i[1].tags.split('|'):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tag_keys.loc[tag_keys['tag'] == j].code.values[0]</w:t>
      </w:r>
    </w:p>
    <w:p w14:paraId="79854317" w14:textId="77777777" w:rsidR="00E47253" w:rsidRPr="00E47253" w:rsidRDefault="00E47253" w:rsidP="00E47253">
      <w:pPr>
        <w:ind w:firstLine="0"/>
        <w:jc w:val="left"/>
        <w:rPr>
          <w:lang w:val="en-US"/>
        </w:rPr>
      </w:pPr>
      <w:r w:rsidRPr="00E47253">
        <w:rPr>
          <w:lang w:val="en-US"/>
        </w:rPr>
        <w:t xml:space="preserve">                    temp_ind.append(code)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new_enc_tags.append(temp_ind)</w:t>
      </w:r>
    </w:p>
    <w:p w14:paraId="29C03324" w14:textId="77777777" w:rsidR="00E47253" w:rsidRPr="00E47253" w:rsidRDefault="00E47253" w:rsidP="00E47253">
      <w:pPr>
        <w:ind w:firstLine="0"/>
        <w:jc w:val="left"/>
        <w:rPr>
          <w:lang w:val="en-US"/>
        </w:rPr>
      </w:pPr>
      <w:r w:rsidRPr="00E47253">
        <w:rPr>
          <w:lang w:val="en-US"/>
        </w:rPr>
        <w:t xml:space="preserve">        df.tags = ['|'.join([str(j) for j in i]) for i in new_enc_tags]</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df</w:t>
      </w:r>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__init__(self, df, keys):</w:t>
      </w:r>
    </w:p>
    <w:p w14:paraId="57A0CFCD" w14:textId="77777777" w:rsidR="00E47253" w:rsidRPr="00E47253" w:rsidRDefault="00E47253" w:rsidP="00E47253">
      <w:pPr>
        <w:ind w:firstLine="0"/>
        <w:jc w:val="left"/>
        <w:rPr>
          <w:lang w:val="en-US"/>
        </w:rPr>
      </w:pPr>
      <w:r w:rsidRPr="00E47253">
        <w:rPr>
          <w:lang w:val="en-US"/>
        </w:rPr>
        <w:t xml:space="preserve">        self.df = df</w:t>
      </w:r>
    </w:p>
    <w:p w14:paraId="4F50D1C0" w14:textId="77777777" w:rsidR="00E47253" w:rsidRPr="00E47253" w:rsidRDefault="00E47253" w:rsidP="00E47253">
      <w:pPr>
        <w:ind w:firstLine="0"/>
        <w:jc w:val="left"/>
        <w:rPr>
          <w:lang w:val="en-US"/>
        </w:rPr>
      </w:pPr>
      <w:r w:rsidRPr="00E47253">
        <w:rPr>
          <w:lang w:val="en-US"/>
        </w:rPr>
        <w:t xml:space="preserve">        self.keys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decode_tags(self):</w:t>
      </w:r>
    </w:p>
    <w:p w14:paraId="015397D3" w14:textId="77777777" w:rsidR="00E47253" w:rsidRPr="00E47253" w:rsidRDefault="00E47253" w:rsidP="00E47253">
      <w:pPr>
        <w:ind w:firstLine="0"/>
        <w:jc w:val="left"/>
        <w:rPr>
          <w:lang w:val="en-US"/>
        </w:rPr>
      </w:pPr>
      <w:r w:rsidRPr="00E47253">
        <w:rPr>
          <w:lang w:val="en-US"/>
        </w:rPr>
        <w:t xml:space="preserve">        df = self.df.copy(deep=True)</w:t>
      </w:r>
    </w:p>
    <w:p w14:paraId="7EF43C43" w14:textId="77777777" w:rsidR="00E47253" w:rsidRPr="00E47253" w:rsidRDefault="00E47253" w:rsidP="00E47253">
      <w:pPr>
        <w:ind w:firstLine="0"/>
        <w:jc w:val="left"/>
        <w:rPr>
          <w:lang w:val="en-US"/>
        </w:rPr>
      </w:pPr>
      <w:r w:rsidRPr="00E47253">
        <w:rPr>
          <w:lang w:val="en-US"/>
        </w:rPr>
        <w:t xml:space="preserve">        new_dec_tags = []</w:t>
      </w:r>
    </w:p>
    <w:p w14:paraId="7AB8C289" w14:textId="77777777" w:rsidR="00E47253" w:rsidRPr="00E47253" w:rsidRDefault="00E47253" w:rsidP="00E47253">
      <w:pPr>
        <w:ind w:firstLine="0"/>
        <w:jc w:val="left"/>
        <w:rPr>
          <w:lang w:val="en-US"/>
        </w:rPr>
      </w:pPr>
      <w:r w:rsidRPr="00E47253">
        <w:rPr>
          <w:lang w:val="en-US"/>
        </w:rPr>
        <w:t xml:space="preserve">        for i in df.iterrows():</w:t>
      </w:r>
    </w:p>
    <w:p w14:paraId="1D0BF23D" w14:textId="77777777" w:rsidR="00E47253" w:rsidRPr="00E47253" w:rsidRDefault="00E47253" w:rsidP="00E47253">
      <w:pPr>
        <w:ind w:firstLine="0"/>
        <w:jc w:val="left"/>
        <w:rPr>
          <w:lang w:val="en-US"/>
        </w:rPr>
      </w:pPr>
      <w:r w:rsidRPr="00E47253">
        <w:rPr>
          <w:lang w:val="en-US"/>
        </w:rPr>
        <w:lastRenderedPageBreak/>
        <w:t xml:space="preserve">            temp_tags = []</w:t>
      </w:r>
    </w:p>
    <w:p w14:paraId="6E58DA5C" w14:textId="77777777" w:rsidR="00E47253" w:rsidRPr="00E47253" w:rsidRDefault="00E47253" w:rsidP="00E47253">
      <w:pPr>
        <w:ind w:firstLine="0"/>
        <w:jc w:val="left"/>
        <w:rPr>
          <w:lang w:val="en-US"/>
        </w:rPr>
      </w:pPr>
      <w:r w:rsidRPr="00E47253">
        <w:rPr>
          <w:lang w:val="en-US"/>
        </w:rPr>
        <w:t xml:space="preserve">            for j in i[1].tags.split('|'):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self.keys.loc[self.keys['code'] == int(j)].tag.values[0]</w:t>
      </w:r>
    </w:p>
    <w:p w14:paraId="52E8BEB2" w14:textId="77777777" w:rsidR="00E47253" w:rsidRPr="00E47253" w:rsidRDefault="00E47253" w:rsidP="00E47253">
      <w:pPr>
        <w:ind w:firstLine="0"/>
        <w:jc w:val="left"/>
        <w:rPr>
          <w:lang w:val="en-US"/>
        </w:rPr>
      </w:pPr>
      <w:r w:rsidRPr="00E47253">
        <w:rPr>
          <w:lang w:val="en-US"/>
        </w:rPr>
        <w:t xml:space="preserve">                    temp_tags.append(tag)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new_dec_tags.append(temp_tags)</w:t>
      </w:r>
    </w:p>
    <w:p w14:paraId="79AE4566" w14:textId="77777777" w:rsidR="00E47253" w:rsidRPr="00E47253" w:rsidRDefault="00E47253" w:rsidP="00E47253">
      <w:pPr>
        <w:ind w:firstLine="0"/>
        <w:jc w:val="left"/>
        <w:rPr>
          <w:lang w:val="en-US"/>
        </w:rPr>
      </w:pPr>
      <w:r w:rsidRPr="00E47253">
        <w:rPr>
          <w:lang w:val="en-US"/>
        </w:rPr>
        <w:t xml:space="preserve">        df.tags = ['|'.join([str(j) for j in i]) for i in new_dec_tags]</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df</w:t>
      </w:r>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r>
        <w:rPr>
          <w:lang w:val="en-US"/>
        </w:rPr>
        <w:lastRenderedPageBreak/>
        <w:t>save_encoded_tags.py</w:t>
      </w:r>
    </w:p>
    <w:p w14:paraId="25A3CFEE" w14:textId="77777777" w:rsidR="00FD4158" w:rsidRPr="00FD4158" w:rsidRDefault="00FD4158" w:rsidP="00FD4158">
      <w:pPr>
        <w:ind w:firstLine="0"/>
        <w:jc w:val="left"/>
        <w:rPr>
          <w:lang w:val="en-US"/>
        </w:rPr>
      </w:pPr>
      <w:r w:rsidRPr="00FD4158">
        <w:rPr>
          <w:lang w:val="en-US"/>
        </w:rPr>
        <w:t>from encode_tags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from logger import get_logger</w:t>
      </w:r>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r w:rsidRPr="00FD4158">
        <w:rPr>
          <w:lang w:val="en-US"/>
        </w:rPr>
        <w:t>env.read_env()</w:t>
      </w:r>
    </w:p>
    <w:p w14:paraId="1C45A99B" w14:textId="77777777" w:rsidR="00FD4158" w:rsidRPr="00FD4158" w:rsidRDefault="00FD4158" w:rsidP="00FD4158">
      <w:pPr>
        <w:ind w:firstLine="0"/>
        <w:jc w:val="left"/>
        <w:rPr>
          <w:lang w:val="en-US"/>
        </w:rPr>
      </w:pPr>
      <w:r w:rsidRPr="00FD4158">
        <w:rPr>
          <w:lang w:val="en-US"/>
        </w:rPr>
        <w:t>logger = get_logger(handle_errors=False)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DATA_PATH = env.str("DATA_PATH")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r w:rsidRPr="00FD4158">
        <w:rPr>
          <w:lang w:val="en-US"/>
        </w:rPr>
        <w:t>dataframe = pd.read_csv(DATA_PATH + 'categories_data.csv', engine='pyarrow')</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Encoder(dataframe,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r w:rsidRPr="00FD4158">
        <w:rPr>
          <w:lang w:val="en-US"/>
        </w:rPr>
        <w:t>encoded_df = encoder.encode_tags()</w:t>
      </w:r>
    </w:p>
    <w:p w14:paraId="2CB2D837" w14:textId="77777777" w:rsidR="00FD4158" w:rsidRPr="00FD4158" w:rsidRDefault="00FD4158" w:rsidP="00FD4158">
      <w:pPr>
        <w:ind w:firstLine="0"/>
        <w:jc w:val="left"/>
        <w:rPr>
          <w:lang w:val="en-US"/>
        </w:rPr>
      </w:pPr>
      <w:r w:rsidRPr="00FD4158">
        <w:rPr>
          <w:lang w:val="en-US"/>
        </w:rPr>
        <w:t>encoded_df.to_csv(DATA_PATH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r w:rsidRPr="00FD4158">
        <w:rPr>
          <w:lang w:val="en-US"/>
        </w:rPr>
        <w:t>df_tags_keys = encoder.keys_from_tags()</w:t>
      </w:r>
    </w:p>
    <w:p w14:paraId="21E251B5" w14:textId="77777777" w:rsidR="00FD4158" w:rsidRPr="00FD4158" w:rsidRDefault="00FD4158" w:rsidP="00FD4158">
      <w:pPr>
        <w:ind w:firstLine="0"/>
        <w:jc w:val="left"/>
        <w:rPr>
          <w:lang w:val="en-US"/>
        </w:rPr>
      </w:pPr>
      <w:r w:rsidRPr="00FD4158">
        <w:rPr>
          <w:lang w:val="en-US"/>
        </w:rPr>
        <w:t>df_tags_keys.to_csv(DATA_PATH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Decoder(encoded_df, df_tags_keys)</w:t>
      </w:r>
    </w:p>
    <w:p w14:paraId="2CB3B24F" w14:textId="77777777" w:rsidR="00FD4158" w:rsidRPr="00FD4158" w:rsidRDefault="00FD4158" w:rsidP="00FD4158">
      <w:pPr>
        <w:ind w:firstLine="0"/>
        <w:jc w:val="left"/>
        <w:rPr>
          <w:lang w:val="en-US"/>
        </w:rPr>
      </w:pPr>
      <w:r w:rsidRPr="00FD4158">
        <w:rPr>
          <w:lang w:val="en-US"/>
        </w:rPr>
        <w:t>decoded_df = decoder.decode_tags()</w:t>
      </w:r>
    </w:p>
    <w:p w14:paraId="04CC5CA4" w14:textId="77777777" w:rsidR="00FD4158" w:rsidRPr="00FD4158" w:rsidRDefault="00FD4158" w:rsidP="00FD4158">
      <w:pPr>
        <w:ind w:firstLine="0"/>
        <w:jc w:val="left"/>
        <w:rPr>
          <w:lang w:val="en-US"/>
        </w:rPr>
      </w:pPr>
      <w:r w:rsidRPr="00FD4158">
        <w:rPr>
          <w:lang w:val="en-US"/>
        </w:rPr>
        <w:t>decoded_df.to_csv(DATA_PATH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r>
        <w:rPr>
          <w:lang w:val="en-US"/>
        </w:rPr>
        <w:lastRenderedPageBreak/>
        <w:t>categories_separation.py</w:t>
      </w:r>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r w:rsidRPr="00305C86">
        <w:rPr>
          <w:lang w:val="en-US"/>
        </w:rPr>
        <w:t>env.read_env()</w:t>
      </w:r>
    </w:p>
    <w:p w14:paraId="6D039419" w14:textId="77777777" w:rsidR="00305C86" w:rsidRPr="00305C86" w:rsidRDefault="00305C86" w:rsidP="00305C86">
      <w:pPr>
        <w:ind w:firstLine="0"/>
        <w:jc w:val="left"/>
        <w:rPr>
          <w:lang w:val="en-US"/>
        </w:rPr>
      </w:pPr>
      <w:r w:rsidRPr="00305C86">
        <w:rPr>
          <w:lang w:val="en-US"/>
        </w:rPr>
        <w:t>DATA_PATH = env.str("DATA_PATH")</w:t>
      </w:r>
    </w:p>
    <w:p w14:paraId="3D556A55" w14:textId="77777777" w:rsidR="00305C86" w:rsidRPr="00305C86" w:rsidRDefault="00305C86" w:rsidP="00305C86">
      <w:pPr>
        <w:ind w:firstLine="0"/>
        <w:jc w:val="left"/>
        <w:rPr>
          <w:lang w:val="en-US"/>
        </w:rPr>
      </w:pPr>
      <w:r w:rsidRPr="00305C86">
        <w:rPr>
          <w:lang w:val="en-US"/>
        </w:rPr>
        <w:t>FINAL_DATA = env.str("FINAL_DATA")</w:t>
      </w:r>
    </w:p>
    <w:p w14:paraId="10DD2469" w14:textId="77777777" w:rsidR="00305C86" w:rsidRPr="00305C86" w:rsidRDefault="00305C86" w:rsidP="00305C86">
      <w:pPr>
        <w:ind w:firstLine="0"/>
        <w:jc w:val="left"/>
        <w:rPr>
          <w:lang w:val="en-US"/>
        </w:rPr>
      </w:pPr>
      <w:r w:rsidRPr="00305C86">
        <w:rPr>
          <w:lang w:val="en-US"/>
        </w:rPr>
        <w:t>MODELS = env.str("MODELS")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r w:rsidRPr="00305C86">
        <w:rPr>
          <w:lang w:val="en-US"/>
        </w:rPr>
        <w:t>df_keys = pd.read_csv(DATA_PATH + 'tags_keys.csv', engine='pyarrow')</w:t>
      </w:r>
    </w:p>
    <w:p w14:paraId="67F756D3" w14:textId="77777777" w:rsidR="00305C86" w:rsidRPr="00305C86" w:rsidRDefault="00305C86" w:rsidP="00305C86">
      <w:pPr>
        <w:ind w:firstLine="0"/>
        <w:jc w:val="left"/>
        <w:rPr>
          <w:lang w:val="en-US"/>
        </w:rPr>
      </w:pPr>
      <w:r w:rsidRPr="00305C86">
        <w:rPr>
          <w:lang w:val="en-US"/>
        </w:rPr>
        <w:t>main_data = pd.read_parquet(DATA_PATH + 'final_data.gzip', engine='pyarrow')</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def encode_tags(list_of_tags: list, keys: pd.DataFrame):</w:t>
      </w:r>
    </w:p>
    <w:p w14:paraId="08415C95" w14:textId="77777777" w:rsidR="00305C86" w:rsidRPr="00305C86" w:rsidRDefault="00305C86" w:rsidP="00305C86">
      <w:pPr>
        <w:ind w:firstLine="0"/>
        <w:jc w:val="left"/>
        <w:rPr>
          <w:lang w:val="en-US"/>
        </w:rPr>
      </w:pPr>
      <w:r w:rsidRPr="00305C86">
        <w:rPr>
          <w:lang w:val="en-US"/>
        </w:rPr>
        <w:t xml:space="preserve">    new_l = []</w:t>
      </w:r>
    </w:p>
    <w:p w14:paraId="4E89788D" w14:textId="77777777" w:rsidR="00305C86" w:rsidRPr="00305C86" w:rsidRDefault="00305C86" w:rsidP="00305C86">
      <w:pPr>
        <w:ind w:firstLine="0"/>
        <w:jc w:val="left"/>
        <w:rPr>
          <w:lang w:val="en-US"/>
        </w:rPr>
      </w:pPr>
      <w:r w:rsidRPr="00305C86">
        <w:rPr>
          <w:lang w:val="en-US"/>
        </w:rPr>
        <w:t xml:space="preserve">    for k in list_of_tags:</w:t>
      </w:r>
    </w:p>
    <w:p w14:paraId="0AE28A73" w14:textId="77777777" w:rsidR="00305C86" w:rsidRPr="00305C86" w:rsidRDefault="00305C86" w:rsidP="00305C86">
      <w:pPr>
        <w:ind w:firstLine="0"/>
        <w:jc w:val="left"/>
        <w:rPr>
          <w:lang w:val="en-US"/>
        </w:rPr>
      </w:pPr>
      <w:r w:rsidRPr="00305C86">
        <w:rPr>
          <w:lang w:val="en-US"/>
        </w:rPr>
        <w:t xml:space="preserve">        if k in keys.tag.values:</w:t>
      </w:r>
    </w:p>
    <w:p w14:paraId="2FE60D5C" w14:textId="77777777" w:rsidR="00305C86" w:rsidRPr="00305C86" w:rsidRDefault="00305C86" w:rsidP="00305C86">
      <w:pPr>
        <w:ind w:firstLine="0"/>
        <w:jc w:val="left"/>
        <w:rPr>
          <w:lang w:val="en-US"/>
        </w:rPr>
      </w:pPr>
      <w:r w:rsidRPr="00305C86">
        <w:rPr>
          <w:lang w:val="en-US"/>
        </w:rPr>
        <w:t xml:space="preserve">            new_l.append(keys[keys.tag == k].code.values[0])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new_l</w:t>
      </w:r>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model = pickle.load(open(MODELS + 'model_tags.pkl', 'rb'))</w:t>
      </w:r>
    </w:p>
    <w:p w14:paraId="09DD7F91" w14:textId="77777777" w:rsidR="00305C86" w:rsidRPr="00305C86" w:rsidRDefault="00305C86" w:rsidP="00305C86">
      <w:pPr>
        <w:ind w:firstLine="0"/>
        <w:jc w:val="left"/>
        <w:rPr>
          <w:lang w:val="en-US"/>
        </w:rPr>
      </w:pPr>
      <w:r w:rsidRPr="00305C86">
        <w:rPr>
          <w:lang w:val="en-US"/>
        </w:rPr>
        <w:t>mlb = pickle.load(open(MODELS + 'mlb.pkl', 'rb'))</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def predict_category(list_of_tags):</w:t>
      </w:r>
    </w:p>
    <w:p w14:paraId="238AFD2E" w14:textId="77777777" w:rsidR="00305C86" w:rsidRPr="00305C86" w:rsidRDefault="00305C86" w:rsidP="00305C86">
      <w:pPr>
        <w:ind w:firstLine="0"/>
        <w:jc w:val="left"/>
        <w:rPr>
          <w:lang w:val="en-US"/>
        </w:rPr>
      </w:pPr>
      <w:r w:rsidRPr="00305C86">
        <w:rPr>
          <w:lang w:val="en-US"/>
        </w:rPr>
        <w:t xml:space="preserve">    t = encode_tags(list_of_tags, df_keys)</w:t>
      </w:r>
    </w:p>
    <w:p w14:paraId="261F9040" w14:textId="77777777" w:rsidR="00305C86" w:rsidRPr="00305C86" w:rsidRDefault="00305C86" w:rsidP="00305C86">
      <w:pPr>
        <w:ind w:firstLine="0"/>
        <w:jc w:val="left"/>
        <w:rPr>
          <w:lang w:val="en-US"/>
        </w:rPr>
      </w:pPr>
      <w:r w:rsidRPr="00305C86">
        <w:rPr>
          <w:lang w:val="en-US"/>
        </w:rPr>
        <w:lastRenderedPageBreak/>
        <w:t xml:space="preserve">    tags = mlb.transform([t, []])</w:t>
      </w:r>
    </w:p>
    <w:p w14:paraId="23EDA61E" w14:textId="77777777" w:rsidR="00305C86" w:rsidRPr="00305C86" w:rsidRDefault="00305C86" w:rsidP="00305C86">
      <w:pPr>
        <w:ind w:firstLine="0"/>
        <w:jc w:val="left"/>
        <w:rPr>
          <w:lang w:val="en-US"/>
        </w:rPr>
      </w:pPr>
      <w:r w:rsidRPr="00305C86">
        <w:rPr>
          <w:lang w:val="en-US"/>
        </w:rPr>
        <w:t xml:space="preserve">    full_res = model.predict_proba(tags)[0]</w:t>
      </w:r>
    </w:p>
    <w:p w14:paraId="6F0A8F95" w14:textId="77777777" w:rsidR="00305C86" w:rsidRPr="00305C86" w:rsidRDefault="00305C86" w:rsidP="00305C86">
      <w:pPr>
        <w:ind w:firstLine="0"/>
        <w:jc w:val="left"/>
        <w:rPr>
          <w:lang w:val="en-US"/>
        </w:rPr>
      </w:pPr>
      <w:r w:rsidRPr="00305C86">
        <w:rPr>
          <w:lang w:val="en-US"/>
        </w:rPr>
        <w:t xml:space="preserve">    res = model.predict(tags)[0]</w:t>
      </w:r>
    </w:p>
    <w:p w14:paraId="03333A4C" w14:textId="77777777" w:rsidR="00305C86" w:rsidRPr="00305C86" w:rsidRDefault="00305C86" w:rsidP="00305C86">
      <w:pPr>
        <w:ind w:firstLine="0"/>
        <w:jc w:val="left"/>
        <w:rPr>
          <w:lang w:val="en-US"/>
        </w:rPr>
      </w:pPr>
      <w:r w:rsidRPr="00305C86">
        <w:rPr>
          <w:lang w:val="en-US"/>
        </w:rPr>
        <w:t xml:space="preserve">    return list(full_res),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def get_df(data):</w:t>
      </w:r>
    </w:p>
    <w:p w14:paraId="71712462" w14:textId="77777777" w:rsidR="00305C86" w:rsidRPr="00305C86" w:rsidRDefault="00305C86" w:rsidP="00305C86">
      <w:pPr>
        <w:ind w:firstLine="0"/>
        <w:jc w:val="left"/>
        <w:rPr>
          <w:lang w:val="en-US"/>
        </w:rPr>
      </w:pPr>
      <w:r w:rsidRPr="00305C86">
        <w:rPr>
          <w:lang w:val="en-US"/>
        </w:rPr>
        <w:t xml:space="preserve">    dict_of_df = {}</w:t>
      </w:r>
    </w:p>
    <w:p w14:paraId="1C8DC4DB" w14:textId="77777777" w:rsidR="00305C86" w:rsidRPr="00305C86" w:rsidRDefault="00305C86" w:rsidP="00305C86">
      <w:pPr>
        <w:ind w:firstLine="0"/>
        <w:jc w:val="left"/>
        <w:rPr>
          <w:lang w:val="en-US"/>
        </w:rPr>
      </w:pPr>
      <w:r w:rsidRPr="00305C86">
        <w:rPr>
          <w:lang w:val="en-US"/>
        </w:rPr>
        <w:t xml:space="preserve">    for i in data.iterrows():</w:t>
      </w:r>
    </w:p>
    <w:p w14:paraId="05C5C5C7" w14:textId="77777777" w:rsidR="00305C86" w:rsidRPr="00305C86" w:rsidRDefault="00305C86" w:rsidP="00305C86">
      <w:pPr>
        <w:ind w:firstLine="0"/>
        <w:jc w:val="left"/>
        <w:rPr>
          <w:lang w:val="en-US"/>
        </w:rPr>
      </w:pPr>
      <w:r w:rsidRPr="00305C86">
        <w:rPr>
          <w:lang w:val="en-US"/>
        </w:rPr>
        <w:t xml:space="preserve">        spl_tags = i[1].tags.split('|')</w:t>
      </w:r>
    </w:p>
    <w:p w14:paraId="0F4109F6" w14:textId="77777777" w:rsidR="00305C86" w:rsidRPr="00305C86" w:rsidRDefault="00305C86" w:rsidP="00305C86">
      <w:pPr>
        <w:ind w:firstLine="0"/>
        <w:jc w:val="left"/>
        <w:rPr>
          <w:lang w:val="en-US"/>
        </w:rPr>
      </w:pPr>
      <w:r w:rsidRPr="00305C86">
        <w:rPr>
          <w:lang w:val="en-US"/>
        </w:rPr>
        <w:t xml:space="preserve">        full, category = predict_category(spl_tags)</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dict_of_df[category] = pd.concat([dict_of_df[category], i[1].to_frame().T])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dict_of_df[category] = i[1].to_frame().T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[model.classes_[full.index(c)]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dict_of_df[j] = pd.concat([dict_of_df[j], i[1].to_frame().T])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dict_of_df[j] = i[1].to_frame().T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dict_of_df</w:t>
      </w:r>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def save_dataset(key_cat, dataframe, header=False, mode='a'):</w:t>
      </w:r>
    </w:p>
    <w:p w14:paraId="4781C702" w14:textId="77777777" w:rsidR="00305C86" w:rsidRPr="00305C86" w:rsidRDefault="00305C86" w:rsidP="00305C86">
      <w:pPr>
        <w:ind w:firstLine="0"/>
        <w:jc w:val="left"/>
        <w:rPr>
          <w:lang w:val="en-US"/>
        </w:rPr>
      </w:pPr>
      <w:r w:rsidRPr="00305C86">
        <w:rPr>
          <w:lang w:val="en-US"/>
        </w:rPr>
        <w:t xml:space="preserve">    if "html" in key_cat:</w:t>
      </w:r>
    </w:p>
    <w:p w14:paraId="58BC83BC" w14:textId="77777777" w:rsidR="00305C86" w:rsidRPr="00305C86" w:rsidRDefault="00305C86" w:rsidP="00305C86">
      <w:pPr>
        <w:ind w:firstLine="0"/>
        <w:jc w:val="left"/>
        <w:rPr>
          <w:lang w:val="en-US"/>
        </w:rPr>
      </w:pPr>
      <w:r w:rsidRPr="00305C86">
        <w:rPr>
          <w:lang w:val="en-US"/>
        </w:rPr>
        <w:t xml:space="preserve">        key_cat = 'html_css'</w:t>
      </w:r>
    </w:p>
    <w:p w14:paraId="5316A9F3" w14:textId="77777777" w:rsidR="00305C86" w:rsidRPr="00305C86" w:rsidRDefault="00305C86" w:rsidP="00305C86">
      <w:pPr>
        <w:ind w:firstLine="0"/>
        <w:jc w:val="left"/>
        <w:rPr>
          <w:lang w:val="en-US"/>
        </w:rPr>
      </w:pPr>
      <w:r w:rsidRPr="00305C86">
        <w:rPr>
          <w:lang w:val="en-US"/>
        </w:rPr>
        <w:lastRenderedPageBreak/>
        <w:t xml:space="preserve">    dataframe.to_csv(f'{DATA_PATH}dbc/{key_cat}.csv',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i in range((len(main_data) // 10000) + 1):</w:t>
      </w:r>
    </w:p>
    <w:p w14:paraId="71C9D38E" w14:textId="77777777" w:rsidR="00305C86" w:rsidRPr="00305C86" w:rsidRDefault="00305C86" w:rsidP="00305C86">
      <w:pPr>
        <w:ind w:firstLine="0"/>
        <w:jc w:val="left"/>
        <w:rPr>
          <w:lang w:val="en-US"/>
        </w:rPr>
      </w:pPr>
      <w:r w:rsidRPr="00305C86">
        <w:rPr>
          <w:lang w:val="en-US"/>
        </w:rPr>
        <w:t xml:space="preserve">        df_sample = main_data[i * 10000: (i + 1) * 10000]</w:t>
      </w:r>
    </w:p>
    <w:p w14:paraId="66C5EAE4" w14:textId="77777777" w:rsidR="00305C86" w:rsidRPr="00305C86" w:rsidRDefault="00305C86" w:rsidP="00305C86">
      <w:pPr>
        <w:ind w:firstLine="0"/>
        <w:jc w:val="left"/>
        <w:rPr>
          <w:lang w:val="en-US"/>
        </w:rPr>
      </w:pPr>
      <w:r w:rsidRPr="00305C86">
        <w:rPr>
          <w:lang w:val="en-US"/>
        </w:rPr>
        <w:t xml:space="preserve">        df_dict = get_df(df_sample)</w:t>
      </w:r>
    </w:p>
    <w:p w14:paraId="51D113DB" w14:textId="77777777" w:rsidR="00305C86" w:rsidRPr="00305C86" w:rsidRDefault="00305C86" w:rsidP="00305C86">
      <w:pPr>
        <w:ind w:firstLine="0"/>
        <w:jc w:val="left"/>
        <w:rPr>
          <w:lang w:val="en-US"/>
        </w:rPr>
      </w:pPr>
      <w:r w:rsidRPr="00305C86">
        <w:rPr>
          <w:lang w:val="en-US"/>
        </w:rPr>
        <w:t xml:space="preserve">        for key, df_sample in df_dict.items():</w:t>
      </w:r>
    </w:p>
    <w:p w14:paraId="5CF38908" w14:textId="77777777" w:rsidR="00305C86" w:rsidRPr="00305C86" w:rsidRDefault="00305C86" w:rsidP="00305C86">
      <w:pPr>
        <w:ind w:firstLine="0"/>
        <w:jc w:val="left"/>
        <w:rPr>
          <w:lang w:val="en-US"/>
        </w:rPr>
      </w:pPr>
      <w:r w:rsidRPr="00305C86">
        <w:rPr>
          <w:lang w:val="en-US"/>
        </w:rPr>
        <w:t xml:space="preserve">            if i == 0:</w:t>
      </w:r>
    </w:p>
    <w:p w14:paraId="05DCD4E5" w14:textId="77777777" w:rsidR="00305C86" w:rsidRPr="00305C86" w:rsidRDefault="00305C86" w:rsidP="00305C86">
      <w:pPr>
        <w:ind w:firstLine="0"/>
        <w:jc w:val="left"/>
        <w:rPr>
          <w:lang w:val="en-US"/>
        </w:rPr>
      </w:pPr>
      <w:r w:rsidRPr="00305C86">
        <w:rPr>
          <w:lang w:val="en-US"/>
        </w:rPr>
        <w:t xml:space="preserve">                save_dataset(key, df_sample,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save_dataset(key, df_sample, False, 'a')</w:t>
      </w:r>
    </w:p>
    <w:p w14:paraId="7575AC97" w14:textId="0CDE806C" w:rsidR="00305C86" w:rsidRDefault="00305C86" w:rsidP="00305C86">
      <w:pPr>
        <w:ind w:firstLine="0"/>
        <w:jc w:val="left"/>
        <w:rPr>
          <w:lang w:val="en-US"/>
        </w:rPr>
      </w:pPr>
      <w:r w:rsidRPr="00305C86">
        <w:rPr>
          <w:lang w:val="en-US"/>
        </w:rPr>
        <w:t xml:space="preserve">        print(f'From {i * 10000} to {(i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r>
        <w:rPr>
          <w:lang w:val="en-US"/>
        </w:rPr>
        <w:lastRenderedPageBreak/>
        <w:t>train_categories.py</w:t>
      </w:r>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from sklearn.model_selection import train_test_split</w:t>
      </w:r>
    </w:p>
    <w:p w14:paraId="6FA5D65D" w14:textId="77777777" w:rsidR="00B233E3" w:rsidRPr="00B233E3" w:rsidRDefault="00B233E3" w:rsidP="00B233E3">
      <w:pPr>
        <w:ind w:firstLine="0"/>
        <w:jc w:val="left"/>
        <w:rPr>
          <w:lang w:val="en-US"/>
        </w:rPr>
      </w:pPr>
      <w:r w:rsidRPr="00B233E3">
        <w:rPr>
          <w:lang w:val="en-US"/>
        </w:rPr>
        <w:t>from sklearn.linear_model import LogisticRegression</w:t>
      </w:r>
    </w:p>
    <w:p w14:paraId="481D9017" w14:textId="77777777" w:rsidR="00B233E3" w:rsidRPr="00B233E3" w:rsidRDefault="00B233E3" w:rsidP="00B233E3">
      <w:pPr>
        <w:ind w:firstLine="0"/>
        <w:jc w:val="left"/>
        <w:rPr>
          <w:lang w:val="en-US"/>
        </w:rPr>
      </w:pPr>
      <w:r w:rsidRPr="00B233E3">
        <w:rPr>
          <w:lang w:val="en-US"/>
        </w:rPr>
        <w:t>from sklearn.metrics import accuracy_score</w:t>
      </w:r>
    </w:p>
    <w:p w14:paraId="312DA82F" w14:textId="77777777" w:rsidR="00B233E3" w:rsidRPr="00B233E3" w:rsidRDefault="00B233E3" w:rsidP="00B233E3">
      <w:pPr>
        <w:ind w:firstLine="0"/>
        <w:jc w:val="left"/>
        <w:rPr>
          <w:lang w:val="en-US"/>
        </w:rPr>
      </w:pPr>
      <w:r w:rsidRPr="00B233E3">
        <w:rPr>
          <w:lang w:val="en-US"/>
        </w:rPr>
        <w:t>from sklearn.metrics import classification_report</w:t>
      </w:r>
    </w:p>
    <w:p w14:paraId="3F99E725" w14:textId="77777777" w:rsidR="00B233E3" w:rsidRPr="00B233E3" w:rsidRDefault="00B233E3" w:rsidP="00B233E3">
      <w:pPr>
        <w:ind w:firstLine="0"/>
        <w:jc w:val="left"/>
        <w:rPr>
          <w:lang w:val="en-US"/>
        </w:rPr>
      </w:pPr>
      <w:r w:rsidRPr="00B233E3">
        <w:rPr>
          <w:lang w:val="en-US"/>
        </w:rPr>
        <w:t>from sklearn.preprocessing import MultiLabelBinarizer</w:t>
      </w:r>
    </w:p>
    <w:p w14:paraId="0E4548A4" w14:textId="77777777" w:rsidR="00B233E3" w:rsidRPr="00B233E3" w:rsidRDefault="00B233E3" w:rsidP="00B233E3">
      <w:pPr>
        <w:ind w:firstLine="0"/>
        <w:jc w:val="left"/>
        <w:rPr>
          <w:lang w:val="en-US"/>
        </w:rPr>
      </w:pPr>
      <w:r w:rsidRPr="00B233E3">
        <w:rPr>
          <w:lang w:val="en-US"/>
        </w:rPr>
        <w:t>from logger import get_logger</w:t>
      </w:r>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r w:rsidRPr="00B233E3">
        <w:rPr>
          <w:lang w:val="en-US"/>
        </w:rPr>
        <w:t>env.read_env()</w:t>
      </w:r>
    </w:p>
    <w:p w14:paraId="732201D7" w14:textId="77777777" w:rsidR="00B233E3" w:rsidRPr="00B233E3" w:rsidRDefault="00B233E3" w:rsidP="00B233E3">
      <w:pPr>
        <w:ind w:firstLine="0"/>
        <w:jc w:val="left"/>
        <w:rPr>
          <w:lang w:val="en-US"/>
        </w:rPr>
      </w:pPr>
      <w:r w:rsidRPr="00B233E3">
        <w:rPr>
          <w:lang w:val="en-US"/>
        </w:rPr>
        <w:t>logger = get_logger()</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r w:rsidRPr="00B233E3">
        <w:rPr>
          <w:lang w:val="en-US"/>
        </w:rPr>
        <w:t>warnings.filterwarnings('ignore')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DATA_PATH = env.str("DATA_PATH")</w:t>
      </w:r>
    </w:p>
    <w:p w14:paraId="2D5C40AD" w14:textId="77777777" w:rsidR="00B233E3" w:rsidRPr="00B233E3" w:rsidRDefault="00B233E3" w:rsidP="00B233E3">
      <w:pPr>
        <w:ind w:firstLine="0"/>
        <w:jc w:val="left"/>
        <w:rPr>
          <w:lang w:val="en-US"/>
        </w:rPr>
      </w:pPr>
      <w:r w:rsidRPr="00B233E3">
        <w:rPr>
          <w:lang w:val="en-US"/>
        </w:rPr>
        <w:t>MODELS = env.str("MODELS")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def split_tags(string):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[int(i) for i in string.split('|')]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r w:rsidRPr="00B233E3">
        <w:rPr>
          <w:lang w:val="en-US"/>
        </w:rPr>
        <w:t>encoded_df = pd.read_csv(DATA_PATH + 'enc_dataset.csv', engine='pyarrow').sample(frac=1)</w:t>
      </w:r>
    </w:p>
    <w:p w14:paraId="11470B6D" w14:textId="77777777" w:rsidR="00B233E3" w:rsidRPr="00B233E3" w:rsidRDefault="00B233E3" w:rsidP="00B233E3">
      <w:pPr>
        <w:ind w:firstLine="0"/>
        <w:jc w:val="left"/>
        <w:rPr>
          <w:lang w:val="en-US"/>
        </w:rPr>
      </w:pPr>
      <w:r w:rsidRPr="00B233E3">
        <w:rPr>
          <w:lang w:val="en-US"/>
        </w:rPr>
        <w:t>encoded_df.tags = encoded_df.tags.apply(split_tags)</w:t>
      </w:r>
    </w:p>
    <w:p w14:paraId="6D8E1CAD" w14:textId="77777777" w:rsidR="00B233E3" w:rsidRPr="00B233E3" w:rsidRDefault="00B233E3" w:rsidP="00B233E3">
      <w:pPr>
        <w:ind w:firstLine="0"/>
        <w:jc w:val="left"/>
        <w:rPr>
          <w:lang w:val="en-US"/>
        </w:rPr>
      </w:pPr>
      <w:r w:rsidRPr="00B233E3">
        <w:rPr>
          <w:lang w:val="en-US"/>
        </w:rPr>
        <w:lastRenderedPageBreak/>
        <w:t>encoded_df.dropna(inplace=True, axis=0)</w:t>
      </w:r>
    </w:p>
    <w:p w14:paraId="7FEF0F02" w14:textId="77777777" w:rsidR="00B233E3" w:rsidRPr="00B233E3" w:rsidRDefault="00B233E3" w:rsidP="00B233E3">
      <w:pPr>
        <w:ind w:firstLine="0"/>
        <w:jc w:val="left"/>
        <w:rPr>
          <w:lang w:val="en-US"/>
        </w:rPr>
      </w:pPr>
      <w:r w:rsidRPr="00B233E3">
        <w:rPr>
          <w:lang w:val="en-US"/>
        </w:rPr>
        <w:t>tags = encoded_df.tags</w:t>
      </w:r>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r w:rsidRPr="00B233E3">
        <w:rPr>
          <w:lang w:val="en-US"/>
        </w:rPr>
        <w:t>multilabel_binarizer = MultiLabelBinarizer()</w:t>
      </w:r>
    </w:p>
    <w:p w14:paraId="17792F73" w14:textId="77777777" w:rsidR="00B233E3" w:rsidRPr="00B233E3" w:rsidRDefault="00B233E3" w:rsidP="00B233E3">
      <w:pPr>
        <w:ind w:firstLine="0"/>
        <w:jc w:val="left"/>
        <w:rPr>
          <w:lang w:val="en-US"/>
        </w:rPr>
      </w:pPr>
      <w:r w:rsidRPr="00B233E3">
        <w:rPr>
          <w:lang w:val="en-US"/>
        </w:rPr>
        <w:t>y_bin = multilabel_binarizer.fit_transform(encoded_df.tags)</w:t>
      </w:r>
    </w:p>
    <w:p w14:paraId="1F1DFBF6" w14:textId="77777777" w:rsidR="00B233E3" w:rsidRPr="00B233E3" w:rsidRDefault="00B233E3" w:rsidP="00B233E3">
      <w:pPr>
        <w:ind w:firstLine="0"/>
        <w:jc w:val="left"/>
        <w:rPr>
          <w:lang w:val="en-US"/>
        </w:rPr>
      </w:pPr>
      <w:r w:rsidRPr="00B233E3">
        <w:rPr>
          <w:lang w:val="en-US"/>
        </w:rPr>
        <w:t>pickle.dump(multilabel_binarizer, open(MODELS + 'mlb.pkl', 'wb'))</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r w:rsidRPr="00B233E3">
        <w:rPr>
          <w:lang w:val="en-US"/>
        </w:rPr>
        <w:t>X_train_tags, X_test_tags, y_train_tags, y_test_tags = train_test_split(y_bin, encoded_df['category'], test_size=0.2,</w:t>
      </w:r>
    </w:p>
    <w:p w14:paraId="360EBDD7" w14:textId="77777777" w:rsidR="00B233E3" w:rsidRPr="00B233E3" w:rsidRDefault="00B233E3" w:rsidP="00B233E3">
      <w:pPr>
        <w:ind w:firstLine="0"/>
        <w:jc w:val="left"/>
        <w:rPr>
          <w:lang w:val="en-US"/>
        </w:rPr>
      </w:pPr>
      <w:r w:rsidRPr="00B233E3">
        <w:rPr>
          <w:lang w:val="en-US"/>
        </w:rPr>
        <w:t xml:space="preserve">                                                                        random_state=0)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region tags model</w:t>
      </w:r>
    </w:p>
    <w:p w14:paraId="2C8C03C5" w14:textId="77777777" w:rsidR="00B233E3" w:rsidRPr="00B233E3" w:rsidRDefault="00B233E3" w:rsidP="00B233E3">
      <w:pPr>
        <w:ind w:firstLine="0"/>
        <w:jc w:val="left"/>
        <w:rPr>
          <w:lang w:val="en-US"/>
        </w:rPr>
      </w:pPr>
      <w:r w:rsidRPr="00B233E3">
        <w:rPr>
          <w:lang w:val="en-US"/>
        </w:rPr>
        <w:t>logreg_tags = LogisticRegression(n_jobs=1, C=1e5)</w:t>
      </w:r>
    </w:p>
    <w:p w14:paraId="12796E04" w14:textId="77777777" w:rsidR="00B233E3" w:rsidRPr="00B233E3" w:rsidRDefault="00B233E3" w:rsidP="00B233E3">
      <w:pPr>
        <w:ind w:firstLine="0"/>
        <w:jc w:val="left"/>
        <w:rPr>
          <w:lang w:val="en-US"/>
        </w:rPr>
      </w:pPr>
      <w:r w:rsidRPr="00B233E3">
        <w:rPr>
          <w:lang w:val="en-US"/>
        </w:rPr>
        <w:t>logreg_tags = logreg_tags.fit(X_train_tags, y_train_tags)</w:t>
      </w:r>
    </w:p>
    <w:p w14:paraId="577E53F0" w14:textId="77777777" w:rsidR="00B233E3" w:rsidRPr="00B233E3" w:rsidRDefault="00B233E3" w:rsidP="00B233E3">
      <w:pPr>
        <w:ind w:firstLine="0"/>
        <w:jc w:val="left"/>
        <w:rPr>
          <w:lang w:val="en-US"/>
        </w:rPr>
      </w:pPr>
      <w:r w:rsidRPr="00B233E3">
        <w:rPr>
          <w:lang w:val="en-US"/>
        </w:rPr>
        <w:t>y_pred = logreg_tags.predict(X_test_tags)</w:t>
      </w:r>
    </w:p>
    <w:p w14:paraId="2466F8C7" w14:textId="77777777" w:rsidR="00B233E3" w:rsidRPr="00B233E3" w:rsidRDefault="00B233E3" w:rsidP="00B233E3">
      <w:pPr>
        <w:ind w:firstLine="0"/>
        <w:jc w:val="left"/>
        <w:rPr>
          <w:lang w:val="en-US"/>
        </w:rPr>
      </w:pPr>
      <w:r w:rsidRPr="00B233E3">
        <w:rPr>
          <w:lang w:val="en-US"/>
        </w:rPr>
        <w:t>pickle.dump(logreg_tags, open(MODELS + 'model_tags.pkl', 'wb'))</w:t>
      </w:r>
    </w:p>
    <w:p w14:paraId="1D62B4ED" w14:textId="77777777" w:rsidR="00B233E3" w:rsidRPr="00B233E3" w:rsidRDefault="00B233E3" w:rsidP="00B233E3">
      <w:pPr>
        <w:ind w:firstLine="0"/>
        <w:jc w:val="left"/>
        <w:rPr>
          <w:lang w:val="en-US"/>
        </w:rPr>
      </w:pPr>
      <w:r w:rsidRPr="00B233E3">
        <w:rPr>
          <w:lang w:val="en-US"/>
        </w:rPr>
        <w:t>print('accuracy %s' % accuracy_score(y_pred, y_test_tags))</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print(classification_report(y_test_tags, y_pred))</w:t>
      </w:r>
    </w:p>
    <w:p w14:paraId="0FAE1257" w14:textId="71C7BC67" w:rsidR="00B233E3" w:rsidRDefault="00B233E3" w:rsidP="00B233E3">
      <w:pPr>
        <w:ind w:firstLine="0"/>
        <w:jc w:val="left"/>
        <w:rPr>
          <w:lang w:val="en-US"/>
        </w:rPr>
      </w:pPr>
      <w:r w:rsidRPr="00B233E3">
        <w:rPr>
          <w:lang w:val="en-US"/>
        </w:rPr>
        <w:t># endregion</w:t>
      </w:r>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r>
        <w:rPr>
          <w:lang w:val="en-US"/>
        </w:rPr>
        <w:lastRenderedPageBreak/>
        <w:t>concatenate_datasets.py</w:t>
      </w:r>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r w:rsidRPr="00346B43">
        <w:rPr>
          <w:lang w:val="en-US"/>
        </w:rPr>
        <w:t>env.read_env()</w:t>
      </w:r>
    </w:p>
    <w:p w14:paraId="586C18BA" w14:textId="77777777" w:rsidR="00346B43" w:rsidRPr="00346B43" w:rsidRDefault="00346B43" w:rsidP="00346B43">
      <w:pPr>
        <w:ind w:firstLine="0"/>
        <w:jc w:val="left"/>
        <w:rPr>
          <w:lang w:val="en-US"/>
        </w:rPr>
      </w:pPr>
      <w:r w:rsidRPr="00346B43">
        <w:rPr>
          <w:lang w:val="en-US"/>
        </w:rPr>
        <w:t>DATA_PATH = env.str("DATA_PATH")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preprocessed_data1 = pd.read_parquet(f'{DATA_PATH}out1.gzip')</w:t>
      </w:r>
    </w:p>
    <w:p w14:paraId="35A29C10" w14:textId="77777777" w:rsidR="00346B43" w:rsidRPr="00346B43" w:rsidRDefault="00346B43" w:rsidP="00346B43">
      <w:pPr>
        <w:ind w:firstLine="0"/>
        <w:jc w:val="left"/>
        <w:rPr>
          <w:lang w:val="en-US"/>
        </w:rPr>
      </w:pPr>
      <w:r w:rsidRPr="00346B43">
        <w:rPr>
          <w:lang w:val="en-US"/>
        </w:rPr>
        <w:t>preprocessed_data2 = pd.read_parquet(f'{DATA_PATH}out2.gzip')</w:t>
      </w:r>
    </w:p>
    <w:p w14:paraId="3A49F372" w14:textId="77777777" w:rsidR="00346B43" w:rsidRPr="00346B43" w:rsidRDefault="00346B43" w:rsidP="00346B43">
      <w:pPr>
        <w:ind w:firstLine="0"/>
        <w:jc w:val="left"/>
        <w:rPr>
          <w:lang w:val="en-US"/>
        </w:rPr>
      </w:pPr>
      <w:r w:rsidRPr="00346B43">
        <w:rPr>
          <w:lang w:val="en-US"/>
        </w:rPr>
        <w:t>preprocessed_data3 = pd.read_parquet(f'{DATA_PATH}out3.gzip')</w:t>
      </w:r>
    </w:p>
    <w:p w14:paraId="420D29E4" w14:textId="77777777" w:rsidR="00346B43" w:rsidRPr="00346B43" w:rsidRDefault="00346B43" w:rsidP="00346B43">
      <w:pPr>
        <w:ind w:firstLine="0"/>
        <w:jc w:val="left"/>
        <w:rPr>
          <w:lang w:val="en-US"/>
        </w:rPr>
      </w:pPr>
      <w:r w:rsidRPr="00346B43">
        <w:rPr>
          <w:lang w:val="en-US"/>
        </w:rPr>
        <w:t>preprocessed_data4 = pd.read_parquet(f'{DATA_PATH}out4.gzip')</w:t>
      </w:r>
    </w:p>
    <w:p w14:paraId="0E0CE2A1" w14:textId="77777777" w:rsidR="00346B43" w:rsidRPr="00346B43" w:rsidRDefault="00346B43" w:rsidP="00346B43">
      <w:pPr>
        <w:ind w:firstLine="0"/>
        <w:jc w:val="left"/>
        <w:rPr>
          <w:lang w:val="en-US"/>
        </w:rPr>
      </w:pPr>
      <w:r w:rsidRPr="00346B43">
        <w:rPr>
          <w:lang w:val="en-US"/>
        </w:rPr>
        <w:t>preprocessed_data5 = pd.read_parquet(f'{DATA_PATH}out5.gzip')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main_data1 = pd.concat([preprocessed_data1, preprocessed_data2])</w:t>
      </w:r>
    </w:p>
    <w:p w14:paraId="18E6F0E2" w14:textId="77777777" w:rsidR="00346B43" w:rsidRPr="00346B43" w:rsidRDefault="00346B43" w:rsidP="00346B43">
      <w:pPr>
        <w:ind w:firstLine="0"/>
        <w:jc w:val="left"/>
        <w:rPr>
          <w:lang w:val="en-US"/>
        </w:rPr>
      </w:pPr>
      <w:r w:rsidRPr="00346B43">
        <w:rPr>
          <w:lang w:val="en-US"/>
        </w:rPr>
        <w:t>main_data2 = pd.concat([preprocessed_data3,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compression='gzip', index=False)</w:t>
      </w:r>
    </w:p>
    <w:p w14:paraId="73880FF4" w14:textId="1E1BE71D" w:rsidR="00E95694" w:rsidRDefault="00346B43" w:rsidP="00346B43">
      <w:pPr>
        <w:ind w:firstLine="0"/>
        <w:jc w:val="left"/>
        <w:rPr>
          <w:lang w:val="en-US"/>
        </w:rPr>
      </w:pPr>
      <w:r w:rsidRPr="00346B43">
        <w:rPr>
          <w:lang w:val="en-US"/>
        </w:rPr>
        <w:t>main_data2.to_parquet(f"{DATA_PATH}raw_data2.gzip", compression='gzip',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r>
        <w:rPr>
          <w:lang w:val="en-US"/>
        </w:rPr>
        <w:lastRenderedPageBreak/>
        <w:t>getting_data.py</w:t>
      </w:r>
    </w:p>
    <w:p w14:paraId="36503980" w14:textId="77777777" w:rsidR="00BB60E8" w:rsidRPr="00BB60E8" w:rsidRDefault="00BB60E8" w:rsidP="00BB60E8">
      <w:pPr>
        <w:ind w:firstLine="0"/>
        <w:jc w:val="left"/>
        <w:rPr>
          <w:lang w:val="en-US"/>
        </w:rPr>
      </w:pPr>
      <w:r w:rsidRPr="00BB60E8">
        <w:rPr>
          <w:lang w:val="en-US"/>
        </w:rPr>
        <w:t>from google.cloud import bigquery</w:t>
      </w:r>
    </w:p>
    <w:p w14:paraId="3EBABC97" w14:textId="77777777" w:rsidR="00BB60E8" w:rsidRPr="00BB60E8" w:rsidRDefault="00BB60E8" w:rsidP="00BB60E8">
      <w:pPr>
        <w:ind w:firstLine="0"/>
        <w:jc w:val="left"/>
        <w:rPr>
          <w:lang w:val="en-US"/>
        </w:rPr>
      </w:pPr>
      <w:r w:rsidRPr="00BB60E8">
        <w:rPr>
          <w:lang w:val="en-US"/>
        </w:rPr>
        <w:t>import os</w:t>
      </w:r>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import gdown</w:t>
      </w:r>
    </w:p>
    <w:p w14:paraId="7578C445" w14:textId="77777777" w:rsidR="00BB60E8" w:rsidRPr="00BB60E8" w:rsidRDefault="00BB60E8" w:rsidP="00BB60E8">
      <w:pPr>
        <w:ind w:firstLine="0"/>
        <w:jc w:val="left"/>
        <w:rPr>
          <w:lang w:val="en-US"/>
        </w:rPr>
      </w:pPr>
      <w:r w:rsidRPr="00BB60E8">
        <w:rPr>
          <w:lang w:val="en-US"/>
        </w:rPr>
        <w:t>from logger import get_logger</w:t>
      </w:r>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logger = get_logger()</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r w:rsidRPr="00BB60E8">
        <w:rPr>
          <w:lang w:val="en-US"/>
        </w:rPr>
        <w:t>env.read_env()</w:t>
      </w:r>
    </w:p>
    <w:p w14:paraId="52C04AC5" w14:textId="77777777" w:rsidR="00BB60E8" w:rsidRPr="00BB60E8" w:rsidRDefault="00BB60E8" w:rsidP="00BB60E8">
      <w:pPr>
        <w:ind w:firstLine="0"/>
        <w:jc w:val="left"/>
        <w:rPr>
          <w:lang w:val="en-US"/>
        </w:rPr>
      </w:pPr>
      <w:r w:rsidRPr="00BB60E8">
        <w:rPr>
          <w:lang w:val="en-US"/>
        </w:rPr>
        <w:t>URL = env.str("URL")</w:t>
      </w:r>
    </w:p>
    <w:p w14:paraId="3601515E" w14:textId="77777777" w:rsidR="00BB60E8" w:rsidRPr="00BB60E8" w:rsidRDefault="00BB60E8" w:rsidP="00BB60E8">
      <w:pPr>
        <w:ind w:firstLine="0"/>
        <w:jc w:val="left"/>
        <w:rPr>
          <w:lang w:val="en-US"/>
        </w:rPr>
      </w:pPr>
      <w:r w:rsidRPr="00BB60E8">
        <w:rPr>
          <w:lang w:val="en-US"/>
        </w:rPr>
        <w:t>OUT_FILE = env.str("OUT_FILE")</w:t>
      </w:r>
    </w:p>
    <w:p w14:paraId="6B9B48E8" w14:textId="77777777" w:rsidR="00BB60E8" w:rsidRPr="00BB60E8" w:rsidRDefault="00BB60E8" w:rsidP="00BB60E8">
      <w:pPr>
        <w:ind w:firstLine="0"/>
        <w:jc w:val="left"/>
        <w:rPr>
          <w:lang w:val="en-US"/>
        </w:rPr>
      </w:pPr>
      <w:r w:rsidRPr="00BB60E8">
        <w:rPr>
          <w:lang w:val="en-US"/>
        </w:rPr>
        <w:t>DATE_SIZE = env.str("DATE_SIZE")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r w:rsidRPr="00BB60E8">
        <w:rPr>
          <w:lang w:val="en-US"/>
        </w:rPr>
        <w:t>gdown.download(URL, OUT_FILE, quiet=False)</w:t>
      </w:r>
    </w:p>
    <w:p w14:paraId="5D847DF1" w14:textId="77777777" w:rsidR="00BB60E8" w:rsidRPr="00BB60E8" w:rsidRDefault="00BB60E8" w:rsidP="00BB60E8">
      <w:pPr>
        <w:ind w:firstLine="0"/>
        <w:jc w:val="left"/>
        <w:rPr>
          <w:lang w:val="en-US"/>
        </w:rPr>
      </w:pPr>
      <w:r w:rsidRPr="00BB60E8">
        <w:rPr>
          <w:lang w:val="en-US"/>
        </w:rPr>
        <w:t>out_file = os.path.abspath(OUT_FILE)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r w:rsidRPr="00BB60E8">
        <w:rPr>
          <w:lang w:val="en-US"/>
        </w:rPr>
        <w:t>os.environ["GOOGLE_APPLICATION_CREDENTIALS"] = out_file</w:t>
      </w:r>
    </w:p>
    <w:p w14:paraId="0886324D" w14:textId="77777777" w:rsidR="00BB60E8" w:rsidRPr="00BB60E8" w:rsidRDefault="00BB60E8" w:rsidP="00BB60E8">
      <w:pPr>
        <w:ind w:firstLine="0"/>
        <w:jc w:val="left"/>
        <w:rPr>
          <w:lang w:val="en-US"/>
        </w:rPr>
      </w:pPr>
      <w:r w:rsidRPr="00BB60E8">
        <w:rPr>
          <w:lang w:val="en-US"/>
        </w:rPr>
        <w:t>client = bigquery.Client()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def build_query(min_id, max_id):</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q.title, q.body, q.tags, a.body as answers, a.score</w:t>
      </w:r>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`bigquery-public-data.stackoverflow.posts_questions`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`bigquery-public-data.stackoverflow.posts_answers`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a.parent_id</w:t>
      </w:r>
    </w:p>
    <w:p w14:paraId="54796EDF" w14:textId="77777777" w:rsidR="00BB60E8" w:rsidRPr="00BB60E8" w:rsidRDefault="00BB60E8" w:rsidP="00BB60E8">
      <w:pPr>
        <w:ind w:firstLine="0"/>
        <w:jc w:val="left"/>
        <w:rPr>
          <w:lang w:val="en-US"/>
        </w:rPr>
      </w:pPr>
      <w:r w:rsidRPr="00BB60E8">
        <w:rPr>
          <w:lang w:val="en-US"/>
        </w:rPr>
        <w:t xml:space="preserve">        WHERE</w:t>
      </w:r>
    </w:p>
    <w:p w14:paraId="519F5021" w14:textId="77777777" w:rsidR="00BB60E8" w:rsidRPr="00BB60E8" w:rsidRDefault="00BB60E8" w:rsidP="00BB60E8">
      <w:pPr>
        <w:ind w:firstLine="0"/>
        <w:jc w:val="left"/>
        <w:rPr>
          <w:lang w:val="en-US"/>
        </w:rPr>
      </w:pPr>
      <w:r w:rsidRPr="00BB60E8">
        <w:rPr>
          <w:lang w:val="en-US"/>
        </w:rPr>
        <w:t xml:space="preserve">          q.id BETWEEN {int(min_id)} AND {int(max_id)}</w:t>
      </w:r>
    </w:p>
    <w:p w14:paraId="67D1EA23" w14:textId="77777777" w:rsidR="00BB60E8" w:rsidRPr="00BB60E8" w:rsidRDefault="00BB60E8" w:rsidP="00BB60E8">
      <w:pPr>
        <w:ind w:firstLine="0"/>
        <w:jc w:val="left"/>
        <w:rPr>
          <w:lang w:val="en-US"/>
        </w:rPr>
      </w:pPr>
      <w:r w:rsidRPr="00BB60E8">
        <w:rPr>
          <w:lang w:val="en-US"/>
        </w:rPr>
        <w:t xml:space="preserve">          AND q.view_count &gt; 250</w:t>
      </w:r>
    </w:p>
    <w:p w14:paraId="7B102CFC" w14:textId="77777777" w:rsidR="00BB60E8" w:rsidRPr="00BB60E8" w:rsidRDefault="00BB60E8" w:rsidP="00BB60E8">
      <w:pPr>
        <w:ind w:firstLine="0"/>
        <w:jc w:val="left"/>
        <w:rPr>
          <w:lang w:val="en-US"/>
        </w:rPr>
      </w:pPr>
      <w:r w:rsidRPr="00BB60E8">
        <w:rPr>
          <w:lang w:val="en-US"/>
        </w:rPr>
        <w:t xml:space="preserve">          AND q.accepted_answer_id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saving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for i in range(6):</w:t>
      </w:r>
    </w:p>
    <w:p w14:paraId="10845824" w14:textId="77777777" w:rsidR="00BB60E8" w:rsidRPr="00BB60E8" w:rsidRDefault="00BB60E8" w:rsidP="00BB60E8">
      <w:pPr>
        <w:ind w:firstLine="0"/>
        <w:jc w:val="left"/>
        <w:rPr>
          <w:lang w:val="en-US"/>
        </w:rPr>
      </w:pPr>
      <w:r w:rsidRPr="00BB60E8">
        <w:rPr>
          <w:lang w:val="en-US"/>
        </w:rPr>
        <w:t xml:space="preserve">    query = build_query(35e6 + 5e6 * i, 35e6 + 5e6 * (i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dataframe = (</w:t>
      </w:r>
    </w:p>
    <w:p w14:paraId="6DA7545E" w14:textId="77777777" w:rsidR="00BB60E8" w:rsidRPr="00BB60E8" w:rsidRDefault="00BB60E8" w:rsidP="00BB60E8">
      <w:pPr>
        <w:ind w:firstLine="0"/>
        <w:jc w:val="left"/>
        <w:rPr>
          <w:lang w:val="en-US"/>
        </w:rPr>
      </w:pPr>
      <w:r w:rsidRPr="00BB60E8">
        <w:rPr>
          <w:lang w:val="en-US"/>
        </w:rPr>
        <w:t xml:space="preserve">            client.query(query).result().to_dataframe()</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dataframe.to_parquet(f"out{i + 1}.gzip", compression='gzip', index=False)</w:t>
      </w:r>
    </w:p>
    <w:p w14:paraId="73804E40" w14:textId="77777777" w:rsidR="00BB60E8" w:rsidRPr="00BB60E8" w:rsidRDefault="00BB60E8" w:rsidP="00BB60E8">
      <w:pPr>
        <w:ind w:firstLine="0"/>
        <w:jc w:val="left"/>
        <w:rPr>
          <w:lang w:val="en-US"/>
        </w:rPr>
      </w:pPr>
      <w:r w:rsidRPr="00BB60E8">
        <w:rPr>
          <w:lang w:val="en-US"/>
        </w:rPr>
        <w:t xml:space="preserve">        logger.info(f"Data (5m items (from {35 + 5 * i}m to {35 + 5 * (i + 1)}m)) "</w:t>
      </w:r>
    </w:p>
    <w:p w14:paraId="1C46D3FB" w14:textId="77777777" w:rsidR="00BB60E8" w:rsidRPr="00BB60E8" w:rsidRDefault="00BB60E8" w:rsidP="00BB60E8">
      <w:pPr>
        <w:ind w:firstLine="0"/>
        <w:jc w:val="left"/>
        <w:rPr>
          <w:lang w:val="en-US"/>
        </w:rPr>
      </w:pPr>
      <w:r w:rsidRPr="00BB60E8">
        <w:rPr>
          <w:lang w:val="en-US"/>
        </w:rPr>
        <w:t xml:space="preserve">                    f"was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logger.exception("An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r>
        <w:rPr>
          <w:lang w:val="en-US"/>
        </w:rPr>
        <w:lastRenderedPageBreak/>
        <w:t>clean_tags.py</w:t>
      </w:r>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from logger import get_logger</w:t>
      </w:r>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r w:rsidRPr="00695BF6">
        <w:rPr>
          <w:lang w:val="en-US"/>
        </w:rPr>
        <w:t>env.read_env()</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DATA_PATH = env.str("DATA_PATH")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logger = get_logger(handle_errors=False)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def code_from_key(keys_data, key):</w:t>
      </w:r>
    </w:p>
    <w:p w14:paraId="09DAC38A" w14:textId="77777777" w:rsidR="00695BF6" w:rsidRPr="00695BF6" w:rsidRDefault="00695BF6" w:rsidP="00695BF6">
      <w:pPr>
        <w:ind w:firstLine="0"/>
        <w:jc w:val="left"/>
        <w:rPr>
          <w:lang w:val="en-US"/>
        </w:rPr>
      </w:pPr>
      <w:r w:rsidRPr="00695BF6">
        <w:rPr>
          <w:lang w:val="en-US"/>
        </w:rPr>
        <w:t xml:space="preserve">    if key in keys_data.tag.values:</w:t>
      </w:r>
    </w:p>
    <w:p w14:paraId="288C4B7E" w14:textId="77777777" w:rsidR="00695BF6" w:rsidRPr="00695BF6" w:rsidRDefault="00695BF6" w:rsidP="00695BF6">
      <w:pPr>
        <w:ind w:firstLine="0"/>
        <w:jc w:val="left"/>
        <w:rPr>
          <w:lang w:val="en-US"/>
        </w:rPr>
      </w:pPr>
      <w:r w:rsidRPr="00695BF6">
        <w:rPr>
          <w:lang w:val="en-US"/>
        </w:rPr>
        <w:t xml:space="preserve">        return keys_data[keys_data.tag == key].code.values[0]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def delete_elem_from_tags(df, condition, tag_to_delete, mode='num'):</w:t>
      </w:r>
    </w:p>
    <w:p w14:paraId="2D694B0C" w14:textId="77777777" w:rsidR="00695BF6" w:rsidRPr="00695BF6" w:rsidRDefault="00695BF6" w:rsidP="00695BF6">
      <w:pPr>
        <w:ind w:firstLine="0"/>
        <w:jc w:val="left"/>
        <w:rPr>
          <w:lang w:val="en-US"/>
        </w:rPr>
      </w:pPr>
      <w:r w:rsidRPr="00695BF6">
        <w:rPr>
          <w:lang w:val="en-US"/>
        </w:rPr>
        <w:t xml:space="preserve">    ind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delete_tag(index, cond, ttd):</w:t>
      </w:r>
    </w:p>
    <w:p w14:paraId="20572ED4" w14:textId="77777777" w:rsidR="00695BF6" w:rsidRPr="00695BF6" w:rsidRDefault="00695BF6" w:rsidP="00695BF6">
      <w:pPr>
        <w:ind w:firstLine="0"/>
        <w:jc w:val="left"/>
        <w:rPr>
          <w:lang w:val="en-US"/>
        </w:rPr>
      </w:pPr>
      <w:r w:rsidRPr="00695BF6">
        <w:rPr>
          <w:lang w:val="en-US"/>
        </w:rPr>
        <w:t xml:space="preserve">        for i in df.tags.values:</w:t>
      </w:r>
    </w:p>
    <w:p w14:paraId="4BAC3396" w14:textId="77777777" w:rsidR="00695BF6" w:rsidRPr="00695BF6" w:rsidRDefault="00695BF6" w:rsidP="00695BF6">
      <w:pPr>
        <w:ind w:firstLine="0"/>
        <w:jc w:val="left"/>
        <w:rPr>
          <w:lang w:val="en-US"/>
        </w:rPr>
      </w:pPr>
      <w:r w:rsidRPr="00695BF6">
        <w:rPr>
          <w:lang w:val="en-US"/>
        </w:rPr>
        <w:t xml:space="preserve">            if not i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i = [int(j) for j in i.split('|')]</w:t>
      </w:r>
    </w:p>
    <w:p w14:paraId="6EFBE1D9" w14:textId="77777777" w:rsidR="00695BF6" w:rsidRPr="00695BF6" w:rsidRDefault="00695BF6" w:rsidP="00695BF6">
      <w:pPr>
        <w:ind w:firstLine="0"/>
        <w:jc w:val="left"/>
        <w:rPr>
          <w:lang w:val="en-US"/>
        </w:rPr>
      </w:pPr>
      <w:r w:rsidRPr="00695BF6">
        <w:rPr>
          <w:lang w:val="en-US"/>
        </w:rPr>
        <w:t xml:space="preserve">                elif mode == 'str':</w:t>
      </w:r>
    </w:p>
    <w:p w14:paraId="50142AA8" w14:textId="77777777" w:rsidR="00695BF6" w:rsidRPr="00695BF6" w:rsidRDefault="00695BF6" w:rsidP="00695BF6">
      <w:pPr>
        <w:ind w:firstLine="0"/>
        <w:jc w:val="left"/>
        <w:rPr>
          <w:lang w:val="en-US"/>
        </w:rPr>
      </w:pPr>
      <w:r w:rsidRPr="00695BF6">
        <w:rPr>
          <w:lang w:val="en-US"/>
        </w:rPr>
        <w:t xml:space="preserve">                    i = [str(j) for j in i.split('|')]</w:t>
      </w:r>
    </w:p>
    <w:p w14:paraId="30B54D5E" w14:textId="77777777" w:rsidR="00695BF6" w:rsidRPr="00695BF6" w:rsidRDefault="00695BF6" w:rsidP="00695BF6">
      <w:pPr>
        <w:ind w:firstLine="0"/>
        <w:jc w:val="left"/>
        <w:rPr>
          <w:lang w:val="en-US"/>
        </w:rPr>
      </w:pPr>
      <w:r w:rsidRPr="00695BF6">
        <w:rPr>
          <w:lang w:val="en-US"/>
        </w:rPr>
        <w:t xml:space="preserve">                if df.category[index] == condition:</w:t>
      </w:r>
    </w:p>
    <w:p w14:paraId="3665DCED" w14:textId="77777777" w:rsidR="00695BF6" w:rsidRPr="00695BF6" w:rsidRDefault="00695BF6" w:rsidP="00695BF6">
      <w:pPr>
        <w:ind w:firstLine="0"/>
        <w:jc w:val="left"/>
        <w:rPr>
          <w:lang w:val="en-US"/>
        </w:rPr>
      </w:pPr>
      <w:r w:rsidRPr="00695BF6">
        <w:rPr>
          <w:lang w:val="en-US"/>
        </w:rPr>
        <w:t xml:space="preserve">                    if cond in i and ttd in i:</w:t>
      </w:r>
    </w:p>
    <w:p w14:paraId="7CD93866" w14:textId="77777777" w:rsidR="00695BF6" w:rsidRPr="00695BF6" w:rsidRDefault="00695BF6" w:rsidP="00695BF6">
      <w:pPr>
        <w:ind w:firstLine="0"/>
        <w:jc w:val="left"/>
        <w:rPr>
          <w:lang w:val="en-US"/>
        </w:rPr>
      </w:pPr>
      <w:r w:rsidRPr="00695BF6">
        <w:rPr>
          <w:lang w:val="en-US"/>
        </w:rPr>
        <w:lastRenderedPageBreak/>
        <w:t xml:space="preserve">                        l_buff = i[::]</w:t>
      </w:r>
    </w:p>
    <w:p w14:paraId="3455AC1F" w14:textId="77777777" w:rsidR="00695BF6" w:rsidRPr="00695BF6" w:rsidRDefault="00695BF6" w:rsidP="00695BF6">
      <w:pPr>
        <w:ind w:firstLine="0"/>
        <w:jc w:val="left"/>
        <w:rPr>
          <w:lang w:val="en-US"/>
        </w:rPr>
      </w:pPr>
      <w:r w:rsidRPr="00695BF6">
        <w:rPr>
          <w:lang w:val="en-US"/>
        </w:rPr>
        <w:t xml:space="preserve">                        del l_buff[l_buff.index(ttd)]</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l_buff])</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cond_key = code_from_key(df_keys, condition)</w:t>
      </w:r>
    </w:p>
    <w:p w14:paraId="71403E16" w14:textId="77777777" w:rsidR="00695BF6" w:rsidRPr="00695BF6" w:rsidRDefault="00695BF6" w:rsidP="00695BF6">
      <w:pPr>
        <w:ind w:firstLine="0"/>
        <w:jc w:val="left"/>
        <w:rPr>
          <w:lang w:val="en-US"/>
        </w:rPr>
      </w:pPr>
      <w:r w:rsidRPr="00695BF6">
        <w:rPr>
          <w:lang w:val="en-US"/>
        </w:rPr>
        <w:t xml:space="preserve">        ttd_key = code_from_key(df_keys, tag_to_delete)</w:t>
      </w:r>
    </w:p>
    <w:p w14:paraId="489AB7AB" w14:textId="77777777" w:rsidR="00695BF6" w:rsidRPr="00695BF6" w:rsidRDefault="00695BF6" w:rsidP="00695BF6">
      <w:pPr>
        <w:ind w:firstLine="0"/>
        <w:jc w:val="left"/>
        <w:rPr>
          <w:lang w:val="en-US"/>
        </w:rPr>
      </w:pPr>
      <w:r w:rsidRPr="00695BF6">
        <w:rPr>
          <w:lang w:val="en-US"/>
        </w:rPr>
        <w:t xml:space="preserve">        delete_tag(ind, cond_key, ttd_key)</w:t>
      </w:r>
    </w:p>
    <w:p w14:paraId="728507B0" w14:textId="77777777" w:rsidR="00695BF6" w:rsidRPr="00695BF6" w:rsidRDefault="00695BF6" w:rsidP="00695BF6">
      <w:pPr>
        <w:ind w:firstLine="0"/>
        <w:jc w:val="left"/>
        <w:rPr>
          <w:lang w:val="en-US"/>
        </w:rPr>
      </w:pPr>
      <w:r w:rsidRPr="00695BF6">
        <w:rPr>
          <w:lang w:val="en-US"/>
        </w:rPr>
        <w:t xml:space="preserve">    elif mode == 'str':</w:t>
      </w:r>
    </w:p>
    <w:p w14:paraId="7484F2B4" w14:textId="77777777" w:rsidR="00695BF6" w:rsidRPr="00695BF6" w:rsidRDefault="00695BF6" w:rsidP="00695BF6">
      <w:pPr>
        <w:ind w:firstLine="0"/>
        <w:jc w:val="left"/>
        <w:rPr>
          <w:lang w:val="en-US"/>
        </w:rPr>
      </w:pPr>
      <w:r w:rsidRPr="00695BF6">
        <w:rPr>
          <w:lang w:val="en-US"/>
        </w:rPr>
        <w:t xml:space="preserve">        delete_tag(ind, condition, tag_to_delete)</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r w:rsidRPr="00695BF6">
        <w:rPr>
          <w:lang w:val="en-US"/>
        </w:rPr>
        <w:t>df_dec = pd.read_csv(DATA_PATH + 'dec_dataset.csv', engine='pyarrow')</w:t>
      </w:r>
    </w:p>
    <w:p w14:paraId="1DAF2540" w14:textId="77777777" w:rsidR="00695BF6" w:rsidRPr="00695BF6" w:rsidRDefault="00695BF6" w:rsidP="00695BF6">
      <w:pPr>
        <w:ind w:firstLine="0"/>
        <w:jc w:val="left"/>
        <w:rPr>
          <w:lang w:val="en-US"/>
        </w:rPr>
      </w:pPr>
      <w:r w:rsidRPr="00695BF6">
        <w:rPr>
          <w:lang w:val="en-US"/>
        </w:rPr>
        <w:t>df_enc = pd.read_csv(DATA_PATH + 'enc_dataset.csv', engine='pyarrow')</w:t>
      </w:r>
    </w:p>
    <w:p w14:paraId="6334CB16" w14:textId="77777777" w:rsidR="00695BF6" w:rsidRPr="00695BF6" w:rsidRDefault="00695BF6" w:rsidP="00695BF6">
      <w:pPr>
        <w:ind w:firstLine="0"/>
        <w:jc w:val="left"/>
        <w:rPr>
          <w:lang w:val="en-US"/>
        </w:rPr>
      </w:pPr>
      <w:r w:rsidRPr="00695BF6">
        <w:rPr>
          <w:lang w:val="en-US"/>
        </w:rPr>
        <w:t>df_keys = pd.read_csv(DATA_PATH + 'tags_keys.csv', engine='pyarrow')</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r w:rsidRPr="00695BF6">
        <w:rPr>
          <w:lang w:val="en-US"/>
        </w:rPr>
        <w:t>delete_elem_from_tags(df_enc, 'asp.net', 'c#')</w:t>
      </w:r>
    </w:p>
    <w:p w14:paraId="0F486FF4" w14:textId="77777777" w:rsidR="00695BF6" w:rsidRPr="00695BF6" w:rsidRDefault="00695BF6" w:rsidP="00695BF6">
      <w:pPr>
        <w:ind w:firstLine="0"/>
        <w:jc w:val="left"/>
        <w:rPr>
          <w:lang w:val="en-US"/>
        </w:rPr>
      </w:pPr>
      <w:r w:rsidRPr="00695BF6">
        <w:rPr>
          <w:lang w:val="en-US"/>
        </w:rPr>
        <w:t>delete_elem_from_tags(df_enc, '.net', 'c#')</w:t>
      </w:r>
    </w:p>
    <w:p w14:paraId="68FB9DEF" w14:textId="77777777" w:rsidR="00695BF6" w:rsidRPr="00695BF6" w:rsidRDefault="00695BF6" w:rsidP="00695BF6">
      <w:pPr>
        <w:ind w:firstLine="0"/>
        <w:jc w:val="left"/>
        <w:rPr>
          <w:lang w:val="en-US"/>
        </w:rPr>
      </w:pPr>
      <w:r w:rsidRPr="00695BF6">
        <w:rPr>
          <w:lang w:val="en-US"/>
        </w:rPr>
        <w:t>delete_elem_from_tags(df_enc, 'c#', 'asp.net')</w:t>
      </w:r>
    </w:p>
    <w:p w14:paraId="17E6BFCE" w14:textId="77777777" w:rsidR="00695BF6" w:rsidRPr="00695BF6" w:rsidRDefault="00695BF6" w:rsidP="00695BF6">
      <w:pPr>
        <w:ind w:firstLine="0"/>
        <w:jc w:val="left"/>
        <w:rPr>
          <w:lang w:val="en-US"/>
        </w:rPr>
      </w:pPr>
      <w:r w:rsidRPr="00695BF6">
        <w:rPr>
          <w:lang w:val="en-US"/>
        </w:rPr>
        <w:t>delete_elem_from_tags(df_enc, 'c#', '.net')</w:t>
      </w:r>
    </w:p>
    <w:p w14:paraId="0A58FD7C" w14:textId="77777777" w:rsidR="00695BF6" w:rsidRPr="00695BF6" w:rsidRDefault="00695BF6" w:rsidP="00695BF6">
      <w:pPr>
        <w:ind w:firstLine="0"/>
        <w:jc w:val="left"/>
        <w:rPr>
          <w:lang w:val="en-US"/>
        </w:rPr>
      </w:pPr>
      <w:r w:rsidRPr="00695BF6">
        <w:rPr>
          <w:lang w:val="en-US"/>
        </w:rPr>
        <w:t>delete_elem_from_tags(df_enc, 'с++', 'с')</w:t>
      </w:r>
    </w:p>
    <w:p w14:paraId="130121A4" w14:textId="77777777" w:rsidR="00695BF6" w:rsidRPr="00695BF6" w:rsidRDefault="00695BF6" w:rsidP="00695BF6">
      <w:pPr>
        <w:ind w:firstLine="0"/>
        <w:jc w:val="left"/>
        <w:rPr>
          <w:lang w:val="en-US"/>
        </w:rPr>
      </w:pPr>
      <w:r w:rsidRPr="00695BF6">
        <w:rPr>
          <w:lang w:val="en-US"/>
        </w:rPr>
        <w:t>delete_elem_from_tags(df_enc, 'с', 'c++')</w:t>
      </w:r>
    </w:p>
    <w:p w14:paraId="2D744EC5" w14:textId="77777777" w:rsidR="00695BF6" w:rsidRPr="00695BF6" w:rsidRDefault="00695BF6" w:rsidP="00695BF6">
      <w:pPr>
        <w:ind w:firstLine="0"/>
        <w:jc w:val="left"/>
        <w:rPr>
          <w:lang w:val="en-US"/>
        </w:rPr>
      </w:pPr>
      <w:r w:rsidRPr="00695BF6">
        <w:rPr>
          <w:lang w:val="en-US"/>
        </w:rPr>
        <w:t>df_enc.dropna(inplace=True, axis=0)</w:t>
      </w:r>
    </w:p>
    <w:p w14:paraId="61FEAC43" w14:textId="77777777" w:rsidR="00695BF6" w:rsidRPr="00695BF6" w:rsidRDefault="00695BF6" w:rsidP="00695BF6">
      <w:pPr>
        <w:ind w:firstLine="0"/>
        <w:jc w:val="left"/>
        <w:rPr>
          <w:lang w:val="en-US"/>
        </w:rPr>
      </w:pPr>
      <w:r w:rsidRPr="00695BF6">
        <w:rPr>
          <w:lang w:val="en-US"/>
        </w:rPr>
        <w:t>df_enc.to_csv(DATA_PATH + 'enc_dataset.csv', index=False)</w:t>
      </w:r>
    </w:p>
    <w:p w14:paraId="0223783C" w14:textId="77777777" w:rsidR="00695BF6" w:rsidRPr="00695BF6" w:rsidRDefault="00695BF6" w:rsidP="00695BF6">
      <w:pPr>
        <w:ind w:firstLine="0"/>
        <w:jc w:val="left"/>
        <w:rPr>
          <w:lang w:val="en-US"/>
        </w:rPr>
      </w:pPr>
      <w:r w:rsidRPr="00695BF6">
        <w:rPr>
          <w:lang w:val="en-US"/>
        </w:rPr>
        <w:t>logger.info("df_enc dataset was modified")</w:t>
      </w:r>
    </w:p>
    <w:p w14:paraId="25C84CDF" w14:textId="77777777" w:rsidR="00695BF6" w:rsidRPr="00695BF6" w:rsidRDefault="00695BF6" w:rsidP="00695BF6">
      <w:pPr>
        <w:ind w:firstLine="0"/>
        <w:jc w:val="left"/>
        <w:rPr>
          <w:lang w:val="en-US"/>
        </w:rPr>
      </w:pPr>
      <w:r w:rsidRPr="00695BF6">
        <w:rPr>
          <w:lang w:val="en-US"/>
        </w:rPr>
        <w:t>delete_elem_from_tags(df_dec, 'asp.net', 'c#', 'str')</w:t>
      </w:r>
    </w:p>
    <w:p w14:paraId="1039CDE6" w14:textId="77777777" w:rsidR="00695BF6" w:rsidRPr="00695BF6" w:rsidRDefault="00695BF6" w:rsidP="00695BF6">
      <w:pPr>
        <w:ind w:firstLine="0"/>
        <w:jc w:val="left"/>
        <w:rPr>
          <w:lang w:val="en-US"/>
        </w:rPr>
      </w:pPr>
      <w:r w:rsidRPr="00695BF6">
        <w:rPr>
          <w:lang w:val="en-US"/>
        </w:rPr>
        <w:t>delete_elem_from_tags(df_dec, 'c#', 'asp.net', 'str')</w:t>
      </w:r>
    </w:p>
    <w:p w14:paraId="149CB498" w14:textId="77777777" w:rsidR="00695BF6" w:rsidRPr="00695BF6" w:rsidRDefault="00695BF6" w:rsidP="00695BF6">
      <w:pPr>
        <w:ind w:firstLine="0"/>
        <w:jc w:val="left"/>
        <w:rPr>
          <w:lang w:val="en-US"/>
        </w:rPr>
      </w:pPr>
      <w:r w:rsidRPr="00695BF6">
        <w:rPr>
          <w:lang w:val="en-US"/>
        </w:rPr>
        <w:t>delete_elem_from_tags(df_dec, 'c#', '.net', 'str')</w:t>
      </w:r>
    </w:p>
    <w:p w14:paraId="5AC8DBFF" w14:textId="77777777" w:rsidR="00695BF6" w:rsidRPr="00695BF6" w:rsidRDefault="00695BF6" w:rsidP="00695BF6">
      <w:pPr>
        <w:ind w:firstLine="0"/>
        <w:jc w:val="left"/>
        <w:rPr>
          <w:lang w:val="en-US"/>
        </w:rPr>
      </w:pPr>
      <w:r w:rsidRPr="00695BF6">
        <w:rPr>
          <w:lang w:val="en-US"/>
        </w:rPr>
        <w:t>delete_elem_from_tags(df_dec, '.net', 'c#', 'str')</w:t>
      </w:r>
    </w:p>
    <w:p w14:paraId="66ACA8FD" w14:textId="77777777" w:rsidR="00695BF6" w:rsidRPr="00695BF6" w:rsidRDefault="00695BF6" w:rsidP="00695BF6">
      <w:pPr>
        <w:ind w:firstLine="0"/>
        <w:jc w:val="left"/>
        <w:rPr>
          <w:lang w:val="en-US"/>
        </w:rPr>
      </w:pPr>
      <w:r w:rsidRPr="00695BF6">
        <w:rPr>
          <w:lang w:val="en-US"/>
        </w:rPr>
        <w:lastRenderedPageBreak/>
        <w:t>delete_elem_from_tags(df_dec, 'c++', 'c', 'str')</w:t>
      </w:r>
    </w:p>
    <w:p w14:paraId="08DBEC92" w14:textId="77777777" w:rsidR="00695BF6" w:rsidRPr="00695BF6" w:rsidRDefault="00695BF6" w:rsidP="00695BF6">
      <w:pPr>
        <w:ind w:firstLine="0"/>
        <w:jc w:val="left"/>
        <w:rPr>
          <w:lang w:val="en-US"/>
        </w:rPr>
      </w:pPr>
      <w:r w:rsidRPr="00695BF6">
        <w:rPr>
          <w:lang w:val="en-US"/>
        </w:rPr>
        <w:t>delete_elem_from_tags(df_dec, 'c', 'c++', 'str')</w:t>
      </w:r>
    </w:p>
    <w:p w14:paraId="780F5DC6" w14:textId="77777777" w:rsidR="00695BF6" w:rsidRPr="00695BF6" w:rsidRDefault="00695BF6" w:rsidP="00695BF6">
      <w:pPr>
        <w:ind w:firstLine="0"/>
        <w:jc w:val="left"/>
        <w:rPr>
          <w:lang w:val="en-US"/>
        </w:rPr>
      </w:pPr>
      <w:r w:rsidRPr="00695BF6">
        <w:rPr>
          <w:lang w:val="en-US"/>
        </w:rPr>
        <w:t>df_dec.dropna(inplace=True, axis=0)</w:t>
      </w:r>
    </w:p>
    <w:p w14:paraId="008D72BD" w14:textId="77777777" w:rsidR="00695BF6" w:rsidRPr="00695BF6" w:rsidRDefault="00695BF6" w:rsidP="00695BF6">
      <w:pPr>
        <w:ind w:firstLine="0"/>
        <w:jc w:val="left"/>
        <w:rPr>
          <w:lang w:val="en-US"/>
        </w:rPr>
      </w:pPr>
      <w:r w:rsidRPr="00695BF6">
        <w:rPr>
          <w:lang w:val="en-US"/>
        </w:rPr>
        <w:t>df_dec.to_csv(DATA_PATH + 'dec_dataset.csv', index=False)</w:t>
      </w:r>
    </w:p>
    <w:p w14:paraId="0137AC9D" w14:textId="65A931BC" w:rsidR="00695BF6" w:rsidRDefault="00695BF6" w:rsidP="00695BF6">
      <w:pPr>
        <w:ind w:firstLine="0"/>
        <w:jc w:val="left"/>
        <w:rPr>
          <w:lang w:val="en-US"/>
        </w:rPr>
      </w:pPr>
      <w:r w:rsidRPr="00695BF6">
        <w:rPr>
          <w:lang w:val="en-US"/>
        </w:rPr>
        <w:t>logger.info("df_dec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r>
        <w:rPr>
          <w:lang w:val="en-US"/>
        </w:rPr>
        <w:lastRenderedPageBreak/>
        <w:t>create_datasets.py</w:t>
      </w:r>
    </w:p>
    <w:p w14:paraId="5C5044A3" w14:textId="77777777" w:rsidR="00B9315E" w:rsidRPr="00B9315E" w:rsidRDefault="00B9315E" w:rsidP="00B9315E">
      <w:pPr>
        <w:ind w:firstLine="0"/>
        <w:jc w:val="left"/>
        <w:rPr>
          <w:lang w:val="en-US"/>
        </w:rPr>
      </w:pPr>
      <w:r w:rsidRPr="00B9315E">
        <w:rPr>
          <w:lang w:val="en-US"/>
        </w:rPr>
        <w:t>from data_from_site import CategoryDataset</w:t>
      </w:r>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'javascript', 'python', 'java', 'php', 'android', 'api'</w:t>
      </w:r>
    </w:p>
    <w:p w14:paraId="7B99FC2E" w14:textId="77777777" w:rsidR="00B9315E" w:rsidRPr="00B9315E" w:rsidRDefault="00B9315E" w:rsidP="00B9315E">
      <w:pPr>
        <w:ind w:firstLine="0"/>
        <w:jc w:val="left"/>
        <w:rPr>
          <w:lang w:val="en-US"/>
        </w:rPr>
      </w:pPr>
      <w:r w:rsidRPr="00B9315E">
        <w:rPr>
          <w:lang w:val="en-US"/>
        </w:rPr>
        <w:t xml:space="preserve">              'jquery', 'iOS', 'database', 'r', 'c', 'asp.net', 'ruby', '.net', 'django', 'angularjs', 'reactjs',</w:t>
      </w:r>
    </w:p>
    <w:p w14:paraId="5D6C6A78" w14:textId="77777777" w:rsidR="00B9315E" w:rsidRPr="00B9315E" w:rsidRDefault="00B9315E" w:rsidP="00B9315E">
      <w:pPr>
        <w:ind w:firstLine="0"/>
        <w:jc w:val="left"/>
        <w:rPr>
          <w:lang w:val="en-US"/>
        </w:rPr>
      </w:pPr>
      <w:r w:rsidRPr="00B9315E">
        <w:rPr>
          <w:lang w:val="en-US"/>
        </w:rPr>
        <w:t xml:space="preserve">              'regex', 'data-science', 'linux', 'spring', 'windows', 'git', 'macos', 'visual-studio', 'scala',</w:t>
      </w:r>
    </w:p>
    <w:p w14:paraId="233D5DE1" w14:textId="77777777" w:rsidR="00B9315E" w:rsidRPr="00B9315E" w:rsidRDefault="00B9315E" w:rsidP="00B9315E">
      <w:pPr>
        <w:ind w:firstLine="0"/>
        <w:jc w:val="left"/>
        <w:rPr>
          <w:lang w:val="en-US"/>
        </w:rPr>
      </w:pPr>
      <w:r w:rsidRPr="00B9315E">
        <w:rPr>
          <w:lang w:val="en-US"/>
        </w:rPr>
        <w:t xml:space="preserve">              'perl', 'api', 'algorithm', 'excel', 'html/css']</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c = CategoryDataset(categories)</w:t>
      </w:r>
    </w:p>
    <w:p w14:paraId="4EB43F13" w14:textId="78BBE811" w:rsidR="00B9315E" w:rsidRDefault="00B9315E" w:rsidP="00B9315E">
      <w:pPr>
        <w:ind w:firstLine="0"/>
        <w:jc w:val="left"/>
        <w:rPr>
          <w:lang w:val="en-US"/>
        </w:rPr>
      </w:pPr>
      <w:r w:rsidRPr="00B9315E">
        <w:rPr>
          <w:lang w:val="en-US"/>
        </w:rPr>
        <w:t>c.create_and_save_dataset()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r>
        <w:rPr>
          <w:lang w:val="en-US"/>
        </w:rPr>
        <w:lastRenderedPageBreak/>
        <w:t>data_from_site.py</w:t>
      </w:r>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from bs4 import BeautifulSoup</w:t>
      </w:r>
    </w:p>
    <w:p w14:paraId="40FD3B9E" w14:textId="77777777" w:rsidR="00C005C0" w:rsidRPr="00C005C0" w:rsidRDefault="00C005C0" w:rsidP="00C005C0">
      <w:pPr>
        <w:ind w:firstLine="0"/>
        <w:jc w:val="left"/>
        <w:rPr>
          <w:lang w:val="en-US"/>
        </w:rPr>
      </w:pPr>
      <w:r w:rsidRPr="00C005C0">
        <w:rPr>
          <w:lang w:val="en-US"/>
        </w:rPr>
        <w:t>from search_engine.processing_data.normalize_functions import preprocess_text</w:t>
      </w:r>
    </w:p>
    <w:p w14:paraId="4DE4E05C" w14:textId="77777777" w:rsidR="00C005C0" w:rsidRPr="00C005C0" w:rsidRDefault="00C005C0" w:rsidP="00C005C0">
      <w:pPr>
        <w:ind w:firstLine="0"/>
        <w:jc w:val="left"/>
        <w:rPr>
          <w:lang w:val="en-US"/>
        </w:rPr>
      </w:pPr>
      <w:r w:rsidRPr="00C005C0">
        <w:rPr>
          <w:lang w:val="en-US"/>
        </w:rPr>
        <w:t>from stackapi import StackAPI</w:t>
      </w:r>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from stackapi.stackapi import StackAPIError</w:t>
      </w:r>
    </w:p>
    <w:p w14:paraId="49413795" w14:textId="77777777" w:rsidR="00C005C0" w:rsidRPr="00C005C0" w:rsidRDefault="00C005C0" w:rsidP="00C005C0">
      <w:pPr>
        <w:ind w:firstLine="0"/>
        <w:jc w:val="left"/>
        <w:rPr>
          <w:lang w:val="en-US"/>
        </w:rPr>
      </w:pPr>
      <w:r w:rsidRPr="00C005C0">
        <w:rPr>
          <w:lang w:val="en-US"/>
        </w:rPr>
        <w:t>from logger import get_logger</w:t>
      </w:r>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r w:rsidRPr="00C005C0">
        <w:rPr>
          <w:lang w:val="en-US"/>
        </w:rPr>
        <w:t>env.read_env()</w:t>
      </w:r>
    </w:p>
    <w:p w14:paraId="2B53F5DD" w14:textId="77777777" w:rsidR="00C005C0" w:rsidRPr="00C005C0" w:rsidRDefault="00C005C0" w:rsidP="00C005C0">
      <w:pPr>
        <w:ind w:firstLine="0"/>
        <w:jc w:val="left"/>
        <w:rPr>
          <w:lang w:val="en-US"/>
        </w:rPr>
      </w:pPr>
      <w:r w:rsidRPr="00C005C0">
        <w:rPr>
          <w:lang w:val="en-US"/>
        </w:rPr>
        <w:t>logger = get_logger()</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DATA_PATH = env.str("DATA_PATH")</w:t>
      </w:r>
    </w:p>
    <w:p w14:paraId="3DEEAB10" w14:textId="77777777" w:rsidR="00C005C0" w:rsidRPr="00C005C0" w:rsidRDefault="00C005C0" w:rsidP="00C005C0">
      <w:pPr>
        <w:ind w:firstLine="0"/>
        <w:jc w:val="left"/>
        <w:rPr>
          <w:lang w:val="en-US"/>
        </w:rPr>
      </w:pPr>
      <w:r w:rsidRPr="00C005C0">
        <w:rPr>
          <w:lang w:val="en-US"/>
        </w:rPr>
        <w:t>SITE = StackAPI(name='stackoverflow')</w:t>
      </w:r>
    </w:p>
    <w:p w14:paraId="08256087" w14:textId="77777777" w:rsidR="00C005C0" w:rsidRPr="00C005C0" w:rsidRDefault="00C005C0" w:rsidP="00C005C0">
      <w:pPr>
        <w:ind w:firstLine="0"/>
        <w:jc w:val="left"/>
        <w:rPr>
          <w:lang w:val="en-US"/>
        </w:rPr>
      </w:pPr>
      <w:r w:rsidRPr="00C005C0">
        <w:rPr>
          <w:lang w:val="en-US"/>
        </w:rPr>
        <w:t>categories_dict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class CategoryDataset:</w:t>
      </w:r>
    </w:p>
    <w:p w14:paraId="4600CE56" w14:textId="77777777" w:rsidR="00C005C0" w:rsidRPr="00C005C0" w:rsidRDefault="00C005C0" w:rsidP="00C005C0">
      <w:pPr>
        <w:ind w:firstLine="0"/>
        <w:jc w:val="left"/>
        <w:rPr>
          <w:lang w:val="en-US"/>
        </w:rPr>
      </w:pPr>
      <w:r w:rsidRPr="00C005C0">
        <w:rPr>
          <w:lang w:val="en-US"/>
        </w:rPr>
        <w:t xml:space="preserve">    def __init__(self, categories):</w:t>
      </w:r>
    </w:p>
    <w:p w14:paraId="27F8A225" w14:textId="77777777" w:rsidR="00C005C0" w:rsidRPr="00C005C0" w:rsidRDefault="00C005C0" w:rsidP="00C005C0">
      <w:pPr>
        <w:ind w:firstLine="0"/>
        <w:jc w:val="left"/>
        <w:rPr>
          <w:lang w:val="en-US"/>
        </w:rPr>
      </w:pPr>
      <w:r w:rsidRPr="00C005C0">
        <w:rPr>
          <w:lang w:val="en-US"/>
        </w:rPr>
        <w:t xml:space="preserve">        self.df = pd.DataFrame()</w:t>
      </w:r>
    </w:p>
    <w:p w14:paraId="0871244F" w14:textId="77777777" w:rsidR="00C005C0" w:rsidRPr="00C005C0" w:rsidRDefault="00C005C0" w:rsidP="00C005C0">
      <w:pPr>
        <w:ind w:firstLine="0"/>
        <w:jc w:val="left"/>
        <w:rPr>
          <w:lang w:val="en-US"/>
        </w:rPr>
      </w:pPr>
      <w:r w:rsidRPr="00C005C0">
        <w:rPr>
          <w:lang w:val="en-US"/>
        </w:rPr>
        <w:t xml:space="preserve">        self.df['article_index'] = None</w:t>
      </w:r>
    </w:p>
    <w:p w14:paraId="778AAD62" w14:textId="77777777" w:rsidR="00C005C0" w:rsidRPr="00C005C0" w:rsidRDefault="00C005C0" w:rsidP="00C005C0">
      <w:pPr>
        <w:ind w:firstLine="0"/>
        <w:jc w:val="left"/>
        <w:rPr>
          <w:lang w:val="en-US"/>
        </w:rPr>
      </w:pPr>
      <w:r w:rsidRPr="00C005C0">
        <w:rPr>
          <w:lang w:val="en-US"/>
        </w:rPr>
        <w:t xml:space="preserve">        self.df['title'] = None</w:t>
      </w:r>
    </w:p>
    <w:p w14:paraId="1E2A7BC5" w14:textId="77777777" w:rsidR="00C005C0" w:rsidRPr="00C005C0" w:rsidRDefault="00C005C0" w:rsidP="00C005C0">
      <w:pPr>
        <w:ind w:firstLine="0"/>
        <w:jc w:val="left"/>
        <w:rPr>
          <w:lang w:val="en-US"/>
        </w:rPr>
      </w:pPr>
      <w:r w:rsidRPr="00C005C0">
        <w:rPr>
          <w:lang w:val="en-US"/>
        </w:rPr>
        <w:t xml:space="preserve">        self.df['tags'] = None</w:t>
      </w:r>
    </w:p>
    <w:p w14:paraId="5EDAEF15" w14:textId="77777777" w:rsidR="00C005C0" w:rsidRPr="00C005C0" w:rsidRDefault="00C005C0" w:rsidP="00C005C0">
      <w:pPr>
        <w:ind w:firstLine="0"/>
        <w:jc w:val="left"/>
        <w:rPr>
          <w:lang w:val="en-US"/>
        </w:rPr>
      </w:pPr>
      <w:r w:rsidRPr="00C005C0">
        <w:rPr>
          <w:lang w:val="en-US"/>
        </w:rPr>
        <w:t xml:space="preserve">        self.df['category'] = None</w:t>
      </w:r>
    </w:p>
    <w:p w14:paraId="1012F384" w14:textId="77777777" w:rsidR="00C005C0" w:rsidRPr="00C005C0" w:rsidRDefault="00C005C0" w:rsidP="00C005C0">
      <w:pPr>
        <w:ind w:firstLine="0"/>
        <w:jc w:val="left"/>
        <w:rPr>
          <w:lang w:val="en-US"/>
        </w:rPr>
      </w:pPr>
      <w:r w:rsidRPr="00C005C0">
        <w:rPr>
          <w:lang w:val="en-US"/>
        </w:rPr>
        <w:t xml:space="preserve">        self.categories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get_ids(self, search_text, c_type, search_size):</w:t>
      </w:r>
    </w:p>
    <w:p w14:paraId="2257415E" w14:textId="77777777" w:rsidR="00C005C0" w:rsidRPr="00C005C0" w:rsidRDefault="00C005C0" w:rsidP="00C005C0">
      <w:pPr>
        <w:ind w:firstLine="0"/>
        <w:jc w:val="left"/>
        <w:rPr>
          <w:lang w:val="en-US"/>
        </w:rPr>
      </w:pPr>
      <w:r w:rsidRPr="00C005C0">
        <w:rPr>
          <w:lang w:val="en-US"/>
        </w:rPr>
        <w:t xml:space="preserve">        search_query = '+'.join(search_text.split(' '))</w:t>
      </w:r>
    </w:p>
    <w:p w14:paraId="08736C66" w14:textId="77777777" w:rsidR="00C005C0" w:rsidRPr="00C005C0" w:rsidRDefault="00C005C0" w:rsidP="00C005C0">
      <w:pPr>
        <w:ind w:firstLine="0"/>
        <w:jc w:val="left"/>
        <w:rPr>
          <w:lang w:val="en-US"/>
        </w:rPr>
      </w:pPr>
      <w:r w:rsidRPr="00C005C0">
        <w:rPr>
          <w:lang w:val="en-US"/>
        </w:rPr>
        <w:lastRenderedPageBreak/>
        <w:t xml:space="preserve">        id_list = []</w:t>
      </w:r>
    </w:p>
    <w:p w14:paraId="4F122FD7" w14:textId="77777777" w:rsidR="00C005C0" w:rsidRPr="00C005C0" w:rsidRDefault="00C005C0" w:rsidP="00C005C0">
      <w:pPr>
        <w:ind w:firstLine="0"/>
        <w:jc w:val="left"/>
        <w:rPr>
          <w:lang w:val="en-US"/>
        </w:rPr>
      </w:pPr>
      <w:r w:rsidRPr="00C005C0">
        <w:rPr>
          <w:lang w:val="en-US"/>
        </w:rPr>
        <w:t xml:space="preserve">        categories_list = []</w:t>
      </w:r>
    </w:p>
    <w:p w14:paraId="07C21A15" w14:textId="77777777" w:rsidR="00C005C0" w:rsidRPr="00C005C0" w:rsidRDefault="00C005C0" w:rsidP="00C005C0">
      <w:pPr>
        <w:ind w:firstLine="0"/>
        <w:jc w:val="left"/>
        <w:rPr>
          <w:lang w:val="en-US"/>
        </w:rPr>
      </w:pPr>
      <w:r w:rsidRPr="00C005C0">
        <w:rPr>
          <w:lang w:val="en-US"/>
        </w:rPr>
        <w:t xml:space="preserve">        for i in range(1, int((search_size / 50)) + 1):</w:t>
      </w:r>
    </w:p>
    <w:p w14:paraId="3C6F5C57" w14:textId="77777777" w:rsidR="00C005C0" w:rsidRPr="00C005C0" w:rsidRDefault="00C005C0" w:rsidP="00C005C0">
      <w:pPr>
        <w:ind w:firstLine="0"/>
        <w:jc w:val="left"/>
        <w:rPr>
          <w:lang w:val="en-US"/>
        </w:rPr>
      </w:pPr>
      <w:r w:rsidRPr="00C005C0">
        <w:rPr>
          <w:lang w:val="en-US"/>
        </w:rPr>
        <w:t xml:space="preserve">            if c_type == 'tag':</w:t>
      </w:r>
    </w:p>
    <w:p w14:paraId="17363EBD" w14:textId="77777777" w:rsidR="00C005C0" w:rsidRPr="00C005C0" w:rsidRDefault="00C005C0" w:rsidP="00C005C0">
      <w:pPr>
        <w:ind w:firstLine="0"/>
        <w:jc w:val="left"/>
        <w:rPr>
          <w:lang w:val="en-US"/>
        </w:rPr>
      </w:pPr>
      <w:r w:rsidRPr="00C005C0">
        <w:rPr>
          <w:lang w:val="en-US"/>
        </w:rPr>
        <w:t xml:space="preserve">                result_html = requests.get(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result_html = requests.get(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BeautifulSoup(result_html, "html.parser")</w:t>
      </w:r>
    </w:p>
    <w:p w14:paraId="1C441DC7" w14:textId="77777777" w:rsidR="00C005C0" w:rsidRPr="00C005C0" w:rsidRDefault="00C005C0" w:rsidP="00C005C0">
      <w:pPr>
        <w:ind w:firstLine="0"/>
        <w:jc w:val="left"/>
        <w:rPr>
          <w:lang w:val="en-US"/>
        </w:rPr>
      </w:pPr>
      <w:r w:rsidRPr="00C005C0">
        <w:rPr>
          <w:lang w:val="en-US"/>
        </w:rPr>
        <w:t xml:space="preserve">            ids = soup.find_all('div', class_='s-post-summary js-post-summary')</w:t>
      </w:r>
    </w:p>
    <w:p w14:paraId="7C37283E" w14:textId="77777777" w:rsidR="00C005C0" w:rsidRPr="00C005C0" w:rsidRDefault="00C005C0" w:rsidP="00C005C0">
      <w:pPr>
        <w:ind w:firstLine="0"/>
        <w:jc w:val="left"/>
        <w:rPr>
          <w:lang w:val="en-US"/>
        </w:rPr>
      </w:pPr>
      <w:r w:rsidRPr="00C005C0">
        <w:rPr>
          <w:lang w:val="en-US"/>
        </w:rPr>
        <w:t xml:space="preserve">            category = categories_dict[search_text] if search_text in categories_dict.keys() else search_text</w:t>
      </w:r>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id_list.append(int(row.attrs['data-post-id']))</w:t>
      </w:r>
    </w:p>
    <w:p w14:paraId="0D865DA5" w14:textId="77777777" w:rsidR="00C005C0" w:rsidRPr="00C005C0" w:rsidRDefault="00C005C0" w:rsidP="00C005C0">
      <w:pPr>
        <w:ind w:firstLine="0"/>
        <w:jc w:val="left"/>
        <w:rPr>
          <w:lang w:val="en-US"/>
        </w:rPr>
      </w:pPr>
      <w:r w:rsidRPr="00C005C0">
        <w:rPr>
          <w:lang w:val="en-US"/>
        </w:rPr>
        <w:t xml:space="preserve">                    categories_list.append(category)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TimeoutError</w:t>
      </w:r>
    </w:p>
    <w:p w14:paraId="3FC2359A" w14:textId="77777777" w:rsidR="00C005C0" w:rsidRPr="00C005C0" w:rsidRDefault="00C005C0" w:rsidP="00C005C0">
      <w:pPr>
        <w:ind w:firstLine="0"/>
        <w:jc w:val="left"/>
        <w:rPr>
          <w:lang w:val="en-US"/>
        </w:rPr>
      </w:pPr>
      <w:r w:rsidRPr="00C005C0">
        <w:rPr>
          <w:lang w:val="en-US"/>
        </w:rPr>
        <w:t xml:space="preserve">        self.df = pd.concat([self.df, pd.DataFrame(pd.DataFrame.from_dict(</w:t>
      </w:r>
    </w:p>
    <w:p w14:paraId="188F3CCC" w14:textId="77777777" w:rsidR="00C005C0" w:rsidRPr="00C005C0" w:rsidRDefault="00C005C0" w:rsidP="00C005C0">
      <w:pPr>
        <w:ind w:firstLine="0"/>
        <w:jc w:val="left"/>
        <w:rPr>
          <w:lang w:val="en-US"/>
        </w:rPr>
      </w:pPr>
      <w:r w:rsidRPr="00C005C0">
        <w:rPr>
          <w:lang w:val="en-US"/>
        </w:rPr>
        <w:t xml:space="preserve">            {"article_index": id_list, "title": None, "tags": None, "category": categories_list}))], ignore_index=True)</w:t>
      </w:r>
    </w:p>
    <w:p w14:paraId="4A1C2E82" w14:textId="77777777" w:rsidR="00C005C0" w:rsidRPr="00C005C0" w:rsidRDefault="00C005C0" w:rsidP="00C005C0">
      <w:pPr>
        <w:ind w:firstLine="0"/>
        <w:jc w:val="left"/>
        <w:rPr>
          <w:lang w:val="en-US"/>
        </w:rPr>
      </w:pPr>
      <w:r w:rsidRPr="00C005C0">
        <w:rPr>
          <w:lang w:val="en-US"/>
        </w:rPr>
        <w:t xml:space="preserve">        return self.df.shape[0] - len(id_list)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filter_values(self, search_size, start_index):</w:t>
      </w:r>
    </w:p>
    <w:p w14:paraId="3629B1CC" w14:textId="77777777" w:rsidR="00C005C0" w:rsidRPr="00C005C0" w:rsidRDefault="00C005C0" w:rsidP="00C005C0">
      <w:pPr>
        <w:ind w:firstLine="0"/>
        <w:jc w:val="left"/>
        <w:rPr>
          <w:lang w:val="en-US"/>
        </w:rPr>
      </w:pPr>
      <w:r w:rsidRPr="00C005C0">
        <w:rPr>
          <w:lang w:val="en-US"/>
        </w:rPr>
        <w:lastRenderedPageBreak/>
        <w:t xml:space="preserve">        for i in range(int(search_size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qs = SITE.fetch('questions',</w:t>
      </w:r>
    </w:p>
    <w:p w14:paraId="77125B83" w14:textId="77777777" w:rsidR="00C005C0" w:rsidRPr="00C005C0" w:rsidRDefault="00C005C0" w:rsidP="00C005C0">
      <w:pPr>
        <w:ind w:firstLine="0"/>
        <w:jc w:val="left"/>
        <w:rPr>
          <w:lang w:val="en-US"/>
        </w:rPr>
      </w:pPr>
      <w:r w:rsidRPr="00C005C0">
        <w:rPr>
          <w:lang w:val="en-US"/>
        </w:rPr>
        <w:t xml:space="preserve">                                ids=self.df.article_index.values[start_index + i * 20: start_index + (i + 1) * 20])</w:t>
      </w:r>
    </w:p>
    <w:p w14:paraId="164DA508" w14:textId="77777777" w:rsidR="00C005C0" w:rsidRPr="00C005C0" w:rsidRDefault="00C005C0" w:rsidP="00C005C0">
      <w:pPr>
        <w:ind w:firstLine="0"/>
        <w:jc w:val="left"/>
        <w:rPr>
          <w:lang w:val="en-US"/>
        </w:rPr>
      </w:pPr>
      <w:r w:rsidRPr="00C005C0">
        <w:rPr>
          <w:lang w:val="en-US"/>
        </w:rPr>
        <w:t xml:space="preserve">            except StackAPIError as ex:</w:t>
      </w:r>
    </w:p>
    <w:p w14:paraId="3BC0E1DF" w14:textId="77777777" w:rsidR="00C005C0" w:rsidRPr="00C005C0" w:rsidRDefault="00C005C0" w:rsidP="00C005C0">
      <w:pPr>
        <w:ind w:firstLine="0"/>
        <w:jc w:val="left"/>
        <w:rPr>
          <w:lang w:val="en-US"/>
        </w:rPr>
      </w:pPr>
      <w:r w:rsidRPr="00C005C0">
        <w:rPr>
          <w:lang w:val="en-US"/>
        </w:rPr>
        <w:t xml:space="preserve">                if ex.message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self.filter_values(search_size - 500, start_index)</w:t>
      </w:r>
    </w:p>
    <w:p w14:paraId="09E0EB84" w14:textId="77777777" w:rsidR="00C005C0" w:rsidRPr="00C005C0" w:rsidRDefault="00C005C0" w:rsidP="00C005C0">
      <w:pPr>
        <w:ind w:firstLine="0"/>
        <w:jc w:val="left"/>
        <w:rPr>
          <w:lang w:val="en-US"/>
        </w:rPr>
      </w:pPr>
      <w:r w:rsidRPr="00C005C0">
        <w:rPr>
          <w:lang w:val="en-US"/>
        </w:rPr>
        <w:t xml:space="preserve">                elif 'too many requests from this IP, more requests available' in ex.message:</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self.filter_values(search_size, start_index)</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logger.exception('An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qs['items']: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s.replace('&amp;#39;', '')</w:t>
      </w:r>
    </w:p>
    <w:p w14:paraId="45081069" w14:textId="77777777" w:rsidR="00C005C0" w:rsidRPr="00C005C0" w:rsidRDefault="00C005C0" w:rsidP="00C005C0">
      <w:pPr>
        <w:ind w:firstLine="0"/>
        <w:jc w:val="left"/>
        <w:rPr>
          <w:lang w:val="en-US"/>
        </w:rPr>
      </w:pPr>
      <w:r w:rsidRPr="00C005C0">
        <w:rPr>
          <w:lang w:val="en-US"/>
        </w:rPr>
        <w:t xml:space="preserve">                self.df.loc[self.df['article_index'] == row['question_id'], 'tags'] = '|'.join(row['tags'])</w:t>
      </w:r>
    </w:p>
    <w:p w14:paraId="616A5FE0" w14:textId="77777777" w:rsidR="00C005C0" w:rsidRPr="00C005C0" w:rsidRDefault="00C005C0" w:rsidP="00C005C0">
      <w:pPr>
        <w:ind w:firstLine="0"/>
        <w:jc w:val="left"/>
        <w:rPr>
          <w:lang w:val="en-US"/>
        </w:rPr>
      </w:pPr>
      <w:r w:rsidRPr="00C005C0">
        <w:rPr>
          <w:lang w:val="en-US"/>
        </w:rPr>
        <w:t xml:space="preserve">                self.df.loc[self.df['article_index'] == row['question_id'], 'title'] = preprocess_text(s)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create_and_save_dataset(self):</w:t>
      </w:r>
    </w:p>
    <w:p w14:paraId="37B35C0D" w14:textId="77777777" w:rsidR="00C005C0" w:rsidRPr="00C005C0" w:rsidRDefault="00C005C0" w:rsidP="00C005C0">
      <w:pPr>
        <w:ind w:firstLine="0"/>
        <w:jc w:val="left"/>
        <w:rPr>
          <w:lang w:val="en-US"/>
        </w:rPr>
      </w:pPr>
      <w:r w:rsidRPr="00C005C0">
        <w:rPr>
          <w:lang w:val="en-US"/>
        </w:rPr>
        <w:t xml:space="preserve">        i = 0</w:t>
      </w:r>
    </w:p>
    <w:p w14:paraId="76DF3CC1" w14:textId="77777777" w:rsidR="00C005C0" w:rsidRPr="00C005C0" w:rsidRDefault="00C005C0" w:rsidP="00C005C0">
      <w:pPr>
        <w:ind w:firstLine="0"/>
        <w:jc w:val="left"/>
        <w:rPr>
          <w:lang w:val="en-US"/>
        </w:rPr>
      </w:pPr>
      <w:r w:rsidRPr="00C005C0">
        <w:rPr>
          <w:lang w:val="en-US"/>
        </w:rPr>
        <w:t xml:space="preserve">        while i &lt; len(self.categories):</w:t>
      </w:r>
    </w:p>
    <w:p w14:paraId="6D2AB6BD" w14:textId="77777777" w:rsidR="00C005C0" w:rsidRPr="00C005C0" w:rsidRDefault="00C005C0" w:rsidP="00C005C0">
      <w:pPr>
        <w:ind w:firstLine="0"/>
        <w:jc w:val="left"/>
        <w:rPr>
          <w:lang w:val="en-US"/>
        </w:rPr>
      </w:pPr>
      <w:r w:rsidRPr="00C005C0">
        <w:rPr>
          <w:lang w:val="en-US"/>
        </w:rPr>
        <w:t xml:space="preserve">            c_type = 'tag' if ' ' not in self.categories[i] else 'query'</w:t>
      </w:r>
    </w:p>
    <w:p w14:paraId="1AB16FF7" w14:textId="77777777" w:rsidR="00C005C0" w:rsidRPr="00C005C0" w:rsidRDefault="00C005C0" w:rsidP="00C005C0">
      <w:pPr>
        <w:ind w:firstLine="0"/>
        <w:jc w:val="left"/>
        <w:rPr>
          <w:lang w:val="en-US"/>
        </w:rPr>
      </w:pPr>
      <w:r w:rsidRPr="00C005C0">
        <w:rPr>
          <w:lang w:val="en-US"/>
        </w:rPr>
        <w:t xml:space="preserve">            size = 2500 if c_type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start_index = self.get_ids(self.categories[i], c_type, size)</w:t>
      </w:r>
    </w:p>
    <w:p w14:paraId="24AABF60" w14:textId="77777777" w:rsidR="00C005C0" w:rsidRPr="00C005C0" w:rsidRDefault="00C005C0" w:rsidP="00C005C0">
      <w:pPr>
        <w:ind w:firstLine="0"/>
        <w:jc w:val="left"/>
        <w:rPr>
          <w:lang w:val="en-US"/>
        </w:rPr>
      </w:pPr>
      <w:r w:rsidRPr="00C005C0">
        <w:rPr>
          <w:lang w:val="en-US"/>
        </w:rPr>
        <w:t xml:space="preserve">                self.filter_values(size, start_index)</w:t>
      </w:r>
    </w:p>
    <w:p w14:paraId="457C95E6" w14:textId="77777777" w:rsidR="00C005C0" w:rsidRPr="00C005C0" w:rsidRDefault="00C005C0" w:rsidP="00C005C0">
      <w:pPr>
        <w:ind w:firstLine="0"/>
        <w:jc w:val="left"/>
        <w:rPr>
          <w:lang w:val="en-US"/>
        </w:rPr>
      </w:pPr>
      <w:r w:rsidRPr="00C005C0">
        <w:rPr>
          <w:lang w:val="en-US"/>
        </w:rPr>
        <w:lastRenderedPageBreak/>
        <w:t xml:space="preserve">                df = self.df.dropna()</w:t>
      </w:r>
    </w:p>
    <w:p w14:paraId="578F7218" w14:textId="77777777" w:rsidR="00C005C0" w:rsidRPr="00C005C0" w:rsidRDefault="00C005C0" w:rsidP="00C005C0">
      <w:pPr>
        <w:ind w:firstLine="0"/>
        <w:jc w:val="left"/>
        <w:rPr>
          <w:lang w:val="en-US"/>
        </w:rPr>
      </w:pPr>
      <w:r w:rsidRPr="00C005C0">
        <w:rPr>
          <w:lang w:val="en-US"/>
        </w:rPr>
        <w:t xml:space="preserve">                df.drop(columns='article_index', inplace=True)</w:t>
      </w:r>
    </w:p>
    <w:p w14:paraId="3518DEE2" w14:textId="77777777" w:rsidR="00C005C0" w:rsidRPr="00C005C0" w:rsidRDefault="00C005C0" w:rsidP="00C005C0">
      <w:pPr>
        <w:ind w:firstLine="0"/>
        <w:jc w:val="left"/>
        <w:rPr>
          <w:lang w:val="en-US"/>
        </w:rPr>
      </w:pPr>
      <w:r w:rsidRPr="00C005C0">
        <w:rPr>
          <w:lang w:val="en-US"/>
        </w:rPr>
        <w:t xml:space="preserve">                df.drop_duplicates(inplace=True)</w:t>
      </w:r>
    </w:p>
    <w:p w14:paraId="162B479D" w14:textId="77777777" w:rsidR="00C005C0" w:rsidRPr="00C005C0" w:rsidRDefault="00C005C0" w:rsidP="00C005C0">
      <w:pPr>
        <w:ind w:firstLine="0"/>
        <w:jc w:val="left"/>
        <w:rPr>
          <w:lang w:val="en-US"/>
        </w:rPr>
      </w:pPr>
      <w:r w:rsidRPr="00C005C0">
        <w:rPr>
          <w:lang w:val="en-US"/>
        </w:rPr>
        <w:t xml:space="preserve">                if i == 0:</w:t>
      </w:r>
    </w:p>
    <w:p w14:paraId="15671EC4" w14:textId="77777777" w:rsidR="00C005C0" w:rsidRPr="00C005C0" w:rsidRDefault="00C005C0" w:rsidP="00C005C0">
      <w:pPr>
        <w:ind w:firstLine="0"/>
        <w:jc w:val="left"/>
        <w:rPr>
          <w:lang w:val="en-US"/>
        </w:rPr>
      </w:pPr>
      <w:r w:rsidRPr="00C005C0">
        <w:rPr>
          <w:lang w:val="en-US"/>
        </w:rPr>
        <w:t xml:space="preserve">                    df.to_csv(DATA_PATH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df.to_csv(DATA_PATH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logger.info(f'Category {self.categories[i]}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print(df.tail(10))</w:t>
      </w:r>
    </w:p>
    <w:p w14:paraId="267056C1" w14:textId="77777777" w:rsidR="00C005C0" w:rsidRPr="00C005C0" w:rsidRDefault="00C005C0" w:rsidP="00C005C0">
      <w:pPr>
        <w:ind w:firstLine="0"/>
        <w:jc w:val="left"/>
        <w:rPr>
          <w:lang w:val="en-US"/>
        </w:rPr>
      </w:pPr>
      <w:r w:rsidRPr="00C005C0">
        <w:rPr>
          <w:lang w:val="en-US"/>
        </w:rPr>
        <w:t xml:space="preserve">            except TimeoutError:</w:t>
      </w:r>
    </w:p>
    <w:p w14:paraId="3EBCF618" w14:textId="77777777" w:rsidR="00C005C0" w:rsidRPr="00C005C0" w:rsidRDefault="00C005C0" w:rsidP="00C005C0">
      <w:pPr>
        <w:ind w:firstLine="0"/>
        <w:jc w:val="left"/>
        <w:rPr>
          <w:lang w:val="en-US"/>
        </w:rPr>
      </w:pPr>
      <w:r w:rsidRPr="00C005C0">
        <w:rPr>
          <w:lang w:val="en-US"/>
        </w:rPr>
        <w:t xml:space="preserve">                print('Please enter captcha for ', self.categories[i])</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i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r>
        <w:rPr>
          <w:lang w:val="en-US"/>
        </w:rPr>
        <w:lastRenderedPageBreak/>
        <w:t>gru_model.py</w:t>
      </w:r>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from keras.metrics import BinaryAccuracy, Precision, Recall</w:t>
      </w:r>
    </w:p>
    <w:p w14:paraId="2E14CF12" w14:textId="77777777" w:rsidR="0073510D" w:rsidRPr="0073510D" w:rsidRDefault="0073510D" w:rsidP="0073510D">
      <w:pPr>
        <w:ind w:firstLine="0"/>
        <w:jc w:val="left"/>
        <w:rPr>
          <w:lang w:val="en-US"/>
        </w:rPr>
      </w:pPr>
      <w:r w:rsidRPr="0073510D">
        <w:rPr>
          <w:lang w:val="en-US"/>
        </w:rPr>
        <w:t>from keras.models import Sequential</w:t>
      </w:r>
    </w:p>
    <w:p w14:paraId="6F58BF60" w14:textId="77777777" w:rsidR="0073510D" w:rsidRPr="0073510D" w:rsidRDefault="0073510D" w:rsidP="0073510D">
      <w:pPr>
        <w:ind w:firstLine="0"/>
        <w:jc w:val="left"/>
        <w:rPr>
          <w:lang w:val="en-US"/>
        </w:rPr>
      </w:pPr>
      <w:r w:rsidRPr="0073510D">
        <w:rPr>
          <w:lang w:val="en-US"/>
        </w:rPr>
        <w:t>from keras.layers import Dense, Embedding, Dropout, GRU</w:t>
      </w:r>
    </w:p>
    <w:p w14:paraId="3AB2BDE9" w14:textId="77777777" w:rsidR="0073510D" w:rsidRPr="0073510D" w:rsidRDefault="0073510D" w:rsidP="0073510D">
      <w:pPr>
        <w:ind w:firstLine="0"/>
        <w:jc w:val="left"/>
        <w:rPr>
          <w:lang w:val="en-US"/>
        </w:rPr>
      </w:pPr>
      <w:r w:rsidRPr="0073510D">
        <w:rPr>
          <w:lang w:val="en-US"/>
        </w:rPr>
        <w:t>from keras.layers import BatchNormalization</w:t>
      </w:r>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import numpy as np</w:t>
      </w:r>
    </w:p>
    <w:p w14:paraId="4DF567D2" w14:textId="77777777" w:rsidR="0073510D" w:rsidRPr="0073510D" w:rsidRDefault="0073510D" w:rsidP="0073510D">
      <w:pPr>
        <w:ind w:firstLine="0"/>
        <w:jc w:val="left"/>
        <w:rPr>
          <w:lang w:val="en-US"/>
        </w:rPr>
      </w:pPr>
      <w:r w:rsidRPr="0073510D">
        <w:rPr>
          <w:lang w:val="en-US"/>
        </w:rPr>
        <w:t>from logger import get_logger</w:t>
      </w:r>
    </w:p>
    <w:p w14:paraId="5A9CBDF3" w14:textId="77777777" w:rsidR="0073510D" w:rsidRPr="0073510D" w:rsidRDefault="0073510D" w:rsidP="0073510D">
      <w:pPr>
        <w:ind w:firstLine="0"/>
        <w:jc w:val="left"/>
        <w:rPr>
          <w:lang w:val="en-US"/>
        </w:rPr>
      </w:pPr>
      <w:r w:rsidRPr="0073510D">
        <w:rPr>
          <w:lang w:val="en-US"/>
        </w:rPr>
        <w:t>import keras.backend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f1_metric(y_true, y_pred):</w:t>
      </w:r>
    </w:p>
    <w:p w14:paraId="3FEC3EB3" w14:textId="77777777" w:rsidR="0073510D" w:rsidRPr="0073510D" w:rsidRDefault="0073510D" w:rsidP="0073510D">
      <w:pPr>
        <w:ind w:firstLine="0"/>
        <w:jc w:val="left"/>
        <w:rPr>
          <w:lang w:val="en-US"/>
        </w:rPr>
      </w:pPr>
      <w:r w:rsidRPr="0073510D">
        <w:rPr>
          <w:lang w:val="en-US"/>
        </w:rPr>
        <w:t xml:space="preserve">    true_positives = K.sum(K.round(K.clip(y_true * y_pred, 0, 1)))</w:t>
      </w:r>
    </w:p>
    <w:p w14:paraId="652E2886" w14:textId="77777777" w:rsidR="0073510D" w:rsidRPr="0073510D" w:rsidRDefault="0073510D" w:rsidP="0073510D">
      <w:pPr>
        <w:ind w:firstLine="0"/>
        <w:jc w:val="left"/>
        <w:rPr>
          <w:lang w:val="en-US"/>
        </w:rPr>
      </w:pPr>
      <w:r w:rsidRPr="0073510D">
        <w:rPr>
          <w:lang w:val="en-US"/>
        </w:rPr>
        <w:t xml:space="preserve">    possible_positives = K.sum(K.round(K.clip(y_true, 0, 1)))</w:t>
      </w:r>
    </w:p>
    <w:p w14:paraId="36D5922B" w14:textId="77777777" w:rsidR="0073510D" w:rsidRPr="0073510D" w:rsidRDefault="0073510D" w:rsidP="0073510D">
      <w:pPr>
        <w:ind w:firstLine="0"/>
        <w:jc w:val="left"/>
        <w:rPr>
          <w:lang w:val="en-US"/>
        </w:rPr>
      </w:pPr>
      <w:r w:rsidRPr="0073510D">
        <w:rPr>
          <w:lang w:val="en-US"/>
        </w:rPr>
        <w:t xml:space="preserve">    predicted_positives = K.sum(K.round(K.clip(y_pred, 0, 1)))</w:t>
      </w:r>
    </w:p>
    <w:p w14:paraId="3A554E45" w14:textId="77777777" w:rsidR="0073510D" w:rsidRPr="0073510D" w:rsidRDefault="0073510D" w:rsidP="0073510D">
      <w:pPr>
        <w:ind w:firstLine="0"/>
        <w:jc w:val="left"/>
        <w:rPr>
          <w:lang w:val="en-US"/>
        </w:rPr>
      </w:pPr>
      <w:r w:rsidRPr="0073510D">
        <w:rPr>
          <w:lang w:val="en-US"/>
        </w:rPr>
        <w:t xml:space="preserve">    precision = true_positives / (predicted_positives + K.epsilon())</w:t>
      </w:r>
    </w:p>
    <w:p w14:paraId="75A86DF4" w14:textId="77777777" w:rsidR="0073510D" w:rsidRPr="0073510D" w:rsidRDefault="0073510D" w:rsidP="0073510D">
      <w:pPr>
        <w:ind w:firstLine="0"/>
        <w:jc w:val="left"/>
        <w:rPr>
          <w:lang w:val="en-US"/>
        </w:rPr>
      </w:pPr>
      <w:r w:rsidRPr="0073510D">
        <w:rPr>
          <w:lang w:val="en-US"/>
        </w:rPr>
        <w:t xml:space="preserve">    recall = true_positives / (possible_positives + K.epsilon())</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K.epsilon())</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logger = get_logger()</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EN = spacy.load('en_core_web_sm')</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r w:rsidRPr="0073510D">
        <w:rPr>
          <w:lang w:val="en-US"/>
        </w:rPr>
        <w:t>env.read_env()</w:t>
      </w:r>
    </w:p>
    <w:p w14:paraId="194DF848" w14:textId="77777777" w:rsidR="0073510D" w:rsidRPr="0073510D" w:rsidRDefault="0073510D" w:rsidP="0073510D">
      <w:pPr>
        <w:ind w:firstLine="0"/>
        <w:jc w:val="left"/>
        <w:rPr>
          <w:lang w:val="en-US"/>
        </w:rPr>
      </w:pPr>
      <w:r w:rsidRPr="0073510D">
        <w:rPr>
          <w:lang w:val="en-US"/>
        </w:rPr>
        <w:t>TRAIN_TEST_PATH = env.str("TRAIN_TEST_PATH")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r w:rsidRPr="0073510D">
        <w:rPr>
          <w:lang w:val="en-US"/>
        </w:rPr>
        <w:t>X_train_padded = np.load(TRAIN_TEST_PATH + 'x_train_padded.npy', allow_pickle=True)</w:t>
      </w:r>
    </w:p>
    <w:p w14:paraId="5E1061B3" w14:textId="77777777" w:rsidR="0073510D" w:rsidRPr="0073510D" w:rsidRDefault="0073510D" w:rsidP="0073510D">
      <w:pPr>
        <w:ind w:firstLine="0"/>
        <w:jc w:val="left"/>
        <w:rPr>
          <w:lang w:val="en-US"/>
        </w:rPr>
      </w:pPr>
      <w:r w:rsidRPr="0073510D">
        <w:rPr>
          <w:lang w:val="en-US"/>
        </w:rPr>
        <w:t>y_train = np.load(TRAIN_TEST_PATH + 'y_train.npy', allow_pickle=True)</w:t>
      </w:r>
    </w:p>
    <w:p w14:paraId="3580EE83" w14:textId="77777777" w:rsidR="0073510D" w:rsidRPr="0073510D" w:rsidRDefault="0073510D" w:rsidP="0073510D">
      <w:pPr>
        <w:ind w:firstLine="0"/>
        <w:jc w:val="left"/>
        <w:rPr>
          <w:lang w:val="en-US"/>
        </w:rPr>
      </w:pPr>
      <w:r w:rsidRPr="0073510D">
        <w:rPr>
          <w:lang w:val="en-US"/>
        </w:rPr>
        <w:t>X_test_padded = np.load(TRAIN_TEST_PATH + 'x_test_padded.npy', allow_pickle=True)</w:t>
      </w:r>
    </w:p>
    <w:p w14:paraId="2E4AF34E" w14:textId="77777777" w:rsidR="0073510D" w:rsidRPr="0073510D" w:rsidRDefault="0073510D" w:rsidP="0073510D">
      <w:pPr>
        <w:ind w:firstLine="0"/>
        <w:jc w:val="left"/>
        <w:rPr>
          <w:lang w:val="en-US"/>
        </w:rPr>
      </w:pPr>
      <w:r w:rsidRPr="0073510D">
        <w:rPr>
          <w:lang w:val="en-US"/>
        </w:rPr>
        <w:t>y_test = np.load(TRAIN_TEST_PATH + 'y_test.npy', allow_pickle=True)</w:t>
      </w:r>
    </w:p>
    <w:p w14:paraId="0C64B767" w14:textId="77777777" w:rsidR="0073510D" w:rsidRPr="0073510D" w:rsidRDefault="0073510D" w:rsidP="0073510D">
      <w:pPr>
        <w:ind w:firstLine="0"/>
        <w:jc w:val="left"/>
        <w:rPr>
          <w:lang w:val="en-US"/>
        </w:rPr>
      </w:pPr>
      <w:r w:rsidRPr="0073510D">
        <w:rPr>
          <w:lang w:val="en-US"/>
        </w:rPr>
        <w:t>embedding_matrix = np.load(TRAIN_TEST_PATH + 'embedding_matrix.npy', allow_pickle=True)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r w:rsidRPr="0073510D">
        <w:rPr>
          <w:lang w:val="en-US"/>
        </w:rPr>
        <w:t>result_metrics = [</w:t>
      </w:r>
    </w:p>
    <w:p w14:paraId="6D1BB3BA" w14:textId="77777777" w:rsidR="0073510D" w:rsidRPr="0073510D" w:rsidRDefault="0073510D" w:rsidP="0073510D">
      <w:pPr>
        <w:ind w:firstLine="0"/>
        <w:jc w:val="left"/>
        <w:rPr>
          <w:lang w:val="en-US"/>
        </w:rPr>
      </w:pPr>
      <w:r w:rsidRPr="0073510D">
        <w:rPr>
          <w:lang w:val="en-US"/>
        </w:rPr>
        <w:t xml:space="preserve">    BinaryAccuracy(name='accuracy'),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r w:rsidRPr="0073510D">
        <w:rPr>
          <w:lang w:val="en-US"/>
        </w:rPr>
        <w:t>model.add(</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weights=[embedding_matrix], input_length=MAX_SEQUENCE_LENGTH, trainable=False))</w:t>
      </w:r>
    </w:p>
    <w:p w14:paraId="4E48D4EB" w14:textId="77777777" w:rsidR="0073510D" w:rsidRPr="0073510D" w:rsidRDefault="0073510D" w:rsidP="0073510D">
      <w:pPr>
        <w:ind w:firstLine="0"/>
        <w:jc w:val="left"/>
        <w:rPr>
          <w:lang w:val="en-US"/>
        </w:rPr>
      </w:pPr>
      <w:r w:rsidRPr="0073510D">
        <w:rPr>
          <w:lang w:val="en-US"/>
        </w:rPr>
        <w:t>model.add(GRU(300, activation='relu', kernel_initializer='he_normal'))</w:t>
      </w:r>
    </w:p>
    <w:p w14:paraId="5B1D0BFE" w14:textId="77777777" w:rsidR="0073510D" w:rsidRPr="0073510D" w:rsidRDefault="0073510D" w:rsidP="0073510D">
      <w:pPr>
        <w:ind w:firstLine="0"/>
        <w:jc w:val="left"/>
        <w:rPr>
          <w:lang w:val="en-US"/>
        </w:rPr>
      </w:pPr>
      <w:r w:rsidRPr="0073510D">
        <w:rPr>
          <w:lang w:val="en-US"/>
        </w:rPr>
        <w:t>model.add(Dense(400, activation='relu', kernel_initializer="he_normal"))</w:t>
      </w:r>
    </w:p>
    <w:p w14:paraId="0461FA33" w14:textId="77777777" w:rsidR="0073510D" w:rsidRPr="0073510D" w:rsidRDefault="0073510D" w:rsidP="0073510D">
      <w:pPr>
        <w:ind w:firstLine="0"/>
        <w:jc w:val="left"/>
        <w:rPr>
          <w:lang w:val="en-US"/>
        </w:rPr>
      </w:pPr>
      <w:r w:rsidRPr="0073510D">
        <w:rPr>
          <w:lang w:val="en-US"/>
        </w:rPr>
        <w:t>model.add(Dropout(0.5))</w:t>
      </w:r>
    </w:p>
    <w:p w14:paraId="3DC831B9" w14:textId="77777777" w:rsidR="0073510D" w:rsidRPr="0073510D" w:rsidRDefault="0073510D" w:rsidP="0073510D">
      <w:pPr>
        <w:ind w:firstLine="0"/>
        <w:jc w:val="left"/>
        <w:rPr>
          <w:lang w:val="en-US"/>
        </w:rPr>
      </w:pPr>
      <w:r w:rsidRPr="0073510D">
        <w:rPr>
          <w:lang w:val="en-US"/>
        </w:rPr>
        <w:t>model.add(BatchNormalization())</w:t>
      </w:r>
    </w:p>
    <w:p w14:paraId="44284CB7" w14:textId="77777777" w:rsidR="0073510D" w:rsidRPr="0073510D" w:rsidRDefault="0073510D" w:rsidP="0073510D">
      <w:pPr>
        <w:ind w:firstLine="0"/>
        <w:jc w:val="left"/>
        <w:rPr>
          <w:lang w:val="en-US"/>
        </w:rPr>
      </w:pPr>
      <w:r w:rsidRPr="0073510D">
        <w:rPr>
          <w:lang w:val="en-US"/>
        </w:rPr>
        <w:t>model.add(Dense(150, activation='relu'))</w:t>
      </w:r>
    </w:p>
    <w:p w14:paraId="5913DF65" w14:textId="77777777" w:rsidR="0073510D" w:rsidRPr="0073510D" w:rsidRDefault="0073510D" w:rsidP="0073510D">
      <w:pPr>
        <w:ind w:firstLine="0"/>
        <w:jc w:val="left"/>
        <w:rPr>
          <w:lang w:val="en-US"/>
        </w:rPr>
      </w:pPr>
      <w:r w:rsidRPr="0073510D">
        <w:rPr>
          <w:lang w:val="en-US"/>
        </w:rPr>
        <w:lastRenderedPageBreak/>
        <w:t>model.add(Dense(1000,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r w:rsidRPr="0073510D">
        <w:rPr>
          <w:lang w:val="en-US"/>
        </w:rPr>
        <w:t>model.compile(loss='binary_crossentropy',</w:t>
      </w:r>
    </w:p>
    <w:p w14:paraId="7D567F4A" w14:textId="77777777" w:rsidR="0073510D" w:rsidRPr="0073510D" w:rsidRDefault="0073510D" w:rsidP="0073510D">
      <w:pPr>
        <w:ind w:firstLine="0"/>
        <w:jc w:val="left"/>
        <w:rPr>
          <w:lang w:val="en-US"/>
        </w:rPr>
      </w:pPr>
      <w:r w:rsidRPr="0073510D">
        <w:rPr>
          <w:lang w:val="en-US"/>
        </w:rPr>
        <w:t xml:space="preserve">              metrics=result_metrics,</w:t>
      </w:r>
    </w:p>
    <w:p w14:paraId="7A5E4240" w14:textId="77777777" w:rsidR="0073510D" w:rsidRPr="0073510D" w:rsidRDefault="0073510D" w:rsidP="0073510D">
      <w:pPr>
        <w:ind w:firstLine="0"/>
        <w:jc w:val="left"/>
        <w:rPr>
          <w:lang w:val="en-US"/>
        </w:rPr>
      </w:pPr>
      <w:r w:rsidRPr="0073510D">
        <w:rPr>
          <w:lang w:val="en-US"/>
        </w:rPr>
        <w:t xml:space="preserve">              optimizer="adam")</w:t>
      </w:r>
    </w:p>
    <w:p w14:paraId="0D208192" w14:textId="77777777" w:rsidR="0073510D" w:rsidRPr="0073510D" w:rsidRDefault="0073510D" w:rsidP="0073510D">
      <w:pPr>
        <w:ind w:firstLine="0"/>
        <w:jc w:val="left"/>
        <w:rPr>
          <w:lang w:val="en-US"/>
        </w:rPr>
      </w:pPr>
      <w:r w:rsidRPr="0073510D">
        <w:rPr>
          <w:lang w:val="en-US"/>
        </w:rPr>
        <w:t>model.summary()</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history = model.fit(x=X_train_padded, y=y_train,</w:t>
      </w:r>
    </w:p>
    <w:p w14:paraId="65B57E29" w14:textId="77777777" w:rsidR="0073510D" w:rsidRPr="0073510D" w:rsidRDefault="0073510D" w:rsidP="0073510D">
      <w:pPr>
        <w:ind w:firstLine="0"/>
        <w:jc w:val="left"/>
        <w:rPr>
          <w:lang w:val="en-US"/>
        </w:rPr>
      </w:pPr>
      <w:r w:rsidRPr="0073510D">
        <w:rPr>
          <w:lang w:val="en-US"/>
        </w:rPr>
        <w:t xml:space="preserve">                    batch_size=BATCH_SIZE,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validation_split=0.1,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r w:rsidRPr="0073510D">
        <w:rPr>
          <w:lang w:val="en-US"/>
        </w:rPr>
        <w:t>model.save_weights("stack.h5")</w:t>
      </w:r>
    </w:p>
    <w:p w14:paraId="2EBF4BE0" w14:textId="77777777" w:rsidR="0073510D" w:rsidRPr="0073510D" w:rsidRDefault="0073510D" w:rsidP="0073510D">
      <w:pPr>
        <w:ind w:firstLine="0"/>
        <w:jc w:val="left"/>
        <w:rPr>
          <w:lang w:val="en-US"/>
        </w:rPr>
      </w:pPr>
      <w:r w:rsidRPr="0073510D">
        <w:rPr>
          <w:lang w:val="en-US"/>
        </w:rPr>
        <w:t>model_json = model.to_json()</w:t>
      </w:r>
    </w:p>
    <w:p w14:paraId="7BCE9D2C" w14:textId="77777777" w:rsidR="0073510D" w:rsidRPr="0073510D" w:rsidRDefault="0073510D" w:rsidP="0073510D">
      <w:pPr>
        <w:ind w:firstLine="0"/>
        <w:jc w:val="left"/>
        <w:rPr>
          <w:lang w:val="en-US"/>
        </w:rPr>
      </w:pPr>
      <w:r w:rsidRPr="0073510D">
        <w:rPr>
          <w:lang w:val="en-US"/>
        </w:rPr>
        <w:t>json_file = open("stack.json", "w")</w:t>
      </w:r>
    </w:p>
    <w:p w14:paraId="4070A828" w14:textId="77777777" w:rsidR="0073510D" w:rsidRPr="0073510D" w:rsidRDefault="0073510D" w:rsidP="0073510D">
      <w:pPr>
        <w:ind w:firstLine="0"/>
        <w:jc w:val="left"/>
        <w:rPr>
          <w:lang w:val="en-US"/>
        </w:rPr>
      </w:pPr>
      <w:r w:rsidRPr="0073510D">
        <w:rPr>
          <w:lang w:val="en-US"/>
        </w:rPr>
        <w:t>json_file.write(model_json)</w:t>
      </w:r>
    </w:p>
    <w:p w14:paraId="02FAECFA" w14:textId="58084DF1" w:rsidR="0073510D" w:rsidRDefault="0073510D" w:rsidP="0073510D">
      <w:pPr>
        <w:ind w:firstLine="0"/>
        <w:jc w:val="left"/>
        <w:rPr>
          <w:lang w:val="en-US"/>
        </w:rPr>
      </w:pPr>
      <w:r w:rsidRPr="0073510D">
        <w:rPr>
          <w:lang w:val="en-US"/>
        </w:rPr>
        <w:t>json_file.close()</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r>
        <w:rPr>
          <w:lang w:val="en-US"/>
        </w:rPr>
        <w:lastRenderedPageBreak/>
        <w:t>tag_predictor.py</w:t>
      </w:r>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r w:rsidRPr="00DD5809">
        <w:rPr>
          <w:lang w:val="en-US"/>
        </w:rPr>
        <w:t>env.read_env()</w:t>
      </w:r>
    </w:p>
    <w:p w14:paraId="267685F4" w14:textId="77777777" w:rsidR="00DD5809" w:rsidRPr="00DD5809" w:rsidRDefault="00DD5809" w:rsidP="00DD5809">
      <w:pPr>
        <w:ind w:firstLine="0"/>
        <w:jc w:val="left"/>
        <w:rPr>
          <w:lang w:val="en-US"/>
        </w:rPr>
      </w:pPr>
      <w:r w:rsidRPr="00DD5809">
        <w:rPr>
          <w:lang w:val="en-US"/>
        </w:rPr>
        <w:t>FINAL_DATA = env.str("FINAL_DATA")</w:t>
      </w:r>
    </w:p>
    <w:p w14:paraId="2BFD9E09" w14:textId="77777777" w:rsidR="00DD5809" w:rsidRPr="00DD5809" w:rsidRDefault="00DD5809" w:rsidP="00DD5809">
      <w:pPr>
        <w:ind w:firstLine="0"/>
        <w:jc w:val="left"/>
        <w:rPr>
          <w:lang w:val="en-US"/>
        </w:rPr>
      </w:pPr>
      <w:r w:rsidRPr="00DD5809">
        <w:rPr>
          <w:lang w:val="en-US"/>
        </w:rPr>
        <w:t>TRAIN_TEST_PATH = env.str("TRAIN_TEST_PATH")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EN = spacy.load('en_core_web_sm')</w:t>
      </w:r>
    </w:p>
    <w:p w14:paraId="26D3DD51" w14:textId="77777777" w:rsidR="00DD5809" w:rsidRPr="00DD5809" w:rsidRDefault="00DD5809" w:rsidP="00DD5809">
      <w:pPr>
        <w:ind w:firstLine="0"/>
        <w:jc w:val="left"/>
        <w:rPr>
          <w:lang w:val="en-US"/>
        </w:rPr>
      </w:pPr>
      <w:r w:rsidRPr="00DD5809">
        <w:rPr>
          <w:lang w:val="en-US"/>
        </w:rPr>
        <w:t>warnings.filterwarnings('ignore')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r w:rsidRPr="00DD5809">
        <w:rPr>
          <w:lang w:val="en-US"/>
        </w:rPr>
        <w:t>preprocessed_data = pd.read_csv(FINAL_DATA)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r w:rsidRPr="00DD5809">
        <w:rPr>
          <w:lang w:val="en-US"/>
        </w:rPr>
        <w:t>preprocessed_data.tags = preprocessed_data.tags.apply(lambda x: x.split('|'))  # Making the list of tags</w:t>
      </w:r>
    </w:p>
    <w:p w14:paraId="5AF3AE3B" w14:textId="77777777" w:rsidR="00DD5809" w:rsidRPr="00DD5809" w:rsidRDefault="00DD5809" w:rsidP="00DD5809">
      <w:pPr>
        <w:ind w:firstLine="0"/>
        <w:jc w:val="left"/>
        <w:rPr>
          <w:lang w:val="en-US"/>
        </w:rPr>
      </w:pPr>
      <w:r w:rsidRPr="00DD5809">
        <w:rPr>
          <w:lang w:val="en-US"/>
        </w:rPr>
        <w:t>tag_freq_dict = {}</w:t>
      </w:r>
    </w:p>
    <w:p w14:paraId="5170010C" w14:textId="77777777" w:rsidR="00DD5809" w:rsidRPr="00DD5809" w:rsidRDefault="00DD5809" w:rsidP="00DD5809">
      <w:pPr>
        <w:ind w:firstLine="0"/>
        <w:jc w:val="left"/>
        <w:rPr>
          <w:lang w:val="en-US"/>
        </w:rPr>
      </w:pPr>
      <w:r w:rsidRPr="00DD5809">
        <w:rPr>
          <w:lang w:val="en-US"/>
        </w:rPr>
        <w:t>for tags in preprocessed_data.tags:</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tag_freq_dict:</w:t>
      </w:r>
    </w:p>
    <w:p w14:paraId="2F4935B8" w14:textId="77777777" w:rsidR="00DD5809" w:rsidRPr="00DD5809" w:rsidRDefault="00DD5809" w:rsidP="00DD5809">
      <w:pPr>
        <w:ind w:firstLine="0"/>
        <w:jc w:val="left"/>
        <w:rPr>
          <w:lang w:val="en-US"/>
        </w:rPr>
      </w:pPr>
      <w:r w:rsidRPr="00DD5809">
        <w:rPr>
          <w:lang w:val="en-US"/>
        </w:rPr>
        <w:t xml:space="preserve">            tag_freq_dict[tag]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tag_freq_dict[tag]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r w:rsidRPr="00DD5809">
        <w:rPr>
          <w:lang w:val="en-US"/>
        </w:rPr>
        <w:t>tags_to_use = 1000</w:t>
      </w:r>
    </w:p>
    <w:p w14:paraId="0CF09566" w14:textId="77777777" w:rsidR="00DD5809" w:rsidRPr="00DD5809" w:rsidRDefault="00DD5809" w:rsidP="00DD5809">
      <w:pPr>
        <w:ind w:firstLine="0"/>
        <w:jc w:val="left"/>
        <w:rPr>
          <w:lang w:val="en-US"/>
        </w:rPr>
      </w:pPr>
      <w:r w:rsidRPr="00DD5809">
        <w:rPr>
          <w:lang w:val="en-US"/>
        </w:rPr>
        <w:lastRenderedPageBreak/>
        <w:t>tag_freq_dict_sorted = dict(sorted(tag_freq_dict.items(), key=lambda x: x[1], reverse=True))</w:t>
      </w:r>
    </w:p>
    <w:p w14:paraId="04A032AA" w14:textId="77777777" w:rsidR="00DD5809" w:rsidRPr="00DD5809" w:rsidRDefault="00DD5809" w:rsidP="00DD5809">
      <w:pPr>
        <w:ind w:firstLine="0"/>
        <w:jc w:val="left"/>
        <w:rPr>
          <w:lang w:val="en-US"/>
        </w:rPr>
      </w:pPr>
      <w:r w:rsidRPr="00DD5809">
        <w:rPr>
          <w:lang w:val="en-US"/>
        </w:rPr>
        <w:t>final_tags = list(tag_freq_dict_sorted.keys())[:tags_to_use]</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Change tag data to only for final_tags</w:t>
      </w:r>
    </w:p>
    <w:p w14:paraId="5D88686F" w14:textId="77777777" w:rsidR="00DD5809" w:rsidRPr="00DD5809" w:rsidRDefault="00DD5809" w:rsidP="00DD5809">
      <w:pPr>
        <w:ind w:firstLine="0"/>
        <w:jc w:val="left"/>
        <w:rPr>
          <w:lang w:val="en-US"/>
        </w:rPr>
      </w:pPr>
      <w:r w:rsidRPr="00DD5809">
        <w:rPr>
          <w:lang w:val="en-US"/>
        </w:rPr>
        <w:t>final_tag_data = []</w:t>
      </w:r>
    </w:p>
    <w:p w14:paraId="551B60C9" w14:textId="77777777" w:rsidR="00DD5809" w:rsidRPr="00DD5809" w:rsidRDefault="00DD5809" w:rsidP="00DD5809">
      <w:pPr>
        <w:ind w:firstLine="0"/>
        <w:jc w:val="left"/>
        <w:rPr>
          <w:lang w:val="en-US"/>
        </w:rPr>
      </w:pPr>
      <w:r w:rsidRPr="00DD5809">
        <w:rPr>
          <w:lang w:val="en-US"/>
        </w:rPr>
        <w:t>for tags in preprocessed_data.tags:</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final_tags:</w:t>
      </w:r>
    </w:p>
    <w:p w14:paraId="024539F3" w14:textId="77777777" w:rsidR="00DD5809" w:rsidRPr="00DD5809" w:rsidRDefault="00DD5809" w:rsidP="00DD5809">
      <w:pPr>
        <w:ind w:firstLine="0"/>
        <w:jc w:val="left"/>
        <w:rPr>
          <w:lang w:val="en-US"/>
        </w:rPr>
      </w:pPr>
      <w:r w:rsidRPr="00DD5809">
        <w:rPr>
          <w:lang w:val="en-US"/>
        </w:rPr>
        <w:t xml:space="preserve">            temp.append(tag)</w:t>
      </w:r>
    </w:p>
    <w:p w14:paraId="34CCBE26" w14:textId="77777777" w:rsidR="00DD5809" w:rsidRPr="00DD5809" w:rsidRDefault="00DD5809" w:rsidP="00DD5809">
      <w:pPr>
        <w:ind w:firstLine="0"/>
        <w:jc w:val="left"/>
        <w:rPr>
          <w:lang w:val="en-US"/>
        </w:rPr>
      </w:pPr>
      <w:r w:rsidRPr="00DD5809">
        <w:rPr>
          <w:lang w:val="en-US"/>
        </w:rPr>
        <w:t xml:space="preserve">    final_tag_data.append(temp)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"wb") as fp:  # Pickling</w:t>
      </w:r>
    </w:p>
    <w:p w14:paraId="217E4F03" w14:textId="50AC111F" w:rsidR="00DD5809" w:rsidRDefault="00DD5809" w:rsidP="00DD5809">
      <w:pPr>
        <w:ind w:firstLine="0"/>
        <w:jc w:val="left"/>
        <w:rPr>
          <w:lang w:val="en-US"/>
        </w:rPr>
      </w:pPr>
      <w:r w:rsidRPr="00DD5809">
        <w:rPr>
          <w:lang w:val="en-US"/>
        </w:rPr>
        <w:t xml:space="preserve">    pickle.dump(final_tag_data, fp)</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r>
        <w:rPr>
          <w:lang w:val="en-US"/>
        </w:rPr>
        <w:lastRenderedPageBreak/>
        <w:t>vectorization.py</w:t>
      </w:r>
    </w:p>
    <w:p w14:paraId="00E61EA6" w14:textId="77777777" w:rsidR="00213C32" w:rsidRPr="00213C32" w:rsidRDefault="00213C32" w:rsidP="00213C32">
      <w:pPr>
        <w:ind w:firstLine="0"/>
        <w:jc w:val="left"/>
        <w:rPr>
          <w:lang w:val="en-US"/>
        </w:rPr>
      </w:pPr>
      <w:r w:rsidRPr="00213C32">
        <w:rPr>
          <w:lang w:val="en-US"/>
        </w:rPr>
        <w:t>import gensim</w:t>
      </w:r>
    </w:p>
    <w:p w14:paraId="17327D19" w14:textId="77777777" w:rsidR="00213C32" w:rsidRPr="00213C32" w:rsidRDefault="00213C32" w:rsidP="00213C32">
      <w:pPr>
        <w:ind w:firstLine="0"/>
        <w:jc w:val="left"/>
        <w:rPr>
          <w:lang w:val="en-US"/>
        </w:rPr>
      </w:pPr>
      <w:r w:rsidRPr="00213C32">
        <w:rPr>
          <w:lang w:val="en-US"/>
        </w:rPr>
        <w:t>from search_engine.prediction_model.tag_predictor.tag_predictor import preprocessed_data</w:t>
      </w:r>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import numpy as np</w:t>
      </w:r>
    </w:p>
    <w:p w14:paraId="2CCFF5A1" w14:textId="77777777" w:rsidR="00213C32" w:rsidRPr="00213C32" w:rsidRDefault="00213C32" w:rsidP="00213C32">
      <w:pPr>
        <w:ind w:firstLine="0"/>
        <w:jc w:val="left"/>
        <w:rPr>
          <w:lang w:val="en-US"/>
        </w:rPr>
      </w:pPr>
      <w:r w:rsidRPr="00213C32">
        <w:rPr>
          <w:lang w:val="en-US"/>
        </w:rPr>
        <w:t>from pathlib import Path</w:t>
      </w:r>
    </w:p>
    <w:p w14:paraId="410EEB4B" w14:textId="77777777" w:rsidR="00213C32" w:rsidRPr="00213C32" w:rsidRDefault="00213C32" w:rsidP="00213C32">
      <w:pPr>
        <w:ind w:firstLine="0"/>
        <w:jc w:val="left"/>
        <w:rPr>
          <w:lang w:val="en-US"/>
        </w:rPr>
      </w:pPr>
      <w:r w:rsidRPr="00213C32">
        <w:rPr>
          <w:lang w:val="en-US"/>
        </w:rPr>
        <w:t>from logger import get_logger</w:t>
      </w:r>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r w:rsidRPr="00213C32">
        <w:rPr>
          <w:lang w:val="en-US"/>
        </w:rPr>
        <w:t>env.read_env()</w:t>
      </w:r>
    </w:p>
    <w:p w14:paraId="2EBD2142" w14:textId="77777777" w:rsidR="00213C32" w:rsidRPr="00213C32" w:rsidRDefault="00213C32" w:rsidP="00213C32">
      <w:pPr>
        <w:ind w:firstLine="0"/>
        <w:jc w:val="left"/>
        <w:rPr>
          <w:lang w:val="en-US"/>
        </w:rPr>
      </w:pPr>
      <w:r w:rsidRPr="00213C32">
        <w:rPr>
          <w:lang w:val="en-US"/>
        </w:rPr>
        <w:t>MODELS_PATH = env.str("MODELS")</w:t>
      </w:r>
    </w:p>
    <w:p w14:paraId="28B1AD8E" w14:textId="77777777" w:rsidR="00213C32" w:rsidRPr="00213C32" w:rsidRDefault="00213C32" w:rsidP="00213C32">
      <w:pPr>
        <w:ind w:firstLine="0"/>
        <w:jc w:val="left"/>
        <w:rPr>
          <w:lang w:val="en-US"/>
        </w:rPr>
      </w:pPr>
      <w:r w:rsidRPr="00213C32">
        <w:rPr>
          <w:lang w:val="en-US"/>
        </w:rPr>
        <w:t>W2V_MODEL_PATH = env.str("W2V_MODEL_PATH")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r w:rsidRPr="00213C32">
        <w:rPr>
          <w:lang w:val="en-US"/>
        </w:rPr>
        <w:t>my_file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if not my_file.is_file():</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get_logger(handle_errors=False)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[_text.split() for _text in np.array(preprocessed_data.post_corpus)]</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gensim.models.word2vec.Word2Vec(vector_size=W2V_SIZE,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min_count=W2V_MIN_COUNT,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vocab_size = len(words)</w:t>
      </w:r>
    </w:p>
    <w:p w14:paraId="2C85A0A5" w14:textId="77777777" w:rsidR="00213C32" w:rsidRPr="00213C32" w:rsidRDefault="00213C32" w:rsidP="00213C32">
      <w:pPr>
        <w:ind w:firstLine="0"/>
        <w:jc w:val="left"/>
        <w:rPr>
          <w:lang w:val="en-US"/>
        </w:rPr>
      </w:pPr>
      <w:r w:rsidRPr="00213C32">
        <w:rPr>
          <w:lang w:val="en-US"/>
        </w:rPr>
        <w:t xml:space="preserve">    print("Vocab size", vocab_size)</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total_examples=len(documents),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r>
        <w:rPr>
          <w:lang w:val="en-US"/>
        </w:rPr>
        <w:lastRenderedPageBreak/>
        <w:t>prepare_data.py</w:t>
      </w:r>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from logger import get_logger</w:t>
      </w:r>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from keras.preprocessing.text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logger = get_logger(handle_errors=False)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r w:rsidRPr="00460397">
        <w:rPr>
          <w:lang w:val="en-US"/>
        </w:rPr>
        <w:t>env.read_env()</w:t>
      </w:r>
    </w:p>
    <w:p w14:paraId="28123687" w14:textId="77777777" w:rsidR="00460397" w:rsidRPr="00460397" w:rsidRDefault="00460397" w:rsidP="00460397">
      <w:pPr>
        <w:ind w:firstLine="0"/>
        <w:jc w:val="left"/>
        <w:rPr>
          <w:lang w:val="en-US"/>
        </w:rPr>
      </w:pPr>
      <w:r w:rsidRPr="00460397">
        <w:rPr>
          <w:lang w:val="en-US"/>
        </w:rPr>
        <w:t>TRAIN_TEST_PATH = env.str("TRAIN_TEST_PATH")</w:t>
      </w:r>
    </w:p>
    <w:p w14:paraId="5DC29343" w14:textId="77777777" w:rsidR="00460397" w:rsidRPr="00460397" w:rsidRDefault="00460397" w:rsidP="00460397">
      <w:pPr>
        <w:ind w:firstLine="0"/>
        <w:jc w:val="left"/>
        <w:rPr>
          <w:lang w:val="en-US"/>
        </w:rPr>
      </w:pPr>
      <w:r w:rsidRPr="00460397">
        <w:rPr>
          <w:lang w:val="en-US"/>
        </w:rPr>
        <w:t>W2V_MODEL_PATH = env.str("W2V_MODEL_PATH")</w:t>
      </w:r>
    </w:p>
    <w:p w14:paraId="0C98505A" w14:textId="77777777" w:rsidR="00460397" w:rsidRPr="00460397" w:rsidRDefault="00460397" w:rsidP="00460397">
      <w:pPr>
        <w:ind w:firstLine="0"/>
        <w:jc w:val="left"/>
        <w:rPr>
          <w:lang w:val="en-US"/>
        </w:rPr>
      </w:pPr>
      <w:r w:rsidRPr="00460397">
        <w:rPr>
          <w:lang w:val="en-US"/>
        </w:rPr>
        <w:t>FINAL_DATA = env.str("FINAL_DATA")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r w:rsidRPr="00460397">
        <w:rPr>
          <w:lang w:val="en-US"/>
        </w:rPr>
        <w:t>preprocessed_data = pd.read_csv(FINAL_DATA)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r w:rsidRPr="00460397">
        <w:rPr>
          <w:lang w:val="en-US"/>
        </w:rPr>
        <w:t>tokenizer.fit_on_texts(preprocessed_data.post_corpus)</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'wb') as tokenizer_file:</w:t>
      </w:r>
    </w:p>
    <w:p w14:paraId="4F38B5BE" w14:textId="77777777" w:rsidR="00460397" w:rsidRPr="00460397" w:rsidRDefault="00460397" w:rsidP="00460397">
      <w:pPr>
        <w:ind w:firstLine="0"/>
        <w:jc w:val="left"/>
        <w:rPr>
          <w:lang w:val="en-US"/>
        </w:rPr>
      </w:pPr>
      <w:r w:rsidRPr="00460397">
        <w:rPr>
          <w:lang w:val="en-US"/>
        </w:rPr>
        <w:t xml:space="preserve">    pickle.dump(tokenizer, tokenizer_file)</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r w:rsidRPr="00460397">
        <w:rPr>
          <w:lang w:val="en-US"/>
        </w:rPr>
        <w:t>word_index = tokenizer.word_index</w:t>
      </w:r>
    </w:p>
    <w:p w14:paraId="7373B024" w14:textId="77777777" w:rsidR="00460397" w:rsidRPr="00460397" w:rsidRDefault="00460397" w:rsidP="00460397">
      <w:pPr>
        <w:ind w:firstLine="0"/>
        <w:jc w:val="left"/>
        <w:rPr>
          <w:lang w:val="en-US"/>
        </w:rPr>
      </w:pPr>
      <w:r w:rsidRPr="00460397">
        <w:rPr>
          <w:lang w:val="en-US"/>
        </w:rPr>
        <w:t>vocab_size = len(word_index)</w:t>
      </w:r>
    </w:p>
    <w:p w14:paraId="383943AC" w14:textId="77777777" w:rsidR="00460397" w:rsidRPr="00460397" w:rsidRDefault="00460397" w:rsidP="00460397">
      <w:pPr>
        <w:ind w:firstLine="0"/>
        <w:jc w:val="left"/>
        <w:rPr>
          <w:lang w:val="en-US"/>
        </w:rPr>
      </w:pPr>
      <w:r w:rsidRPr="00460397">
        <w:rPr>
          <w:lang w:val="en-US"/>
        </w:rPr>
        <w:t>print(f'Found {len(word_index)}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sklearn.preprocessing import MultiLabelBinarizer</w:t>
      </w:r>
    </w:p>
    <w:p w14:paraId="711277FA" w14:textId="77777777" w:rsidR="00460397" w:rsidRPr="00460397" w:rsidRDefault="00460397" w:rsidP="00460397">
      <w:pPr>
        <w:ind w:firstLine="0"/>
        <w:jc w:val="left"/>
        <w:rPr>
          <w:lang w:val="en-US"/>
        </w:rPr>
      </w:pPr>
      <w:r w:rsidRPr="00460397">
        <w:rPr>
          <w:lang w:val="en-US"/>
        </w:rPr>
        <w:t xml:space="preserve">    import numpy as np</w:t>
      </w:r>
    </w:p>
    <w:p w14:paraId="6C91A761" w14:textId="77777777" w:rsidR="00460397" w:rsidRPr="00460397" w:rsidRDefault="00460397" w:rsidP="00460397">
      <w:pPr>
        <w:ind w:firstLine="0"/>
        <w:jc w:val="left"/>
        <w:rPr>
          <w:lang w:val="en-US"/>
        </w:rPr>
      </w:pPr>
      <w:r w:rsidRPr="00460397">
        <w:rPr>
          <w:lang w:val="en-US"/>
        </w:rPr>
        <w:t xml:space="preserve">    from search_engine.prediction_model.tag_predictor.tag_predictor import final_tag_data</w:t>
      </w:r>
    </w:p>
    <w:p w14:paraId="2ACF344B" w14:textId="77777777" w:rsidR="00460397" w:rsidRPr="00460397" w:rsidRDefault="00460397" w:rsidP="00460397">
      <w:pPr>
        <w:ind w:firstLine="0"/>
        <w:jc w:val="left"/>
        <w:rPr>
          <w:lang w:val="en-US"/>
        </w:rPr>
      </w:pPr>
      <w:r w:rsidRPr="00460397">
        <w:rPr>
          <w:lang w:val="en-US"/>
        </w:rPr>
        <w:t xml:space="preserve">    from sklearn.model_selection import train_test_split</w:t>
      </w:r>
    </w:p>
    <w:p w14:paraId="6A15E50E" w14:textId="77777777" w:rsidR="00460397" w:rsidRPr="00460397" w:rsidRDefault="00460397" w:rsidP="00460397">
      <w:pPr>
        <w:ind w:firstLine="0"/>
        <w:jc w:val="left"/>
        <w:rPr>
          <w:lang w:val="en-US"/>
        </w:rPr>
      </w:pPr>
      <w:r w:rsidRPr="00460397">
        <w:rPr>
          <w:lang w:val="en-US"/>
        </w:rPr>
        <w:t xml:space="preserve">    from gensim.models import Word2Vec</w:t>
      </w:r>
    </w:p>
    <w:p w14:paraId="650132AF" w14:textId="77777777" w:rsidR="00460397" w:rsidRPr="00460397" w:rsidRDefault="00460397" w:rsidP="00460397">
      <w:pPr>
        <w:ind w:firstLine="0"/>
        <w:jc w:val="left"/>
        <w:rPr>
          <w:lang w:val="en-US"/>
        </w:rPr>
      </w:pPr>
      <w:r w:rsidRPr="00460397">
        <w:rPr>
          <w:lang w:val="en-US"/>
        </w:rPr>
        <w:t xml:space="preserve">    from keras.preprocessing.sequence import pad_sequences</w:t>
      </w:r>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tag_encoder = MultiLabelBinarizer()</w:t>
      </w:r>
    </w:p>
    <w:p w14:paraId="7554CF52" w14:textId="77777777" w:rsidR="00460397" w:rsidRPr="00460397" w:rsidRDefault="00460397" w:rsidP="00460397">
      <w:pPr>
        <w:ind w:firstLine="0"/>
        <w:jc w:val="left"/>
        <w:rPr>
          <w:lang w:val="en-US"/>
        </w:rPr>
      </w:pPr>
      <w:r w:rsidRPr="00460397">
        <w:rPr>
          <w:lang w:val="en-US"/>
        </w:rPr>
        <w:t xml:space="preserve">    tags_encoded = tag_encoder.fit_transform(final_tag_data)</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pd.DataFrame(columns=['corpus_code_combined'])</w:t>
      </w:r>
    </w:p>
    <w:p w14:paraId="39D758F7" w14:textId="77777777" w:rsidR="00460397" w:rsidRPr="00460397" w:rsidRDefault="00460397" w:rsidP="00460397">
      <w:pPr>
        <w:ind w:firstLine="0"/>
        <w:jc w:val="left"/>
        <w:rPr>
          <w:lang w:val="en-US"/>
        </w:rPr>
      </w:pPr>
      <w:r w:rsidRPr="00460397">
        <w:rPr>
          <w:lang w:val="en-US"/>
        </w:rPr>
        <w:t xml:space="preserve">    data["corpus_code_combined"] = preprocessed_data.post_corpus</w:t>
      </w:r>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X_train, X_test, y_train, y_test = train_test_split(np.array(data.corpus_code_combined),</w:t>
      </w:r>
    </w:p>
    <w:p w14:paraId="51110F26" w14:textId="77777777" w:rsidR="00460397" w:rsidRPr="00460397" w:rsidRDefault="00460397" w:rsidP="00460397">
      <w:pPr>
        <w:ind w:firstLine="0"/>
        <w:jc w:val="left"/>
        <w:rPr>
          <w:lang w:val="en-US"/>
        </w:rPr>
      </w:pPr>
      <w:r w:rsidRPr="00460397">
        <w:rPr>
          <w:lang w:val="en-US"/>
        </w:rPr>
        <w:t xml:space="preserve">                                                        tags_encoded, test_size=0.2, random_state=42)</w:t>
      </w:r>
    </w:p>
    <w:p w14:paraId="167F16D9" w14:textId="77777777" w:rsidR="00460397" w:rsidRPr="00460397" w:rsidRDefault="00460397" w:rsidP="00460397">
      <w:pPr>
        <w:ind w:firstLine="0"/>
        <w:jc w:val="left"/>
        <w:rPr>
          <w:lang w:val="en-US"/>
        </w:rPr>
      </w:pPr>
      <w:r w:rsidRPr="00460397">
        <w:rPr>
          <w:lang w:val="en-US"/>
        </w:rPr>
        <w:t xml:space="preserve">    print("TRAIN size:", len(X_train))</w:t>
      </w:r>
    </w:p>
    <w:p w14:paraId="249C47D8" w14:textId="77777777" w:rsidR="00460397" w:rsidRPr="00460397" w:rsidRDefault="00460397" w:rsidP="00460397">
      <w:pPr>
        <w:ind w:firstLine="0"/>
        <w:jc w:val="left"/>
        <w:rPr>
          <w:lang w:val="en-US"/>
        </w:rPr>
      </w:pPr>
      <w:r w:rsidRPr="00460397">
        <w:rPr>
          <w:lang w:val="en-US"/>
        </w:rPr>
        <w:t xml:space="preserve">    print("TEST size:", len(X_test))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X_train_padded = tokenizer.texts_to_sequences(X_train)</w:t>
      </w:r>
    </w:p>
    <w:p w14:paraId="461B4A8A" w14:textId="77777777" w:rsidR="00460397" w:rsidRPr="00460397" w:rsidRDefault="00460397" w:rsidP="00460397">
      <w:pPr>
        <w:ind w:firstLine="0"/>
        <w:jc w:val="left"/>
        <w:rPr>
          <w:lang w:val="en-US"/>
        </w:rPr>
      </w:pPr>
      <w:r w:rsidRPr="00460397">
        <w:rPr>
          <w:lang w:val="en-US"/>
        </w:rPr>
        <w:lastRenderedPageBreak/>
        <w:t xml:space="preserve">    X_train_padded = pad_sequences(X_train_padded, maxlen=MAX_SEQUENCE_LENGTH)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X_train_padded.shape)</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X_test_padded = tokenizer.texts_to_sequences(X_test)</w:t>
      </w:r>
    </w:p>
    <w:p w14:paraId="797CA0CC" w14:textId="77777777" w:rsidR="00460397" w:rsidRPr="00460397" w:rsidRDefault="00460397" w:rsidP="00460397">
      <w:pPr>
        <w:ind w:firstLine="0"/>
        <w:jc w:val="left"/>
        <w:rPr>
          <w:lang w:val="en-US"/>
        </w:rPr>
      </w:pPr>
      <w:r w:rsidRPr="00460397">
        <w:rPr>
          <w:lang w:val="en-US"/>
        </w:rPr>
        <w:t xml:space="preserve">    X_test_padded = pad_sequences(X_test_padded, maxlen=MAX_SEQUENCE_LENGTH)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X_test_padded.shape)</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embedding_matrix = np.zeros((vocab_size + 1, W2V_SIZE))</w:t>
      </w:r>
    </w:p>
    <w:p w14:paraId="2C44043F" w14:textId="77777777" w:rsidR="00460397" w:rsidRPr="00460397" w:rsidRDefault="00460397" w:rsidP="00460397">
      <w:pPr>
        <w:ind w:firstLine="0"/>
        <w:jc w:val="left"/>
        <w:rPr>
          <w:lang w:val="en-US"/>
        </w:rPr>
      </w:pPr>
      <w:r w:rsidRPr="00460397">
        <w:rPr>
          <w:lang w:val="en-US"/>
        </w:rPr>
        <w:t xml:space="preserve">    for word, i in tokenizer.word_index.items():</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embedding_matrix[i] = w2v_model.wv[word]</w:t>
      </w:r>
    </w:p>
    <w:p w14:paraId="0A296E1F" w14:textId="77777777" w:rsidR="00460397" w:rsidRPr="00460397" w:rsidRDefault="00460397" w:rsidP="00460397">
      <w:pPr>
        <w:ind w:firstLine="0"/>
        <w:jc w:val="left"/>
        <w:rPr>
          <w:lang w:val="en-US"/>
        </w:rPr>
      </w:pPr>
      <w:r w:rsidRPr="00460397">
        <w:rPr>
          <w:lang w:val="en-US"/>
        </w:rPr>
        <w:t xml:space="preserve">    print(embedding_matrix.shape)</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np.savez_compressed(TRAIN_TEST_PATH + 'x_train.npz', X_train)</w:t>
      </w:r>
    </w:p>
    <w:p w14:paraId="6D8FF766" w14:textId="77777777" w:rsidR="00460397" w:rsidRPr="00460397" w:rsidRDefault="00460397" w:rsidP="00460397">
      <w:pPr>
        <w:ind w:firstLine="0"/>
        <w:jc w:val="left"/>
        <w:rPr>
          <w:lang w:val="en-US"/>
        </w:rPr>
      </w:pPr>
      <w:r w:rsidRPr="00460397">
        <w:rPr>
          <w:lang w:val="en-US"/>
        </w:rPr>
        <w:t xml:space="preserve">    np.savez_compressed(TRAIN_TEST_PATH + 'x_test.npz', X_test)</w:t>
      </w:r>
    </w:p>
    <w:p w14:paraId="4712F68C" w14:textId="77777777" w:rsidR="00460397" w:rsidRPr="00460397" w:rsidRDefault="00460397" w:rsidP="00460397">
      <w:pPr>
        <w:ind w:firstLine="0"/>
        <w:jc w:val="left"/>
        <w:rPr>
          <w:lang w:val="en-US"/>
        </w:rPr>
      </w:pPr>
      <w:r w:rsidRPr="00460397">
        <w:rPr>
          <w:lang w:val="en-US"/>
        </w:rPr>
        <w:t xml:space="preserve">    np.savez_compressed(TRAIN_TEST_PATH + 'y_train.npz', y_train)</w:t>
      </w:r>
    </w:p>
    <w:p w14:paraId="3D892151" w14:textId="77777777" w:rsidR="00460397" w:rsidRPr="00460397" w:rsidRDefault="00460397" w:rsidP="00460397">
      <w:pPr>
        <w:ind w:firstLine="0"/>
        <w:jc w:val="left"/>
        <w:rPr>
          <w:lang w:val="en-US"/>
        </w:rPr>
      </w:pPr>
      <w:r w:rsidRPr="00460397">
        <w:rPr>
          <w:lang w:val="en-US"/>
        </w:rPr>
        <w:t xml:space="preserve">    np.savez_compressed(TRAIN_TEST_PATH + 'y_test.npz', y_test)</w:t>
      </w:r>
    </w:p>
    <w:p w14:paraId="50CFECB4" w14:textId="77777777" w:rsidR="00460397" w:rsidRPr="00460397" w:rsidRDefault="00460397" w:rsidP="00460397">
      <w:pPr>
        <w:ind w:firstLine="0"/>
        <w:jc w:val="left"/>
        <w:rPr>
          <w:lang w:val="en-US"/>
        </w:rPr>
      </w:pPr>
      <w:r w:rsidRPr="00460397">
        <w:rPr>
          <w:lang w:val="en-US"/>
        </w:rPr>
        <w:t xml:space="preserve">    np.savez_compressed(TRAIN_TEST_PATH + 'x_train_padded.npz', X_train_padded)</w:t>
      </w:r>
    </w:p>
    <w:p w14:paraId="53B88BC8" w14:textId="77777777" w:rsidR="00460397" w:rsidRPr="00460397" w:rsidRDefault="00460397" w:rsidP="00460397">
      <w:pPr>
        <w:ind w:firstLine="0"/>
        <w:jc w:val="left"/>
        <w:rPr>
          <w:lang w:val="en-US"/>
        </w:rPr>
      </w:pPr>
      <w:r w:rsidRPr="00460397">
        <w:rPr>
          <w:lang w:val="en-US"/>
        </w:rPr>
        <w:t xml:space="preserve">    np.savez_compressed(TRAIN_TEST_PATH + 'x_test_padded.npz', X_test_padded)</w:t>
      </w:r>
    </w:p>
    <w:p w14:paraId="69D7620D" w14:textId="77777777" w:rsidR="00460397" w:rsidRPr="00460397" w:rsidRDefault="00460397" w:rsidP="00460397">
      <w:pPr>
        <w:ind w:firstLine="0"/>
        <w:jc w:val="left"/>
        <w:rPr>
          <w:lang w:val="en-US"/>
        </w:rPr>
      </w:pPr>
      <w:r w:rsidRPr="00460397">
        <w:rPr>
          <w:lang w:val="en-US"/>
        </w:rPr>
        <w:t xml:space="preserve">    np.savez_compressed(TRAIN_TEST_PATH + 'embedding_matrix.npz', embedding_matrix)</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r>
        <w:rPr>
          <w:lang w:val="en-US"/>
        </w:rPr>
        <w:lastRenderedPageBreak/>
        <w:t>search_pipeline.py</w:t>
      </w:r>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from keras.metrics import Precision, Recall</w:t>
      </w:r>
    </w:p>
    <w:p w14:paraId="1866F0AC" w14:textId="77777777" w:rsidR="008E3F20" w:rsidRPr="008E3F20" w:rsidRDefault="008E3F20" w:rsidP="008E3F20">
      <w:pPr>
        <w:ind w:firstLine="0"/>
        <w:jc w:val="left"/>
        <w:rPr>
          <w:lang w:val="en-US"/>
        </w:rPr>
      </w:pPr>
      <w:r w:rsidRPr="008E3F20">
        <w:rPr>
          <w:lang w:val="en-US"/>
        </w:rPr>
        <w:t>import keras.losses</w:t>
      </w:r>
    </w:p>
    <w:p w14:paraId="402BB832" w14:textId="77777777" w:rsidR="008E3F20" w:rsidRPr="008E3F20" w:rsidRDefault="008E3F20" w:rsidP="008E3F20">
      <w:pPr>
        <w:ind w:firstLine="0"/>
        <w:jc w:val="left"/>
        <w:rPr>
          <w:lang w:val="en-US"/>
        </w:rPr>
      </w:pPr>
      <w:r w:rsidRPr="008E3F20">
        <w:rPr>
          <w:lang w:val="en-US"/>
        </w:rPr>
        <w:t>import numpy as np</w:t>
      </w:r>
    </w:p>
    <w:p w14:paraId="68463B77" w14:textId="77777777" w:rsidR="008E3F20" w:rsidRPr="008E3F20" w:rsidRDefault="008E3F20" w:rsidP="008E3F20">
      <w:pPr>
        <w:ind w:firstLine="0"/>
        <w:jc w:val="left"/>
        <w:rPr>
          <w:lang w:val="en-US"/>
        </w:rPr>
      </w:pPr>
      <w:r w:rsidRPr="008E3F20">
        <w:rPr>
          <w:lang w:val="en-US"/>
        </w:rPr>
        <w:t>from search_engine.processing_data.normalize_functions import preprocess_text</w:t>
      </w:r>
    </w:p>
    <w:p w14:paraId="6964343F" w14:textId="77777777" w:rsidR="008E3F20" w:rsidRPr="008E3F20" w:rsidRDefault="008E3F20" w:rsidP="008E3F20">
      <w:pPr>
        <w:ind w:firstLine="0"/>
        <w:jc w:val="left"/>
        <w:rPr>
          <w:lang w:val="en-US"/>
        </w:rPr>
      </w:pPr>
      <w:r w:rsidRPr="008E3F20">
        <w:rPr>
          <w:lang w:val="en-US"/>
        </w:rPr>
        <w:t>import gensim</w:t>
      </w:r>
    </w:p>
    <w:p w14:paraId="443543EE" w14:textId="77777777" w:rsidR="008E3F20" w:rsidRPr="008E3F20" w:rsidRDefault="008E3F20" w:rsidP="008E3F20">
      <w:pPr>
        <w:ind w:firstLine="0"/>
        <w:jc w:val="left"/>
        <w:rPr>
          <w:lang w:val="en-US"/>
        </w:rPr>
      </w:pPr>
      <w:r w:rsidRPr="008E3F20">
        <w:rPr>
          <w:lang w:val="en-US"/>
        </w:rPr>
        <w:t>import tensorflow as tf</w:t>
      </w:r>
    </w:p>
    <w:p w14:paraId="4A7BE2A5" w14:textId="77777777" w:rsidR="008E3F20" w:rsidRPr="008E3F20" w:rsidRDefault="008E3F20" w:rsidP="008E3F20">
      <w:pPr>
        <w:ind w:firstLine="0"/>
        <w:jc w:val="left"/>
        <w:rPr>
          <w:lang w:val="en-US"/>
        </w:rPr>
      </w:pPr>
      <w:r w:rsidRPr="008E3F20">
        <w:rPr>
          <w:lang w:val="en-US"/>
        </w:rPr>
        <w:t>from keras.models import model_from_json</w:t>
      </w:r>
    </w:p>
    <w:p w14:paraId="0DB29DF9" w14:textId="77777777" w:rsidR="008E3F20" w:rsidRPr="008E3F20" w:rsidRDefault="008E3F20" w:rsidP="008E3F20">
      <w:pPr>
        <w:ind w:firstLine="0"/>
        <w:jc w:val="left"/>
        <w:rPr>
          <w:lang w:val="en-US"/>
        </w:rPr>
      </w:pPr>
      <w:r w:rsidRPr="008E3F20">
        <w:rPr>
          <w:lang w:val="en-US"/>
        </w:rPr>
        <w:t>from sklearn.metrics.pairwise import cosine_similarity</w:t>
      </w:r>
    </w:p>
    <w:p w14:paraId="18631E9E" w14:textId="77777777" w:rsidR="008E3F20" w:rsidRPr="008E3F20" w:rsidRDefault="008E3F20" w:rsidP="008E3F20">
      <w:pPr>
        <w:ind w:firstLine="0"/>
        <w:jc w:val="left"/>
        <w:rPr>
          <w:lang w:val="en-US"/>
        </w:rPr>
      </w:pPr>
      <w:r w:rsidRPr="008E3F20">
        <w:rPr>
          <w:lang w:val="en-US"/>
        </w:rPr>
        <w:t>from keras.preprocessing.sequence import pad_sequences</w:t>
      </w:r>
    </w:p>
    <w:p w14:paraId="2D9A5FFA" w14:textId="77777777" w:rsidR="008E3F20" w:rsidRPr="008E3F20" w:rsidRDefault="008E3F20" w:rsidP="008E3F20">
      <w:pPr>
        <w:ind w:firstLine="0"/>
        <w:jc w:val="left"/>
        <w:rPr>
          <w:lang w:val="en-US"/>
        </w:rPr>
      </w:pPr>
      <w:r w:rsidRPr="008E3F20">
        <w:rPr>
          <w:lang w:val="en-US"/>
        </w:rPr>
        <w:t>from sklearn.feature_extraction.text import TfidfVectorizer</w:t>
      </w:r>
    </w:p>
    <w:p w14:paraId="1660C5BA" w14:textId="77777777" w:rsidR="008E3F20" w:rsidRPr="008E3F20" w:rsidRDefault="008E3F20" w:rsidP="008E3F20">
      <w:pPr>
        <w:ind w:firstLine="0"/>
        <w:jc w:val="left"/>
        <w:rPr>
          <w:lang w:val="en-US"/>
        </w:rPr>
      </w:pPr>
      <w:r w:rsidRPr="008E3F20">
        <w:rPr>
          <w:lang w:val="en-US"/>
        </w:rPr>
        <w:t>from sklearn.preprocessing import MultiLabelBinarizer</w:t>
      </w:r>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import os</w:t>
      </w:r>
    </w:p>
    <w:p w14:paraId="6646202F" w14:textId="77777777" w:rsidR="008E3F20" w:rsidRPr="008E3F20" w:rsidRDefault="008E3F20" w:rsidP="008E3F20">
      <w:pPr>
        <w:ind w:firstLine="0"/>
        <w:jc w:val="left"/>
        <w:rPr>
          <w:lang w:val="en-US"/>
        </w:rPr>
      </w:pPr>
      <w:r w:rsidRPr="008E3F20">
        <w:rPr>
          <w:lang w:val="en-US"/>
        </w:rPr>
        <w:t>import keras.backend as K</w:t>
      </w:r>
    </w:p>
    <w:p w14:paraId="2B4DA030" w14:textId="77777777" w:rsidR="008E3F20" w:rsidRPr="008E3F20" w:rsidRDefault="008E3F20" w:rsidP="008E3F20">
      <w:pPr>
        <w:ind w:firstLine="0"/>
        <w:jc w:val="left"/>
        <w:rPr>
          <w:lang w:val="en-US"/>
        </w:rPr>
      </w:pPr>
      <w:r w:rsidRPr="008E3F20">
        <w:rPr>
          <w:lang w:val="en-US"/>
        </w:rPr>
        <w:t>import nltk</w:t>
      </w:r>
    </w:p>
    <w:p w14:paraId="5C07279B" w14:textId="77777777" w:rsidR="008E3F20" w:rsidRPr="008E3F20" w:rsidRDefault="008E3F20" w:rsidP="008E3F20">
      <w:pPr>
        <w:ind w:firstLine="0"/>
        <w:jc w:val="left"/>
        <w:rPr>
          <w:lang w:val="en-US"/>
        </w:rPr>
      </w:pPr>
      <w:r w:rsidRPr="008E3F20">
        <w:rPr>
          <w:lang w:val="en-US"/>
        </w:rPr>
        <w:t>from logger import get_logger</w:t>
      </w:r>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logger = get_logger()</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r w:rsidRPr="008E3F20">
        <w:rPr>
          <w:lang w:val="en-US"/>
        </w:rPr>
        <w:t>env.read_env()</w:t>
      </w:r>
    </w:p>
    <w:p w14:paraId="6AE09480" w14:textId="77777777" w:rsidR="008E3F20" w:rsidRPr="008E3F20" w:rsidRDefault="008E3F20" w:rsidP="008E3F20">
      <w:pPr>
        <w:ind w:firstLine="0"/>
        <w:jc w:val="left"/>
        <w:rPr>
          <w:lang w:val="en-US"/>
        </w:rPr>
      </w:pPr>
      <w:r w:rsidRPr="008E3F20">
        <w:rPr>
          <w:lang w:val="en-US"/>
        </w:rPr>
        <w:t>FINAL_DATA = env.str("FINAL_DATA")</w:t>
      </w:r>
    </w:p>
    <w:p w14:paraId="44ADDA33" w14:textId="77777777" w:rsidR="008E3F20" w:rsidRPr="008E3F20" w:rsidRDefault="008E3F20" w:rsidP="008E3F20">
      <w:pPr>
        <w:ind w:firstLine="0"/>
        <w:jc w:val="left"/>
        <w:rPr>
          <w:lang w:val="en-US"/>
        </w:rPr>
      </w:pPr>
      <w:r w:rsidRPr="008E3F20">
        <w:rPr>
          <w:lang w:val="en-US"/>
        </w:rPr>
        <w:t>MODELS = env.str("MODELS")</w:t>
      </w:r>
    </w:p>
    <w:p w14:paraId="5C98BF5A" w14:textId="77777777" w:rsidR="008E3F20" w:rsidRPr="008E3F20" w:rsidRDefault="008E3F20" w:rsidP="008E3F20">
      <w:pPr>
        <w:ind w:firstLine="0"/>
        <w:jc w:val="left"/>
        <w:rPr>
          <w:lang w:val="en-US"/>
        </w:rPr>
      </w:pPr>
      <w:r w:rsidRPr="008E3F20">
        <w:rPr>
          <w:lang w:val="en-US"/>
        </w:rPr>
        <w:t>DATA_PATH = env.str("DATA_PATH")</w:t>
      </w:r>
    </w:p>
    <w:p w14:paraId="6AF1BDF4" w14:textId="77777777" w:rsidR="008E3F20" w:rsidRPr="008E3F20" w:rsidRDefault="008E3F20" w:rsidP="008E3F20">
      <w:pPr>
        <w:ind w:firstLine="0"/>
        <w:jc w:val="left"/>
        <w:rPr>
          <w:lang w:val="en-US"/>
        </w:rPr>
      </w:pPr>
      <w:r w:rsidRPr="008E3F20">
        <w:rPr>
          <w:lang w:val="en-US"/>
        </w:rPr>
        <w:t>CATEGORIES_DIRECTORY = DATA_PATH + 'dbc/'</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TRAIN_TEST_PATH = env.str("TRAIN_TEST_PATH")</w:t>
      </w:r>
    </w:p>
    <w:p w14:paraId="605D3F1C" w14:textId="77777777" w:rsidR="008E3F20" w:rsidRPr="008E3F20" w:rsidRDefault="008E3F20" w:rsidP="008E3F20">
      <w:pPr>
        <w:ind w:firstLine="0"/>
        <w:jc w:val="left"/>
        <w:rPr>
          <w:lang w:val="en-US"/>
        </w:rPr>
      </w:pPr>
      <w:r w:rsidRPr="008E3F20">
        <w:rPr>
          <w:lang w:val="en-US"/>
        </w:rPr>
        <w:t>nltk.download('stopwords')</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r w:rsidRPr="008E3F20">
        <w:rPr>
          <w:lang w:val="en-US"/>
        </w:rPr>
        <w:t>df_keys = pd.read_csv(DATA_PATH + 'tags_keys.csv', engine='pyarrow')</w:t>
      </w:r>
    </w:p>
    <w:p w14:paraId="78C39741" w14:textId="77777777" w:rsidR="008E3F20" w:rsidRPr="008E3F20" w:rsidRDefault="008E3F20" w:rsidP="008E3F20">
      <w:pPr>
        <w:ind w:firstLine="0"/>
        <w:jc w:val="left"/>
        <w:rPr>
          <w:lang w:val="en-US"/>
        </w:rPr>
      </w:pPr>
      <w:r w:rsidRPr="008E3F20">
        <w:rPr>
          <w:lang w:val="en-US"/>
        </w:rPr>
        <w:t>title_embeddings = np.load(TRAIN_TEST_PATH + 'embedding_matrix.npz', allow_pickle=True)</w:t>
      </w:r>
    </w:p>
    <w:p w14:paraId="028E89D6" w14:textId="77777777" w:rsidR="008E3F20" w:rsidRPr="008E3F20" w:rsidRDefault="008E3F20" w:rsidP="008E3F20">
      <w:pPr>
        <w:ind w:firstLine="0"/>
        <w:jc w:val="left"/>
        <w:rPr>
          <w:lang w:val="en-US"/>
        </w:rPr>
      </w:pPr>
      <w:r w:rsidRPr="008E3F20">
        <w:rPr>
          <w:lang w:val="en-US"/>
        </w:rPr>
        <w:t>title_embeddings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r w:rsidRPr="008E3F20">
        <w:rPr>
          <w:lang w:val="en-US"/>
        </w:rPr>
        <w:t>model_tags = pickle.load(open(MODELS + 'model_tags.pkl', 'rb'))</w:t>
      </w:r>
    </w:p>
    <w:p w14:paraId="4D3316EB" w14:textId="77777777" w:rsidR="008E3F20" w:rsidRPr="008E3F20" w:rsidRDefault="008E3F20" w:rsidP="008E3F20">
      <w:pPr>
        <w:ind w:firstLine="0"/>
        <w:jc w:val="left"/>
        <w:rPr>
          <w:lang w:val="en-US"/>
        </w:rPr>
      </w:pPr>
      <w:r w:rsidRPr="008E3F20">
        <w:rPr>
          <w:lang w:val="en-US"/>
        </w:rPr>
        <w:t>mlb = pickle.load(open(MODELS + 'mlb.pkl', 'rb'))</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r w:rsidRPr="008E3F20">
        <w:rPr>
          <w:lang w:val="en-US"/>
        </w:rPr>
        <w:t>dict_of_dfs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for file in os.scandir(CATEGORIES_DIRECTORY):</w:t>
      </w:r>
    </w:p>
    <w:p w14:paraId="62B4C21E" w14:textId="77777777" w:rsidR="008E3F20" w:rsidRPr="008E3F20" w:rsidRDefault="008E3F20" w:rsidP="008E3F20">
      <w:pPr>
        <w:ind w:firstLine="0"/>
        <w:jc w:val="left"/>
        <w:rPr>
          <w:lang w:val="en-US"/>
        </w:rPr>
      </w:pPr>
      <w:r w:rsidRPr="008E3F20">
        <w:rPr>
          <w:lang w:val="en-US"/>
        </w:rPr>
        <w:t xml:space="preserve">    if file.is_file():</w:t>
      </w:r>
    </w:p>
    <w:p w14:paraId="4B87DFC6" w14:textId="77777777" w:rsidR="008E3F20" w:rsidRPr="008E3F20" w:rsidRDefault="008E3F20" w:rsidP="008E3F20">
      <w:pPr>
        <w:ind w:firstLine="0"/>
        <w:jc w:val="left"/>
        <w:rPr>
          <w:lang w:val="en-US"/>
        </w:rPr>
      </w:pPr>
      <w:r w:rsidRPr="008E3F20">
        <w:rPr>
          <w:lang w:val="en-US"/>
        </w:rPr>
        <w:t xml:space="preserve">        df = pd.read_csv(file.path, engine='pyarrow')</w:t>
      </w:r>
    </w:p>
    <w:p w14:paraId="36A097D5" w14:textId="77777777" w:rsidR="008E3F20" w:rsidRPr="008E3F20" w:rsidRDefault="008E3F20" w:rsidP="008E3F20">
      <w:pPr>
        <w:ind w:firstLine="0"/>
        <w:jc w:val="left"/>
        <w:rPr>
          <w:lang w:val="en-US"/>
        </w:rPr>
      </w:pPr>
      <w:r w:rsidRPr="008E3F20">
        <w:rPr>
          <w:lang w:val="en-US"/>
        </w:rPr>
        <w:t xml:space="preserve">        dict_of_dfs[file.name[:-4]] = df</w:t>
      </w:r>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def encode_tags(list_of_tags: list, keys: pd.DataFrame):</w:t>
      </w:r>
    </w:p>
    <w:p w14:paraId="77D453B2" w14:textId="77777777" w:rsidR="008E3F20" w:rsidRPr="008E3F20" w:rsidRDefault="008E3F20" w:rsidP="008E3F20">
      <w:pPr>
        <w:ind w:firstLine="0"/>
        <w:jc w:val="left"/>
        <w:rPr>
          <w:lang w:val="en-US"/>
        </w:rPr>
      </w:pPr>
      <w:r w:rsidRPr="008E3F20">
        <w:rPr>
          <w:lang w:val="en-US"/>
        </w:rPr>
        <w:t xml:space="preserve">    new_l = []</w:t>
      </w:r>
    </w:p>
    <w:p w14:paraId="279BC794" w14:textId="77777777" w:rsidR="008E3F20" w:rsidRPr="008E3F20" w:rsidRDefault="008E3F20" w:rsidP="008E3F20">
      <w:pPr>
        <w:ind w:firstLine="0"/>
        <w:jc w:val="left"/>
        <w:rPr>
          <w:lang w:val="en-US"/>
        </w:rPr>
      </w:pPr>
      <w:r w:rsidRPr="008E3F20">
        <w:rPr>
          <w:lang w:val="en-US"/>
        </w:rPr>
        <w:t xml:space="preserve">    for k in list_of_tags:</w:t>
      </w:r>
    </w:p>
    <w:p w14:paraId="1E44529B" w14:textId="77777777" w:rsidR="008E3F20" w:rsidRPr="008E3F20" w:rsidRDefault="008E3F20" w:rsidP="008E3F20">
      <w:pPr>
        <w:ind w:firstLine="0"/>
        <w:jc w:val="left"/>
        <w:rPr>
          <w:lang w:val="en-US"/>
        </w:rPr>
      </w:pPr>
      <w:r w:rsidRPr="008E3F20">
        <w:rPr>
          <w:lang w:val="en-US"/>
        </w:rPr>
        <w:t xml:space="preserve">        if k in keys.tag.values:</w:t>
      </w:r>
    </w:p>
    <w:p w14:paraId="3E21D5FB" w14:textId="77777777" w:rsidR="008E3F20" w:rsidRPr="008E3F20" w:rsidRDefault="008E3F20" w:rsidP="008E3F20">
      <w:pPr>
        <w:ind w:firstLine="0"/>
        <w:jc w:val="left"/>
        <w:rPr>
          <w:lang w:val="en-US"/>
        </w:rPr>
      </w:pPr>
      <w:r w:rsidRPr="008E3F20">
        <w:rPr>
          <w:lang w:val="en-US"/>
        </w:rPr>
        <w:t xml:space="preserve">            new_l.append(keys[keys.tag == k].code.values[0])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new_l</w:t>
      </w:r>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def get_category_df(list_of_tags, num_of_tags):</w:t>
      </w:r>
    </w:p>
    <w:p w14:paraId="0B8E88DE" w14:textId="77777777" w:rsidR="008E3F20" w:rsidRPr="008E3F20" w:rsidRDefault="008E3F20" w:rsidP="008E3F20">
      <w:pPr>
        <w:ind w:firstLine="0"/>
        <w:jc w:val="left"/>
        <w:rPr>
          <w:lang w:val="en-US"/>
        </w:rPr>
      </w:pPr>
      <w:r w:rsidRPr="008E3F20">
        <w:rPr>
          <w:lang w:val="en-US"/>
        </w:rPr>
        <w:t xml:space="preserve">    t = encode_tags(list_of_tags, df_keys)</w:t>
      </w:r>
    </w:p>
    <w:p w14:paraId="762553AF" w14:textId="77777777" w:rsidR="008E3F20" w:rsidRPr="008E3F20" w:rsidRDefault="008E3F20" w:rsidP="008E3F20">
      <w:pPr>
        <w:ind w:firstLine="0"/>
        <w:jc w:val="left"/>
        <w:rPr>
          <w:lang w:val="en-US"/>
        </w:rPr>
      </w:pPr>
      <w:r w:rsidRPr="008E3F20">
        <w:rPr>
          <w:lang w:val="en-US"/>
        </w:rPr>
        <w:t xml:space="preserve">    tags = mlb.transform([t, []])</w:t>
      </w:r>
    </w:p>
    <w:p w14:paraId="110852C5" w14:textId="77777777" w:rsidR="008E3F20" w:rsidRPr="008E3F20" w:rsidRDefault="008E3F20" w:rsidP="008E3F20">
      <w:pPr>
        <w:ind w:firstLine="0"/>
        <w:jc w:val="left"/>
        <w:rPr>
          <w:lang w:val="en-US"/>
        </w:rPr>
      </w:pPr>
      <w:r w:rsidRPr="008E3F20">
        <w:rPr>
          <w:lang w:val="en-US"/>
        </w:rPr>
        <w:t xml:space="preserve">    full_res = list(model_tags.predict_proba(tags)[0])</w:t>
      </w:r>
    </w:p>
    <w:p w14:paraId="075BFC27" w14:textId="77777777" w:rsidR="008E3F20" w:rsidRPr="008E3F20" w:rsidRDefault="008E3F20" w:rsidP="008E3F20">
      <w:pPr>
        <w:ind w:firstLine="0"/>
        <w:jc w:val="left"/>
        <w:rPr>
          <w:lang w:val="en-US"/>
        </w:rPr>
      </w:pPr>
      <w:r w:rsidRPr="008E3F20">
        <w:rPr>
          <w:lang w:val="en-US"/>
        </w:rPr>
        <w:t xml:space="preserve">    if max(full_res) &lt; 0.95:</w:t>
      </w:r>
    </w:p>
    <w:p w14:paraId="6EE51A90" w14:textId="77777777" w:rsidR="008E3F20" w:rsidRPr="008E3F20" w:rsidRDefault="008E3F20" w:rsidP="008E3F20">
      <w:pPr>
        <w:ind w:firstLine="0"/>
        <w:jc w:val="left"/>
        <w:rPr>
          <w:lang w:val="en-US"/>
        </w:rPr>
      </w:pPr>
      <w:r w:rsidRPr="008E3F20">
        <w:rPr>
          <w:lang w:val="en-US"/>
        </w:rPr>
        <w:t xml:space="preserve">        res = [model_tags.classes_[full_res.index(c)] for c in sorted(full_res)[-num_of_tags:]]</w:t>
      </w:r>
    </w:p>
    <w:p w14:paraId="66390191" w14:textId="77777777" w:rsidR="008E3F20" w:rsidRPr="008E3F20" w:rsidRDefault="008E3F20" w:rsidP="008E3F20">
      <w:pPr>
        <w:ind w:firstLine="0"/>
        <w:jc w:val="left"/>
        <w:rPr>
          <w:lang w:val="en-US"/>
        </w:rPr>
      </w:pPr>
      <w:r w:rsidRPr="008E3F20">
        <w:rPr>
          <w:lang w:val="en-US"/>
        </w:rPr>
        <w:t xml:space="preserve">        return pd.concat([dict_of_dfs[i] for i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model_tags.classes_[full_res.index(max(full_res))]</w:t>
      </w:r>
    </w:p>
    <w:p w14:paraId="05C738B1" w14:textId="77777777" w:rsidR="008E3F20" w:rsidRPr="008E3F20" w:rsidRDefault="008E3F20" w:rsidP="008E3F20">
      <w:pPr>
        <w:ind w:firstLine="0"/>
        <w:jc w:val="left"/>
        <w:rPr>
          <w:lang w:val="en-US"/>
        </w:rPr>
      </w:pPr>
      <w:r w:rsidRPr="008E3F20">
        <w:rPr>
          <w:lang w:val="en-US"/>
        </w:rPr>
        <w:t xml:space="preserve">        return dict_of_dfs[res]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f1_metric(y_true, y_pred):</w:t>
      </w:r>
    </w:p>
    <w:p w14:paraId="5CAA9D76" w14:textId="77777777" w:rsidR="008E3F20" w:rsidRPr="008E3F20" w:rsidRDefault="008E3F20" w:rsidP="008E3F20">
      <w:pPr>
        <w:ind w:firstLine="0"/>
        <w:jc w:val="left"/>
        <w:rPr>
          <w:lang w:val="en-US"/>
        </w:rPr>
      </w:pPr>
      <w:r w:rsidRPr="008E3F20">
        <w:rPr>
          <w:lang w:val="en-US"/>
        </w:rPr>
        <w:t xml:space="preserve">    true_positives = K.sum(K.round(K.clip(y_true * y_pred, 0, 1)))</w:t>
      </w:r>
    </w:p>
    <w:p w14:paraId="1867ABB6" w14:textId="77777777" w:rsidR="008E3F20" w:rsidRPr="008E3F20" w:rsidRDefault="008E3F20" w:rsidP="008E3F20">
      <w:pPr>
        <w:ind w:firstLine="0"/>
        <w:jc w:val="left"/>
        <w:rPr>
          <w:lang w:val="en-US"/>
        </w:rPr>
      </w:pPr>
      <w:r w:rsidRPr="008E3F20">
        <w:rPr>
          <w:lang w:val="en-US"/>
        </w:rPr>
        <w:t xml:space="preserve">    possible_positives = K.sum(K.round(K.clip(y_true, 0, 1)))</w:t>
      </w:r>
    </w:p>
    <w:p w14:paraId="5C33118C" w14:textId="77777777" w:rsidR="008E3F20" w:rsidRPr="008E3F20" w:rsidRDefault="008E3F20" w:rsidP="008E3F20">
      <w:pPr>
        <w:ind w:firstLine="0"/>
        <w:jc w:val="left"/>
        <w:rPr>
          <w:lang w:val="en-US"/>
        </w:rPr>
      </w:pPr>
      <w:r w:rsidRPr="008E3F20">
        <w:rPr>
          <w:lang w:val="en-US"/>
        </w:rPr>
        <w:t xml:space="preserve">    predicted_positives = K.sum(K.round(K.clip(y_pred, 0, 1)))</w:t>
      </w:r>
    </w:p>
    <w:p w14:paraId="2E351D0C" w14:textId="77777777" w:rsidR="008E3F20" w:rsidRPr="008E3F20" w:rsidRDefault="008E3F20" w:rsidP="008E3F20">
      <w:pPr>
        <w:ind w:firstLine="0"/>
        <w:jc w:val="left"/>
        <w:rPr>
          <w:lang w:val="en-US"/>
        </w:rPr>
      </w:pPr>
      <w:r w:rsidRPr="008E3F20">
        <w:rPr>
          <w:lang w:val="en-US"/>
        </w:rPr>
        <w:t xml:space="preserve">    precision = true_positives / (predicted_positives + K.epsilon())</w:t>
      </w:r>
    </w:p>
    <w:p w14:paraId="46A8327F" w14:textId="77777777" w:rsidR="008E3F20" w:rsidRPr="008E3F20" w:rsidRDefault="008E3F20" w:rsidP="008E3F20">
      <w:pPr>
        <w:ind w:firstLine="0"/>
        <w:jc w:val="left"/>
        <w:rPr>
          <w:lang w:val="en-US"/>
        </w:rPr>
      </w:pPr>
      <w:r w:rsidRPr="008E3F20">
        <w:rPr>
          <w:lang w:val="en-US"/>
        </w:rPr>
        <w:t xml:space="preserve">    recall = true_positives / (possible_positives + K.epsilon())</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K.epsilon())</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def multitask_loss(y_true, y_pred):</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y_pred = K.clip(y_pred, K.epsilon(), 1 - K.epsilon())  # K.epsilon()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K.mean(K.sum(-y_true * K.log(y_pred) - (1 - y_true) * K.log(1 - y_pred),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def load_tag_encoder():</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"rb") as final_tag:  # Unpickling</w:t>
      </w:r>
    </w:p>
    <w:p w14:paraId="46B5F665" w14:textId="77777777" w:rsidR="008E3F20" w:rsidRPr="008E3F20" w:rsidRDefault="008E3F20" w:rsidP="008E3F20">
      <w:pPr>
        <w:ind w:firstLine="0"/>
        <w:jc w:val="left"/>
        <w:rPr>
          <w:lang w:val="en-US"/>
        </w:rPr>
      </w:pPr>
      <w:r w:rsidRPr="008E3F20">
        <w:rPr>
          <w:lang w:val="en-US"/>
        </w:rPr>
        <w:t xml:space="preserve">        final_tag_data = pickle.load(final_tag)</w:t>
      </w:r>
    </w:p>
    <w:p w14:paraId="4DBA646C" w14:textId="77777777" w:rsidR="008E3F20" w:rsidRPr="008E3F20" w:rsidRDefault="008E3F20" w:rsidP="008E3F20">
      <w:pPr>
        <w:ind w:firstLine="0"/>
        <w:jc w:val="left"/>
        <w:rPr>
          <w:lang w:val="en-US"/>
        </w:rPr>
      </w:pPr>
      <w:r w:rsidRPr="008E3F20">
        <w:rPr>
          <w:lang w:val="en-US"/>
        </w:rPr>
        <w:t xml:space="preserve">    tag_encode = MultiLabelBinarizer()</w:t>
      </w:r>
    </w:p>
    <w:p w14:paraId="02AB5403" w14:textId="77777777" w:rsidR="008E3F20" w:rsidRPr="008E3F20" w:rsidRDefault="008E3F20" w:rsidP="008E3F20">
      <w:pPr>
        <w:ind w:firstLine="0"/>
        <w:jc w:val="left"/>
        <w:rPr>
          <w:lang w:val="en-US"/>
        </w:rPr>
      </w:pPr>
      <w:r w:rsidRPr="008E3F20">
        <w:rPr>
          <w:lang w:val="en-US"/>
        </w:rPr>
        <w:t xml:space="preserve">    tags_encoded = tag_encode.fit_transform(final_tag_data)</w:t>
      </w:r>
    </w:p>
    <w:p w14:paraId="01C2A33A" w14:textId="77777777" w:rsidR="008E3F20" w:rsidRPr="008E3F20" w:rsidRDefault="008E3F20" w:rsidP="008E3F20">
      <w:pPr>
        <w:ind w:firstLine="0"/>
        <w:jc w:val="left"/>
        <w:rPr>
          <w:lang w:val="en-US"/>
        </w:rPr>
      </w:pPr>
      <w:r w:rsidRPr="008E3F20">
        <w:rPr>
          <w:lang w:val="en-US"/>
        </w:rPr>
        <w:t xml:space="preserve">    return tag_encode</w:t>
      </w:r>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def predict_tags(text, num_of_tags):</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x_test = pad_sequences(tokenizer.texts_to_sequences([text]), maxlen=MAX_SEQUENCE_LENGTH)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model.predict([x_test])[0]</w:t>
      </w:r>
    </w:p>
    <w:p w14:paraId="45D9604B" w14:textId="77777777" w:rsidR="008E3F20" w:rsidRPr="008E3F20" w:rsidRDefault="008E3F20" w:rsidP="008E3F20">
      <w:pPr>
        <w:ind w:firstLine="0"/>
        <w:jc w:val="left"/>
        <w:rPr>
          <w:lang w:val="en-US"/>
        </w:rPr>
      </w:pPr>
      <w:r w:rsidRPr="008E3F20">
        <w:rPr>
          <w:lang w:val="en-US"/>
        </w:rPr>
        <w:t xml:space="preserve">    pr_sort = np.sort(prediction)</w:t>
      </w:r>
    </w:p>
    <w:p w14:paraId="3F4FEF71" w14:textId="77777777" w:rsidR="008E3F20" w:rsidRPr="008E3F20" w:rsidRDefault="008E3F20" w:rsidP="008E3F20">
      <w:pPr>
        <w:ind w:firstLine="0"/>
        <w:jc w:val="left"/>
        <w:rPr>
          <w:lang w:val="en-US"/>
        </w:rPr>
      </w:pPr>
      <w:r w:rsidRPr="008E3F20">
        <w:rPr>
          <w:lang w:val="en-US"/>
        </w:rPr>
        <w:t xml:space="preserve">    for i,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pr_sort[-num_of_tags:]:</w:t>
      </w:r>
    </w:p>
    <w:p w14:paraId="6C649A4C" w14:textId="77777777" w:rsidR="008E3F20" w:rsidRPr="008E3F20" w:rsidRDefault="008E3F20" w:rsidP="008E3F20">
      <w:pPr>
        <w:ind w:firstLine="0"/>
        <w:jc w:val="left"/>
        <w:rPr>
          <w:lang w:val="en-US"/>
        </w:rPr>
      </w:pPr>
      <w:r w:rsidRPr="008E3F20">
        <w:rPr>
          <w:lang w:val="en-US"/>
        </w:rPr>
        <w:t xml:space="preserve">            prediction[i]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prediction[i] = 0</w:t>
      </w:r>
    </w:p>
    <w:p w14:paraId="50567DAD" w14:textId="77777777" w:rsidR="008E3F20" w:rsidRPr="008E3F20" w:rsidRDefault="008E3F20" w:rsidP="008E3F20">
      <w:pPr>
        <w:ind w:firstLine="0"/>
        <w:jc w:val="left"/>
        <w:rPr>
          <w:lang w:val="en-US"/>
        </w:rPr>
      </w:pPr>
      <w:r w:rsidRPr="008E3F20">
        <w:rPr>
          <w:lang w:val="en-US"/>
        </w:rPr>
        <w:t xml:space="preserve">    tags = tag_encoder.inverse_transform(np.array([prediction]))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r w:rsidRPr="008E3F20">
        <w:rPr>
          <w:lang w:val="en-US"/>
        </w:rPr>
        <w:lastRenderedPageBreak/>
        <w:t>tag_encoder = load_tag_encoder()</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'rb') as tokenizer_file:</w:t>
      </w:r>
    </w:p>
    <w:p w14:paraId="643AB80F" w14:textId="77777777" w:rsidR="008E3F20" w:rsidRPr="008E3F20" w:rsidRDefault="008E3F20" w:rsidP="008E3F20">
      <w:pPr>
        <w:ind w:firstLine="0"/>
        <w:jc w:val="left"/>
        <w:rPr>
          <w:lang w:val="en-US"/>
        </w:rPr>
      </w:pPr>
      <w:r w:rsidRPr="008E3F20">
        <w:rPr>
          <w:lang w:val="en-US"/>
        </w:rPr>
        <w:t xml:space="preserve">    tokenizer = pickle.load(tokenizer_file)</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r w:rsidRPr="008E3F20">
        <w:rPr>
          <w:lang w:val="en-US"/>
        </w:rPr>
        <w:t>keras.losses.multitask_loss = multitask_loss</w:t>
      </w:r>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'stack.json', 'r') as json_file:</w:t>
      </w:r>
    </w:p>
    <w:p w14:paraId="70010536" w14:textId="77777777" w:rsidR="008E3F20" w:rsidRPr="008E3F20" w:rsidRDefault="008E3F20" w:rsidP="008E3F20">
      <w:pPr>
        <w:ind w:firstLine="0"/>
        <w:jc w:val="left"/>
        <w:rPr>
          <w:lang w:val="en-US"/>
        </w:rPr>
      </w:pPr>
      <w:r w:rsidRPr="008E3F20">
        <w:rPr>
          <w:lang w:val="en-US"/>
        </w:rPr>
        <w:t xml:space="preserve">    loaded_model_json = json_file.read()</w:t>
      </w:r>
    </w:p>
    <w:p w14:paraId="7231D7CF" w14:textId="77777777" w:rsidR="008E3F20" w:rsidRPr="008E3F20" w:rsidRDefault="008E3F20" w:rsidP="008E3F20">
      <w:pPr>
        <w:ind w:firstLine="0"/>
        <w:jc w:val="left"/>
        <w:rPr>
          <w:lang w:val="en-US"/>
        </w:rPr>
      </w:pPr>
      <w:r w:rsidRPr="008E3F20">
        <w:rPr>
          <w:lang w:val="en-US"/>
        </w:rPr>
        <w:t xml:space="preserve">    model = model_from_json(loaded_model_json,</w:t>
      </w:r>
    </w:p>
    <w:p w14:paraId="7D310F51" w14:textId="77777777" w:rsidR="008E3F20" w:rsidRPr="008E3F20" w:rsidRDefault="008E3F20" w:rsidP="008E3F20">
      <w:pPr>
        <w:ind w:firstLine="0"/>
        <w:jc w:val="left"/>
        <w:rPr>
          <w:lang w:val="en-US"/>
        </w:rPr>
      </w:pPr>
      <w:r w:rsidRPr="008E3F20">
        <w:rPr>
          <w:lang w:val="en-US"/>
        </w:rPr>
        <w:t xml:space="preserve">                            custom_objects={'f1': f1_metric, 'recall': Recall, 'precision': Precision})</w:t>
      </w:r>
    </w:p>
    <w:p w14:paraId="5E257EA6" w14:textId="77777777" w:rsidR="008E3F20" w:rsidRPr="008E3F20" w:rsidRDefault="008E3F20" w:rsidP="008E3F20">
      <w:pPr>
        <w:ind w:firstLine="0"/>
        <w:jc w:val="left"/>
        <w:rPr>
          <w:lang w:val="en-US"/>
        </w:rPr>
      </w:pPr>
      <w:r w:rsidRPr="008E3F20">
        <w:rPr>
          <w:lang w:val="en-US"/>
        </w:rPr>
        <w:t># load weights into new model</w:t>
      </w:r>
    </w:p>
    <w:p w14:paraId="5F78999E" w14:textId="77777777" w:rsidR="008E3F20" w:rsidRPr="008E3F20" w:rsidRDefault="008E3F20" w:rsidP="008E3F20">
      <w:pPr>
        <w:ind w:firstLine="0"/>
        <w:jc w:val="left"/>
        <w:rPr>
          <w:lang w:val="en-US"/>
        </w:rPr>
      </w:pPr>
      <w:r w:rsidRPr="008E3F20">
        <w:rPr>
          <w:lang w:val="en-US"/>
        </w:rPr>
        <w:t>model.load_weights(MODELS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def question_to_vec(question, embeddings, dim=300):</w:t>
      </w:r>
    </w:p>
    <w:p w14:paraId="6A01D95C" w14:textId="77777777" w:rsidR="008E3F20" w:rsidRPr="008E3F20" w:rsidRDefault="008E3F20" w:rsidP="008E3F20">
      <w:pPr>
        <w:ind w:firstLine="0"/>
        <w:jc w:val="left"/>
        <w:rPr>
          <w:lang w:val="en-US"/>
        </w:rPr>
      </w:pPr>
      <w:r w:rsidRPr="008E3F20">
        <w:rPr>
          <w:lang w:val="en-US"/>
        </w:rPr>
        <w:t xml:space="preserve">    question_embedding = np.zeros(dim)</w:t>
      </w:r>
    </w:p>
    <w:p w14:paraId="63FC9F72" w14:textId="77777777" w:rsidR="008E3F20" w:rsidRPr="008E3F20" w:rsidRDefault="008E3F20" w:rsidP="008E3F20">
      <w:pPr>
        <w:ind w:firstLine="0"/>
        <w:jc w:val="left"/>
        <w:rPr>
          <w:lang w:val="en-US"/>
        </w:rPr>
      </w:pPr>
      <w:r w:rsidRPr="008E3F20">
        <w:rPr>
          <w:lang w:val="en-US"/>
        </w:rPr>
        <w:t xml:space="preserve">    valid_words = 0</w:t>
      </w:r>
    </w:p>
    <w:p w14:paraId="6D7DD05F" w14:textId="77777777" w:rsidR="008E3F20" w:rsidRPr="008E3F20" w:rsidRDefault="008E3F20" w:rsidP="008E3F20">
      <w:pPr>
        <w:ind w:firstLine="0"/>
        <w:jc w:val="left"/>
        <w:rPr>
          <w:lang w:val="en-US"/>
        </w:rPr>
      </w:pPr>
      <w:r w:rsidRPr="008E3F20">
        <w:rPr>
          <w:lang w:val="en-US"/>
        </w:rPr>
        <w:t xml:space="preserve">    for word in question.split(' '):</w:t>
      </w:r>
    </w:p>
    <w:p w14:paraId="0EAFC54D" w14:textId="77777777" w:rsidR="008E3F20" w:rsidRPr="008E3F20" w:rsidRDefault="008E3F20" w:rsidP="008E3F20">
      <w:pPr>
        <w:ind w:firstLine="0"/>
        <w:jc w:val="left"/>
        <w:rPr>
          <w:lang w:val="en-US"/>
        </w:rPr>
      </w:pPr>
      <w:r w:rsidRPr="008E3F20">
        <w:rPr>
          <w:lang w:val="en-US"/>
        </w:rPr>
        <w:t xml:space="preserve">        if word in embeddings.wv.index_to_key:</w:t>
      </w:r>
    </w:p>
    <w:p w14:paraId="0830C6F6" w14:textId="77777777" w:rsidR="008E3F20" w:rsidRPr="008E3F20" w:rsidRDefault="008E3F20" w:rsidP="008E3F20">
      <w:pPr>
        <w:ind w:firstLine="0"/>
        <w:jc w:val="left"/>
        <w:rPr>
          <w:lang w:val="en-US"/>
        </w:rPr>
      </w:pPr>
      <w:r w:rsidRPr="008E3F20">
        <w:rPr>
          <w:lang w:val="en-US"/>
        </w:rPr>
        <w:t xml:space="preserve">            valid_words += 1</w:t>
      </w:r>
    </w:p>
    <w:p w14:paraId="524D7062" w14:textId="77777777" w:rsidR="008E3F20" w:rsidRPr="008E3F20" w:rsidRDefault="008E3F20" w:rsidP="008E3F20">
      <w:pPr>
        <w:ind w:firstLine="0"/>
        <w:jc w:val="left"/>
        <w:rPr>
          <w:lang w:val="en-US"/>
        </w:rPr>
      </w:pPr>
      <w:r w:rsidRPr="008E3F20">
        <w:rPr>
          <w:lang w:val="en-US"/>
        </w:rPr>
        <w:t xml:space="preserve">            question_embedding += embeddings.syn1neg[embeddings.wv.key_to_index[word]]</w:t>
      </w:r>
    </w:p>
    <w:p w14:paraId="7FDD2F19" w14:textId="77777777" w:rsidR="008E3F20" w:rsidRPr="008E3F20" w:rsidRDefault="008E3F20" w:rsidP="008E3F20">
      <w:pPr>
        <w:ind w:firstLine="0"/>
        <w:jc w:val="left"/>
        <w:rPr>
          <w:lang w:val="en-US"/>
        </w:rPr>
      </w:pPr>
      <w:r w:rsidRPr="008E3F20">
        <w:rPr>
          <w:lang w:val="en-US"/>
        </w:rPr>
        <w:t xml:space="preserve">    if valid_words &gt; 0:</w:t>
      </w:r>
    </w:p>
    <w:p w14:paraId="6364C791" w14:textId="77777777" w:rsidR="008E3F20" w:rsidRPr="008E3F20" w:rsidRDefault="008E3F20" w:rsidP="008E3F20">
      <w:pPr>
        <w:ind w:firstLine="0"/>
        <w:jc w:val="left"/>
        <w:rPr>
          <w:lang w:val="en-US"/>
        </w:rPr>
      </w:pPr>
      <w:r w:rsidRPr="008E3F20">
        <w:rPr>
          <w:lang w:val="en-US"/>
        </w:rPr>
        <w:t xml:space="preserve">        return question_embedding / valid_words</w:t>
      </w:r>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question_embedding</w:t>
      </w:r>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def most_common(string, tags):</w:t>
      </w:r>
    </w:p>
    <w:p w14:paraId="76DC8B49" w14:textId="77777777" w:rsidR="008E3F20" w:rsidRPr="008E3F20" w:rsidRDefault="008E3F20" w:rsidP="008E3F20">
      <w:pPr>
        <w:ind w:firstLine="0"/>
        <w:jc w:val="left"/>
        <w:rPr>
          <w:lang w:val="en-US"/>
        </w:rPr>
      </w:pPr>
      <w:r w:rsidRPr="008E3F20">
        <w:rPr>
          <w:lang w:val="en-US"/>
        </w:rPr>
        <w:t xml:space="preserve">    tag_list = string.split('|')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i in tag_list:</w:t>
      </w:r>
    </w:p>
    <w:p w14:paraId="68DFD5FD" w14:textId="77777777" w:rsidR="008E3F20" w:rsidRPr="008E3F20" w:rsidRDefault="008E3F20" w:rsidP="008E3F20">
      <w:pPr>
        <w:ind w:firstLine="0"/>
        <w:jc w:val="left"/>
        <w:rPr>
          <w:lang w:val="en-US"/>
        </w:rPr>
      </w:pPr>
      <w:r w:rsidRPr="008E3F20">
        <w:rPr>
          <w:lang w:val="en-US"/>
        </w:rPr>
        <w:t xml:space="preserve">        if i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def search_results(search_string, num_results):</w:t>
      </w:r>
    </w:p>
    <w:p w14:paraId="65E80073" w14:textId="77777777" w:rsidR="008E3F20" w:rsidRPr="008E3F20" w:rsidRDefault="008E3F20" w:rsidP="008E3F20">
      <w:pPr>
        <w:ind w:firstLine="0"/>
        <w:jc w:val="left"/>
        <w:rPr>
          <w:lang w:val="en-US"/>
        </w:rPr>
      </w:pPr>
      <w:r w:rsidRPr="008E3F20">
        <w:rPr>
          <w:lang w:val="en-US"/>
        </w:rPr>
        <w:t xml:space="preserve">    # preprocessing the input search string</w:t>
      </w:r>
    </w:p>
    <w:p w14:paraId="1066261B" w14:textId="77777777" w:rsidR="008E3F20" w:rsidRPr="008E3F20" w:rsidRDefault="008E3F20" w:rsidP="008E3F20">
      <w:pPr>
        <w:ind w:firstLine="0"/>
        <w:jc w:val="left"/>
        <w:rPr>
          <w:lang w:val="en-US"/>
        </w:rPr>
      </w:pPr>
      <w:r w:rsidRPr="008E3F20">
        <w:rPr>
          <w:lang w:val="en-US"/>
        </w:rPr>
        <w:t xml:space="preserve">    search_string = preprocess_text(search_string)</w:t>
      </w:r>
    </w:p>
    <w:p w14:paraId="39D0839F" w14:textId="77777777" w:rsidR="008E3F20" w:rsidRPr="008E3F20" w:rsidRDefault="008E3F20" w:rsidP="008E3F20">
      <w:pPr>
        <w:ind w:firstLine="0"/>
        <w:jc w:val="left"/>
        <w:rPr>
          <w:lang w:val="en-US"/>
        </w:rPr>
      </w:pPr>
      <w:r w:rsidRPr="008E3F20">
        <w:rPr>
          <w:lang w:val="en-US"/>
        </w:rPr>
        <w:t xml:space="preserve">    search_vect = np.array([question_to_vec(search_string,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list(predict_tags(search_string,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preprocessed_data = get_category_df(tags,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search_res = []</w:t>
      </w:r>
    </w:p>
    <w:p w14:paraId="3D5DE2F9" w14:textId="77777777" w:rsidR="008E3F20" w:rsidRPr="008E3F20" w:rsidRDefault="008E3F20" w:rsidP="008E3F20">
      <w:pPr>
        <w:ind w:firstLine="0"/>
        <w:jc w:val="left"/>
        <w:rPr>
          <w:lang w:val="en-US"/>
        </w:rPr>
      </w:pPr>
      <w:r w:rsidRPr="008E3F20">
        <w:rPr>
          <w:lang w:val="en-US"/>
        </w:rPr>
        <w:t xml:space="preserve">    all_title_embeddings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preprocessed_data['common_tags_num'] = preprocessed_data['tags'].apply(lambda x: most_common(x, tags))</w:t>
      </w:r>
    </w:p>
    <w:p w14:paraId="1D26D8CE" w14:textId="77777777" w:rsidR="008E3F20" w:rsidRPr="008E3F20" w:rsidRDefault="008E3F20" w:rsidP="008E3F20">
      <w:pPr>
        <w:ind w:firstLine="0"/>
        <w:jc w:val="left"/>
        <w:rPr>
          <w:lang w:val="en-US"/>
        </w:rPr>
      </w:pPr>
      <w:r w:rsidRPr="008E3F20">
        <w:rPr>
          <w:lang w:val="en-US"/>
        </w:rPr>
        <w:t xml:space="preserve">    preprocessed_data.sort_values(by=['common_tags_num'], inplace=True)</w:t>
      </w:r>
    </w:p>
    <w:p w14:paraId="76580E48" w14:textId="77777777" w:rsidR="008E3F20" w:rsidRPr="008E3F20" w:rsidRDefault="008E3F20" w:rsidP="008E3F20">
      <w:pPr>
        <w:ind w:firstLine="0"/>
        <w:jc w:val="left"/>
        <w:rPr>
          <w:lang w:val="en-US"/>
        </w:rPr>
      </w:pPr>
      <w:r w:rsidRPr="008E3F20">
        <w:rPr>
          <w:lang w:val="en-US"/>
        </w:rPr>
        <w:t xml:space="preserve">    preprocessed_data = preprocessed_data[-500:]</w:t>
      </w:r>
    </w:p>
    <w:p w14:paraId="2B28C9E2" w14:textId="77777777" w:rsidR="008E3F20" w:rsidRPr="008E3F20" w:rsidRDefault="008E3F20" w:rsidP="008E3F20">
      <w:pPr>
        <w:ind w:firstLine="0"/>
        <w:jc w:val="left"/>
        <w:rPr>
          <w:lang w:val="en-US"/>
        </w:rPr>
      </w:pPr>
      <w:r w:rsidRPr="008E3F20">
        <w:rPr>
          <w:lang w:val="en-US"/>
        </w:rPr>
        <w:t xml:space="preserve">    preprocessed_data.drop_duplicates(inplace=True)</w:t>
      </w:r>
    </w:p>
    <w:p w14:paraId="56D5A1F7" w14:textId="77777777" w:rsidR="008E3F20" w:rsidRPr="008E3F20" w:rsidRDefault="008E3F20" w:rsidP="008E3F20">
      <w:pPr>
        <w:ind w:firstLine="0"/>
        <w:jc w:val="left"/>
        <w:rPr>
          <w:lang w:val="en-US"/>
        </w:rPr>
      </w:pPr>
      <w:r w:rsidRPr="008E3F20">
        <w:rPr>
          <w:lang w:val="en-US"/>
        </w:rPr>
        <w:t xml:space="preserve">    preprocessed_data.reset_index(inplace=True,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calculating the tfidf</w:t>
      </w:r>
    </w:p>
    <w:p w14:paraId="67486B4F" w14:textId="77777777" w:rsidR="008E3F20" w:rsidRPr="008E3F20" w:rsidRDefault="008E3F20" w:rsidP="008E3F20">
      <w:pPr>
        <w:ind w:firstLine="0"/>
        <w:jc w:val="left"/>
        <w:rPr>
          <w:lang w:val="en-US"/>
        </w:rPr>
      </w:pPr>
      <w:r w:rsidRPr="008E3F20">
        <w:rPr>
          <w:lang w:val="en-US"/>
        </w:rPr>
        <w:t xml:space="preserve">    masked_vectorizer = TfidfVectorizer(ngram_range=(1, 2), max_features=preprocessed_data.shape[0])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calculating the tfidf of the input string</w:t>
      </w:r>
    </w:p>
    <w:p w14:paraId="723BDFDB" w14:textId="77777777" w:rsidR="008E3F20" w:rsidRPr="008E3F20" w:rsidRDefault="008E3F20" w:rsidP="008E3F20">
      <w:pPr>
        <w:ind w:firstLine="0"/>
        <w:jc w:val="left"/>
        <w:rPr>
          <w:lang w:val="en-US"/>
        </w:rPr>
      </w:pPr>
      <w:r w:rsidRPr="008E3F20">
        <w:rPr>
          <w:lang w:val="en-US"/>
        </w:rPr>
        <w:t xml:space="preserve">    input_query = [search_string]</w:t>
      </w:r>
    </w:p>
    <w:p w14:paraId="7E07C8C5" w14:textId="77777777" w:rsidR="008E3F20" w:rsidRPr="008E3F20" w:rsidRDefault="008E3F20" w:rsidP="008E3F20">
      <w:pPr>
        <w:ind w:firstLine="0"/>
        <w:jc w:val="left"/>
        <w:rPr>
          <w:lang w:val="en-US"/>
        </w:rPr>
      </w:pPr>
      <w:r w:rsidRPr="008E3F20">
        <w:rPr>
          <w:lang w:val="en-US"/>
        </w:rPr>
        <w:t xml:space="preserve">    search_string_tfidf = masked_vectorizer.transform(input_query)</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getting the title embedding from word to vec model</w:t>
      </w:r>
    </w:p>
    <w:p w14:paraId="49DCE4BA" w14:textId="77777777" w:rsidR="008E3F20" w:rsidRPr="008E3F20" w:rsidRDefault="008E3F20" w:rsidP="008E3F20">
      <w:pPr>
        <w:ind w:firstLine="0"/>
        <w:jc w:val="left"/>
        <w:rPr>
          <w:lang w:val="en-US"/>
        </w:rPr>
      </w:pPr>
      <w:r w:rsidRPr="008E3F20">
        <w:rPr>
          <w:lang w:val="en-US"/>
        </w:rPr>
        <w:t xml:space="preserve">    for title in preprocessed_data.post_corpus:</w:t>
      </w:r>
    </w:p>
    <w:p w14:paraId="3A3F95F4" w14:textId="77777777" w:rsidR="008E3F20" w:rsidRPr="008E3F20" w:rsidRDefault="008E3F20" w:rsidP="008E3F20">
      <w:pPr>
        <w:ind w:firstLine="0"/>
        <w:jc w:val="left"/>
        <w:rPr>
          <w:lang w:val="en-US"/>
        </w:rPr>
      </w:pPr>
      <w:r w:rsidRPr="008E3F20">
        <w:rPr>
          <w:lang w:val="en-US"/>
        </w:rPr>
        <w:t xml:space="preserve">        title = preprocess_text(title)</w:t>
      </w:r>
    </w:p>
    <w:p w14:paraId="34687813" w14:textId="77777777" w:rsidR="008E3F20" w:rsidRPr="008E3F20" w:rsidRDefault="008E3F20" w:rsidP="008E3F20">
      <w:pPr>
        <w:ind w:firstLine="0"/>
        <w:jc w:val="left"/>
        <w:rPr>
          <w:lang w:val="en-US"/>
        </w:rPr>
      </w:pPr>
      <w:r w:rsidRPr="008E3F20">
        <w:rPr>
          <w:lang w:val="en-US"/>
        </w:rPr>
        <w:t xml:space="preserve">        all_title_embeddings.append(question_to_vec(title, w2v_model))</w:t>
      </w:r>
    </w:p>
    <w:p w14:paraId="26D340DA" w14:textId="77777777" w:rsidR="008E3F20" w:rsidRPr="008E3F20" w:rsidRDefault="008E3F20" w:rsidP="008E3F20">
      <w:pPr>
        <w:ind w:firstLine="0"/>
        <w:jc w:val="left"/>
        <w:rPr>
          <w:lang w:val="en-US"/>
        </w:rPr>
      </w:pPr>
      <w:r w:rsidRPr="008E3F20">
        <w:rPr>
          <w:lang w:val="en-US"/>
        </w:rPr>
        <w:t xml:space="preserve">    all_title_embeddings = np.array(all_title_embeddings)</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calculating the cosine similarity</w:t>
      </w:r>
    </w:p>
    <w:p w14:paraId="79F2C68B" w14:textId="77777777" w:rsidR="008E3F20" w:rsidRPr="008E3F20" w:rsidRDefault="008E3F20" w:rsidP="008E3F20">
      <w:pPr>
        <w:ind w:firstLine="0"/>
        <w:jc w:val="left"/>
        <w:rPr>
          <w:lang w:val="en-US"/>
        </w:rPr>
      </w:pPr>
      <w:r w:rsidRPr="008E3F20">
        <w:rPr>
          <w:lang w:val="en-US"/>
        </w:rPr>
        <w:t xml:space="preserve">    cosine_similarities = pd.Series(cosine_similarity(search_vect, all_title_embeddings)[0])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i, j in cosine_similarities.nlargest(int(num_results)).iteritems():</w:t>
      </w:r>
    </w:p>
    <w:p w14:paraId="6935805B" w14:textId="77777777" w:rsidR="008E3F20" w:rsidRPr="008E3F20" w:rsidRDefault="008E3F20" w:rsidP="008E3F20">
      <w:pPr>
        <w:ind w:firstLine="0"/>
        <w:jc w:val="left"/>
        <w:rPr>
          <w:lang w:val="en-US"/>
        </w:rPr>
      </w:pPr>
      <w:r w:rsidRPr="008E3F20">
        <w:rPr>
          <w:lang w:val="en-US"/>
        </w:rPr>
        <w:t xml:space="preserve">        output = preprocessed_data.iloc[i].post_corpus</w:t>
      </w:r>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str(preprocessed_data.original_title[i]),</w:t>
      </w:r>
    </w:p>
    <w:p w14:paraId="36EC5C45" w14:textId="77777777" w:rsidR="008E3F20" w:rsidRPr="008E3F20" w:rsidRDefault="008E3F20" w:rsidP="008E3F20">
      <w:pPr>
        <w:ind w:firstLine="0"/>
        <w:jc w:val="left"/>
        <w:rPr>
          <w:lang w:val="en-US"/>
        </w:rPr>
      </w:pPr>
      <w:r w:rsidRPr="008E3F20">
        <w:rPr>
          <w:lang w:val="en-US"/>
        </w:rPr>
        <w:t xml:space="preserve">            'url': str(preprocessed_data.question_url[i]),</w:t>
      </w:r>
    </w:p>
    <w:p w14:paraId="249C823C" w14:textId="77777777" w:rsidR="008E3F20" w:rsidRPr="008E3F20" w:rsidRDefault="008E3F20" w:rsidP="008E3F20">
      <w:pPr>
        <w:ind w:firstLine="0"/>
        <w:jc w:val="left"/>
        <w:rPr>
          <w:lang w:val="en-US"/>
        </w:rPr>
      </w:pPr>
      <w:r w:rsidRPr="008E3F20">
        <w:rPr>
          <w:lang w:val="en-US"/>
        </w:rPr>
        <w:t xml:space="preserve">            'similarity_score':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str(preprocessed_data.tags[i])</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search_res.append(temp)</w:t>
      </w:r>
    </w:p>
    <w:p w14:paraId="250E8D18" w14:textId="77777777" w:rsidR="008E3F20" w:rsidRPr="008E3F20" w:rsidRDefault="008E3F20" w:rsidP="008E3F20">
      <w:pPr>
        <w:ind w:firstLine="0"/>
        <w:jc w:val="left"/>
        <w:rPr>
          <w:lang w:val="en-US"/>
        </w:rPr>
      </w:pPr>
      <w:r w:rsidRPr="008E3F20">
        <w:rPr>
          <w:lang w:val="en-US"/>
        </w:rPr>
        <w:t xml:space="preserve">        if float(search_res[0]['similarity_score'])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search_res</w:t>
      </w:r>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r>
        <w:rPr>
          <w:lang w:val="en-US"/>
        </w:rPr>
        <w:lastRenderedPageBreak/>
        <w:t>html_to_text.py</w:t>
      </w:r>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from tqdm import tqdm</w:t>
      </w:r>
    </w:p>
    <w:p w14:paraId="20C35069" w14:textId="77777777" w:rsidR="00700419" w:rsidRPr="00700419" w:rsidRDefault="00700419" w:rsidP="00700419">
      <w:pPr>
        <w:ind w:firstLine="0"/>
        <w:jc w:val="left"/>
        <w:rPr>
          <w:lang w:val="en-US"/>
        </w:rPr>
      </w:pPr>
      <w:r w:rsidRPr="00700419">
        <w:rPr>
          <w:lang w:val="en-US"/>
        </w:rPr>
        <w:t>from bs4 import BeautifulSoup</w:t>
      </w:r>
    </w:p>
    <w:p w14:paraId="7FF08310" w14:textId="77777777" w:rsidR="00700419" w:rsidRPr="00700419" w:rsidRDefault="00700419" w:rsidP="00700419">
      <w:pPr>
        <w:ind w:firstLine="0"/>
        <w:jc w:val="left"/>
        <w:rPr>
          <w:lang w:val="en-US"/>
        </w:rPr>
      </w:pPr>
      <w:r w:rsidRPr="00700419">
        <w:rPr>
          <w:lang w:val="en-US"/>
        </w:rPr>
        <w:t>from textblob import TextBlob</w:t>
      </w:r>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r w:rsidRPr="00700419">
        <w:rPr>
          <w:lang w:val="en-US"/>
        </w:rPr>
        <w:t>title_list = []</w:t>
      </w:r>
    </w:p>
    <w:p w14:paraId="75575B08" w14:textId="77777777" w:rsidR="00700419" w:rsidRPr="00700419" w:rsidRDefault="00700419" w:rsidP="00700419">
      <w:pPr>
        <w:ind w:firstLine="0"/>
        <w:jc w:val="left"/>
        <w:rPr>
          <w:lang w:val="en-US"/>
        </w:rPr>
      </w:pPr>
      <w:r w:rsidRPr="00700419">
        <w:rPr>
          <w:lang w:val="en-US"/>
        </w:rPr>
        <w:t>content_list = []</w:t>
      </w:r>
    </w:p>
    <w:p w14:paraId="334C2BA2" w14:textId="77777777" w:rsidR="00700419" w:rsidRPr="00700419" w:rsidRDefault="00700419" w:rsidP="00700419">
      <w:pPr>
        <w:ind w:firstLine="0"/>
        <w:jc w:val="left"/>
        <w:rPr>
          <w:lang w:val="en-US"/>
        </w:rPr>
      </w:pPr>
      <w:r w:rsidRPr="00700419">
        <w:rPr>
          <w:lang w:val="en-US"/>
        </w:rPr>
        <w:t>url_list = []</w:t>
      </w:r>
    </w:p>
    <w:p w14:paraId="0C32A4B8" w14:textId="77777777" w:rsidR="00700419" w:rsidRPr="00700419" w:rsidRDefault="00700419" w:rsidP="00700419">
      <w:pPr>
        <w:ind w:firstLine="0"/>
        <w:jc w:val="left"/>
        <w:rPr>
          <w:lang w:val="en-US"/>
        </w:rPr>
      </w:pPr>
      <w:r w:rsidRPr="00700419">
        <w:rPr>
          <w:lang w:val="en-US"/>
        </w:rPr>
        <w:t>comment_list = []</w:t>
      </w:r>
    </w:p>
    <w:p w14:paraId="0DE5E989" w14:textId="77777777" w:rsidR="00700419" w:rsidRPr="00700419" w:rsidRDefault="00700419" w:rsidP="00700419">
      <w:pPr>
        <w:ind w:firstLine="0"/>
        <w:jc w:val="left"/>
        <w:rPr>
          <w:lang w:val="en-US"/>
        </w:rPr>
      </w:pPr>
      <w:r w:rsidRPr="00700419">
        <w:rPr>
          <w:lang w:val="en-US"/>
        </w:rPr>
        <w:t>sentiment_polarity_list = []</w:t>
      </w:r>
    </w:p>
    <w:p w14:paraId="483CD335" w14:textId="77777777" w:rsidR="00700419" w:rsidRPr="00700419" w:rsidRDefault="00700419" w:rsidP="00700419">
      <w:pPr>
        <w:ind w:firstLine="0"/>
        <w:jc w:val="left"/>
        <w:rPr>
          <w:lang w:val="en-US"/>
        </w:rPr>
      </w:pPr>
      <w:r w:rsidRPr="00700419">
        <w:rPr>
          <w:lang w:val="en-US"/>
        </w:rPr>
        <w:t>sentiment_subjectivity_list = []</w:t>
      </w:r>
    </w:p>
    <w:p w14:paraId="607F790F" w14:textId="77777777" w:rsidR="00700419" w:rsidRPr="00700419" w:rsidRDefault="00700419" w:rsidP="00700419">
      <w:pPr>
        <w:ind w:firstLine="0"/>
        <w:jc w:val="left"/>
        <w:rPr>
          <w:lang w:val="en-US"/>
        </w:rPr>
      </w:pPr>
      <w:r w:rsidRPr="00700419">
        <w:rPr>
          <w:lang w:val="en-US"/>
        </w:rPr>
        <w:t>vote_list = []</w:t>
      </w:r>
    </w:p>
    <w:p w14:paraId="1554285E" w14:textId="77777777" w:rsidR="00700419" w:rsidRPr="00700419" w:rsidRDefault="00700419" w:rsidP="00700419">
      <w:pPr>
        <w:ind w:firstLine="0"/>
        <w:jc w:val="left"/>
        <w:rPr>
          <w:lang w:val="en-US"/>
        </w:rPr>
      </w:pPr>
      <w:r w:rsidRPr="00700419">
        <w:rPr>
          <w:lang w:val="en-US"/>
        </w:rPr>
        <w:t>tag_list = []</w:t>
      </w:r>
    </w:p>
    <w:p w14:paraId="589D518C" w14:textId="77777777" w:rsidR="00700419" w:rsidRPr="00700419" w:rsidRDefault="00700419" w:rsidP="00700419">
      <w:pPr>
        <w:ind w:firstLine="0"/>
        <w:jc w:val="left"/>
        <w:rPr>
          <w:lang w:val="en-US"/>
        </w:rPr>
      </w:pPr>
      <w:r w:rsidRPr="00700419">
        <w:rPr>
          <w:lang w:val="en-US"/>
        </w:rPr>
        <w:t>corpus_list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def lxml_to_text(body):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BeautifulSoup(content, 'lxml')</w:t>
      </w:r>
    </w:p>
    <w:p w14:paraId="128D40B8" w14:textId="77777777" w:rsidR="00700419" w:rsidRPr="00700419" w:rsidRDefault="00700419" w:rsidP="00700419">
      <w:pPr>
        <w:ind w:firstLine="0"/>
        <w:jc w:val="left"/>
        <w:rPr>
          <w:lang w:val="en-US"/>
        </w:rPr>
      </w:pPr>
      <w:r w:rsidRPr="00700419">
        <w:rPr>
          <w:lang w:val="en-US"/>
        </w:rPr>
        <w:t xml:space="preserve">    if soup.code:</w:t>
      </w:r>
    </w:p>
    <w:p w14:paraId="4FF8929B" w14:textId="77777777" w:rsidR="00700419" w:rsidRPr="00700419" w:rsidRDefault="00700419" w:rsidP="00700419">
      <w:pPr>
        <w:ind w:firstLine="0"/>
        <w:jc w:val="left"/>
        <w:rPr>
          <w:lang w:val="en-US"/>
        </w:rPr>
      </w:pPr>
      <w:r w:rsidRPr="00700419">
        <w:rPr>
          <w:lang w:val="en-US"/>
        </w:rPr>
        <w:t xml:space="preserve">        soup.code.decompose()  # Remove the code section</w:t>
      </w:r>
    </w:p>
    <w:p w14:paraId="0E1D3441" w14:textId="77777777" w:rsidR="00700419" w:rsidRPr="00700419" w:rsidRDefault="00700419" w:rsidP="00700419">
      <w:pPr>
        <w:ind w:firstLine="0"/>
        <w:jc w:val="left"/>
        <w:rPr>
          <w:lang w:val="en-US"/>
        </w:rPr>
      </w:pPr>
      <w:r w:rsidRPr="00700419">
        <w:rPr>
          <w:lang w:val="en-US"/>
        </w:rPr>
        <w:t xml:space="preserve">    tag_p = soup.p</w:t>
      </w:r>
    </w:p>
    <w:p w14:paraId="116A6354" w14:textId="77777777" w:rsidR="00700419" w:rsidRPr="00700419" w:rsidRDefault="00700419" w:rsidP="00700419">
      <w:pPr>
        <w:ind w:firstLine="0"/>
        <w:jc w:val="left"/>
        <w:rPr>
          <w:lang w:val="en-US"/>
        </w:rPr>
      </w:pPr>
      <w:r w:rsidRPr="00700419">
        <w:rPr>
          <w:lang w:val="en-US"/>
        </w:rPr>
        <w:t xml:space="preserve">    tag_pre = soup.pre</w:t>
      </w:r>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tag_p:</w:t>
      </w:r>
    </w:p>
    <w:p w14:paraId="68536393" w14:textId="77777777" w:rsidR="00700419" w:rsidRPr="00700419" w:rsidRDefault="00700419" w:rsidP="00700419">
      <w:pPr>
        <w:ind w:firstLine="0"/>
        <w:jc w:val="left"/>
        <w:rPr>
          <w:lang w:val="en-US"/>
        </w:rPr>
      </w:pPr>
      <w:r w:rsidRPr="00700419">
        <w:rPr>
          <w:lang w:val="en-US"/>
        </w:rPr>
        <w:t xml:space="preserve">        text = text + tag_p.get_text()</w:t>
      </w:r>
    </w:p>
    <w:p w14:paraId="621FDF95" w14:textId="77777777" w:rsidR="00700419" w:rsidRPr="00700419" w:rsidRDefault="00700419" w:rsidP="00700419">
      <w:pPr>
        <w:ind w:firstLine="0"/>
        <w:jc w:val="left"/>
        <w:rPr>
          <w:lang w:val="en-US"/>
        </w:rPr>
      </w:pPr>
      <w:r w:rsidRPr="00700419">
        <w:rPr>
          <w:lang w:val="en-US"/>
        </w:rPr>
        <w:t xml:space="preserve">    if tag_pre:</w:t>
      </w:r>
    </w:p>
    <w:p w14:paraId="7BD14785" w14:textId="77777777" w:rsidR="00700419" w:rsidRPr="00700419" w:rsidRDefault="00700419" w:rsidP="00700419">
      <w:pPr>
        <w:ind w:firstLine="0"/>
        <w:jc w:val="left"/>
        <w:rPr>
          <w:lang w:val="en-US"/>
        </w:rPr>
      </w:pPr>
      <w:r w:rsidRPr="00700419">
        <w:rPr>
          <w:lang w:val="en-US"/>
        </w:rPr>
        <w:t xml:space="preserve">        text = text + tag_pre.get_text()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def content_to_tokens(dataframe):</w:t>
      </w:r>
    </w:p>
    <w:p w14:paraId="09E91654" w14:textId="77777777" w:rsidR="00700419" w:rsidRPr="00700419" w:rsidRDefault="00700419" w:rsidP="00700419">
      <w:pPr>
        <w:ind w:firstLine="0"/>
        <w:jc w:val="left"/>
        <w:rPr>
          <w:lang w:val="en-US"/>
        </w:rPr>
      </w:pPr>
      <w:r w:rsidRPr="00700419">
        <w:rPr>
          <w:lang w:val="en-US"/>
        </w:rPr>
        <w:t xml:space="preserve">    for i, row in tqdm(dataframe.iterrows()):</w:t>
      </w:r>
    </w:p>
    <w:p w14:paraId="4E0A4E83" w14:textId="77777777" w:rsidR="00700419" w:rsidRPr="00700419" w:rsidRDefault="00700419" w:rsidP="00700419">
      <w:pPr>
        <w:ind w:firstLine="0"/>
        <w:jc w:val="left"/>
        <w:rPr>
          <w:lang w:val="en-US"/>
        </w:rPr>
      </w:pPr>
      <w:r w:rsidRPr="00700419">
        <w:rPr>
          <w:lang w:val="en-US"/>
        </w:rPr>
        <w:t xml:space="preserve">        title_list.append(row.title)  # Get question title</w:t>
      </w:r>
    </w:p>
    <w:p w14:paraId="7C72D8AF" w14:textId="77777777" w:rsidR="00700419" w:rsidRPr="00700419" w:rsidRDefault="00700419" w:rsidP="00700419">
      <w:pPr>
        <w:ind w:firstLine="0"/>
        <w:jc w:val="left"/>
        <w:rPr>
          <w:lang w:val="en-US"/>
        </w:rPr>
      </w:pPr>
      <w:r w:rsidRPr="00700419">
        <w:rPr>
          <w:lang w:val="en-US"/>
        </w:rPr>
        <w:t xml:space="preserve">        tag_list.append(row.tags)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text_body = lxml_to_text(row.body)</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content_list.append(</w:t>
      </w:r>
    </w:p>
    <w:p w14:paraId="4EDA6503" w14:textId="77777777" w:rsidR="00700419" w:rsidRPr="00700419" w:rsidRDefault="00700419" w:rsidP="00700419">
      <w:pPr>
        <w:ind w:firstLine="0"/>
        <w:jc w:val="left"/>
        <w:rPr>
          <w:lang w:val="en-US"/>
        </w:rPr>
      </w:pPr>
      <w:r w:rsidRPr="00700419">
        <w:rPr>
          <w:lang w:val="en-US"/>
        </w:rPr>
        <w:t xml:space="preserve">            str(row.title) + ' ' + str(text_body))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url_list.append('https://stackoverflow.com/questions/'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text_answers = lxml_to_text(row.combined_answers)</w:t>
      </w:r>
    </w:p>
    <w:p w14:paraId="6EF643FB" w14:textId="77777777" w:rsidR="00700419" w:rsidRPr="00700419" w:rsidRDefault="00700419" w:rsidP="00700419">
      <w:pPr>
        <w:ind w:firstLine="0"/>
        <w:jc w:val="left"/>
        <w:rPr>
          <w:lang w:val="en-US"/>
        </w:rPr>
      </w:pPr>
      <w:r w:rsidRPr="00700419">
        <w:rPr>
          <w:lang w:val="en-US"/>
        </w:rPr>
        <w:t xml:space="preserve">        comment_list.append(text_answers)</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vote_list.append(row.combined_score)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corpus_list.append(</w:t>
      </w:r>
    </w:p>
    <w:p w14:paraId="28CEB651" w14:textId="77777777" w:rsidR="00700419" w:rsidRPr="00700419" w:rsidRDefault="00700419" w:rsidP="00700419">
      <w:pPr>
        <w:ind w:firstLine="0"/>
        <w:jc w:val="left"/>
        <w:rPr>
          <w:lang w:val="en-US"/>
        </w:rPr>
      </w:pPr>
      <w:r w:rsidRPr="00700419">
        <w:rPr>
          <w:lang w:val="en-US"/>
        </w:rPr>
        <w:t xml:space="preserve">            content_list[-1] + ' ' + comment_list[-1])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TextBlob(row.combined_answers).sentiment</w:t>
      </w:r>
    </w:p>
    <w:p w14:paraId="573F97E4" w14:textId="77777777" w:rsidR="00700419" w:rsidRPr="00700419" w:rsidRDefault="00700419" w:rsidP="00700419">
      <w:pPr>
        <w:ind w:firstLine="0"/>
        <w:jc w:val="left"/>
        <w:rPr>
          <w:lang w:val="en-US"/>
        </w:rPr>
      </w:pPr>
      <w:r w:rsidRPr="00700419">
        <w:rPr>
          <w:lang w:val="en-US"/>
        </w:rPr>
        <w:t xml:space="preserve">        sentiment_polarity_list.append(sentiment.polarity)</w:t>
      </w:r>
    </w:p>
    <w:p w14:paraId="3DB2F001" w14:textId="77777777" w:rsidR="00700419" w:rsidRPr="00700419" w:rsidRDefault="00700419" w:rsidP="00700419">
      <w:pPr>
        <w:ind w:firstLine="0"/>
        <w:jc w:val="left"/>
        <w:rPr>
          <w:lang w:val="en-US"/>
        </w:rPr>
      </w:pPr>
      <w:r w:rsidRPr="00700419">
        <w:rPr>
          <w:lang w:val="en-US"/>
        </w:rPr>
        <w:t xml:space="preserve">        sentiment_subjectivity_list.append(sentiment.subjectivity)</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content_token_df = pd.DataFrame({'original_title': title_list, 'post_corpus': corpus_list,</w:t>
      </w:r>
    </w:p>
    <w:p w14:paraId="76567E24" w14:textId="77777777" w:rsidR="00700419" w:rsidRPr="00700419" w:rsidRDefault="00700419" w:rsidP="00700419">
      <w:pPr>
        <w:ind w:firstLine="0"/>
        <w:jc w:val="left"/>
        <w:rPr>
          <w:lang w:val="en-US"/>
        </w:rPr>
      </w:pPr>
      <w:r w:rsidRPr="00700419">
        <w:rPr>
          <w:lang w:val="en-US"/>
        </w:rPr>
        <w:t xml:space="preserve">                                     'question_content': content_list, 'question_url': url_list,</w:t>
      </w:r>
    </w:p>
    <w:p w14:paraId="6F321CE4" w14:textId="77777777" w:rsidR="00700419" w:rsidRPr="00700419" w:rsidRDefault="00700419" w:rsidP="00700419">
      <w:pPr>
        <w:ind w:firstLine="0"/>
        <w:jc w:val="left"/>
        <w:rPr>
          <w:lang w:val="en-US"/>
        </w:rPr>
      </w:pPr>
      <w:r w:rsidRPr="00700419">
        <w:rPr>
          <w:lang w:val="en-US"/>
        </w:rPr>
        <w:t xml:space="preserve">                                     'tags': tag_list, 'overall_scores': vote_list,</w:t>
      </w:r>
    </w:p>
    <w:p w14:paraId="708B53BB" w14:textId="77777777" w:rsidR="00700419" w:rsidRPr="00700419" w:rsidRDefault="00700419" w:rsidP="00700419">
      <w:pPr>
        <w:ind w:firstLine="0"/>
        <w:jc w:val="left"/>
        <w:rPr>
          <w:lang w:val="en-US"/>
        </w:rPr>
      </w:pPr>
      <w:r w:rsidRPr="00700419">
        <w:rPr>
          <w:lang w:val="en-US"/>
        </w:rPr>
        <w:t xml:space="preserve">                                     'answers_content': comment_list,</w:t>
      </w:r>
    </w:p>
    <w:p w14:paraId="2C182558" w14:textId="77777777" w:rsidR="00700419" w:rsidRPr="00700419" w:rsidRDefault="00700419" w:rsidP="00700419">
      <w:pPr>
        <w:ind w:firstLine="0"/>
        <w:jc w:val="left"/>
        <w:rPr>
          <w:lang w:val="en-US"/>
        </w:rPr>
      </w:pPr>
      <w:r w:rsidRPr="00700419">
        <w:rPr>
          <w:lang w:val="en-US"/>
        </w:rPr>
        <w:t xml:space="preserve">                                     'sentiment_polarity': sentiment_polarity_list,</w:t>
      </w:r>
    </w:p>
    <w:p w14:paraId="355D76EA" w14:textId="77777777" w:rsidR="00700419" w:rsidRPr="00700419" w:rsidRDefault="00700419" w:rsidP="00700419">
      <w:pPr>
        <w:ind w:firstLine="0"/>
        <w:jc w:val="left"/>
        <w:rPr>
          <w:lang w:val="en-US"/>
        </w:rPr>
      </w:pPr>
      <w:r w:rsidRPr="00700419">
        <w:rPr>
          <w:lang w:val="en-US"/>
        </w:rPr>
        <w:t xml:space="preserve">                                     'sentiment_subjectivity': sentiment_subjectivity_list})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content_token_df</w:t>
      </w:r>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r>
        <w:rPr>
          <w:lang w:val="en-US"/>
        </w:rPr>
        <w:lastRenderedPageBreak/>
        <w:t>normalize_content.py</w:t>
      </w:r>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import heapq</w:t>
      </w:r>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from search_engine.processing_data.normalize_functions import preprocess_text</w:t>
      </w:r>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from search_engine.processing_data.html_to_text import content_to_tokens</w:t>
      </w:r>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r w:rsidRPr="008A7CD7">
        <w:rPr>
          <w:lang w:val="en-US"/>
        </w:rPr>
        <w:t>env.read_env()</w:t>
      </w:r>
    </w:p>
    <w:p w14:paraId="47B43E60" w14:textId="77777777" w:rsidR="008A7CD7" w:rsidRPr="008A7CD7" w:rsidRDefault="008A7CD7" w:rsidP="008A7CD7">
      <w:pPr>
        <w:ind w:firstLine="0"/>
        <w:jc w:val="left"/>
        <w:rPr>
          <w:lang w:val="en-US"/>
        </w:rPr>
      </w:pPr>
      <w:r w:rsidRPr="008A7CD7">
        <w:rPr>
          <w:lang w:val="en-US"/>
        </w:rPr>
        <w:t>DATA_PATH = env.str("DATA_PATH")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EN = spacy.load('en_core_web_sm')</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def save_parts(dataframe, nd):</w:t>
      </w:r>
    </w:p>
    <w:p w14:paraId="2A3B2E3B" w14:textId="77777777" w:rsidR="008A7CD7" w:rsidRPr="008A7CD7" w:rsidRDefault="008A7CD7" w:rsidP="008A7CD7">
      <w:pPr>
        <w:ind w:firstLine="0"/>
        <w:jc w:val="left"/>
        <w:rPr>
          <w:lang w:val="en-US"/>
        </w:rPr>
      </w:pPr>
      <w:r w:rsidRPr="008A7CD7">
        <w:rPr>
          <w:lang w:val="en-US"/>
        </w:rPr>
        <w:t xml:space="preserve">    for i in range(5, int(dataframe.shape[0] / 100000) + 1):</w:t>
      </w:r>
    </w:p>
    <w:p w14:paraId="3B694A0D" w14:textId="77777777" w:rsidR="008A7CD7" w:rsidRPr="008A7CD7" w:rsidRDefault="008A7CD7" w:rsidP="008A7CD7">
      <w:pPr>
        <w:ind w:firstLine="0"/>
        <w:jc w:val="left"/>
        <w:rPr>
          <w:lang w:val="en-US"/>
        </w:rPr>
      </w:pPr>
      <w:r w:rsidRPr="008A7CD7">
        <w:rPr>
          <w:lang w:val="en-US"/>
        </w:rPr>
        <w:t xml:space="preserve">        if i == int(dataframe.shape[0] / 100000):</w:t>
      </w:r>
    </w:p>
    <w:p w14:paraId="514AAC8A" w14:textId="77777777" w:rsidR="008A7CD7" w:rsidRPr="008A7CD7" w:rsidRDefault="008A7CD7" w:rsidP="008A7CD7">
      <w:pPr>
        <w:ind w:firstLine="0"/>
        <w:jc w:val="left"/>
        <w:rPr>
          <w:lang w:val="en-US"/>
        </w:rPr>
      </w:pPr>
      <w:r w:rsidRPr="008A7CD7">
        <w:rPr>
          <w:lang w:val="en-US"/>
        </w:rPr>
        <w:t xml:space="preserve">            df = dataframe[int(i * 10e4):int(dataframe.shape[0])]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df = dataframe[int(i * 10e4):int((i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content_token_df = normalize_content(df)</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compression='gzip',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def normalize_content(dataframe):</w:t>
      </w:r>
    </w:p>
    <w:p w14:paraId="6E88D06D" w14:textId="77777777" w:rsidR="008A7CD7" w:rsidRPr="008A7CD7" w:rsidRDefault="008A7CD7" w:rsidP="008A7CD7">
      <w:pPr>
        <w:ind w:firstLine="0"/>
        <w:jc w:val="left"/>
        <w:rPr>
          <w:lang w:val="en-US"/>
        </w:rPr>
      </w:pPr>
      <w:r w:rsidRPr="008A7CD7">
        <w:rPr>
          <w:lang w:val="en-US"/>
        </w:rPr>
        <w:t xml:space="preserve">    content_token_df = content_to_tokens(dataframe)</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content_token_df.tags = content_token_df.tags.apply(lambda x: x.split('|'))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tag_freq_dict = {}</w:t>
      </w:r>
    </w:p>
    <w:p w14:paraId="51AACDBE" w14:textId="77777777" w:rsidR="008A7CD7" w:rsidRPr="008A7CD7" w:rsidRDefault="008A7CD7" w:rsidP="008A7CD7">
      <w:pPr>
        <w:ind w:firstLine="0"/>
        <w:jc w:val="left"/>
        <w:rPr>
          <w:lang w:val="en-US"/>
        </w:rPr>
      </w:pPr>
      <w:r w:rsidRPr="008A7CD7">
        <w:rPr>
          <w:lang w:val="en-US"/>
        </w:rPr>
        <w:t xml:space="preserve">    for tags in content_token_df.tags:</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tag_freq_dict:</w:t>
      </w:r>
    </w:p>
    <w:p w14:paraId="48656B8F" w14:textId="77777777" w:rsidR="008A7CD7" w:rsidRPr="008A7CD7" w:rsidRDefault="008A7CD7" w:rsidP="008A7CD7">
      <w:pPr>
        <w:ind w:firstLine="0"/>
        <w:jc w:val="left"/>
        <w:rPr>
          <w:lang w:val="en-US"/>
        </w:rPr>
      </w:pPr>
      <w:r w:rsidRPr="008A7CD7">
        <w:rPr>
          <w:lang w:val="en-US"/>
        </w:rPr>
        <w:t xml:space="preserve">                tag_freq_dict[tag]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tag_freq_dict[tag]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most_common_tags = heapq.nlargest(1250, tag_freq_dict, key=tag_freq_dict.get)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final_indices = []</w:t>
      </w:r>
    </w:p>
    <w:p w14:paraId="43232D05" w14:textId="77777777" w:rsidR="008A7CD7" w:rsidRPr="008A7CD7" w:rsidRDefault="008A7CD7" w:rsidP="008A7CD7">
      <w:pPr>
        <w:ind w:firstLine="0"/>
        <w:jc w:val="left"/>
        <w:rPr>
          <w:lang w:val="en-US"/>
        </w:rPr>
      </w:pPr>
      <w:r w:rsidRPr="008A7CD7">
        <w:rPr>
          <w:lang w:val="en-US"/>
        </w:rPr>
        <w:t xml:space="preserve">    for i, tags in enumerate(content_token_df.tags.values.tolist()):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len(set(tags).intersection(set(most_common_tags))) &gt; 1:</w:t>
      </w:r>
    </w:p>
    <w:p w14:paraId="5438640D" w14:textId="77777777" w:rsidR="008A7CD7" w:rsidRPr="008A7CD7" w:rsidRDefault="008A7CD7" w:rsidP="008A7CD7">
      <w:pPr>
        <w:ind w:firstLine="0"/>
        <w:jc w:val="left"/>
        <w:rPr>
          <w:lang w:val="en-US"/>
        </w:rPr>
      </w:pPr>
      <w:r w:rsidRPr="008A7CD7">
        <w:rPr>
          <w:lang w:val="en-US"/>
        </w:rPr>
        <w:t xml:space="preserve">            final_indices.append(i)</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final_data = content_token_df.iloc[final_indices]</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'question_body', 'post_corpus' and a new column 'processed_title'</w:t>
      </w:r>
    </w:p>
    <w:p w14:paraId="68EE51E2" w14:textId="77777777" w:rsidR="008A7CD7" w:rsidRPr="008A7CD7" w:rsidRDefault="008A7CD7" w:rsidP="008A7CD7">
      <w:pPr>
        <w:ind w:firstLine="0"/>
        <w:jc w:val="left"/>
        <w:rPr>
          <w:lang w:val="en-US"/>
        </w:rPr>
      </w:pPr>
      <w:r w:rsidRPr="008A7CD7">
        <w:rPr>
          <w:lang w:val="en-US"/>
        </w:rPr>
        <w:t xml:space="preserve">    final_data.question_content = final_data.question_content.apply(lambda x: preprocess_text(x))</w:t>
      </w:r>
    </w:p>
    <w:p w14:paraId="19C84384" w14:textId="77777777" w:rsidR="008A7CD7" w:rsidRPr="008A7CD7" w:rsidRDefault="008A7CD7" w:rsidP="008A7CD7">
      <w:pPr>
        <w:ind w:firstLine="0"/>
        <w:jc w:val="left"/>
        <w:rPr>
          <w:lang w:val="en-US"/>
        </w:rPr>
      </w:pPr>
      <w:r w:rsidRPr="008A7CD7">
        <w:rPr>
          <w:lang w:val="en-US"/>
        </w:rPr>
        <w:t xml:space="preserve">    final_data.post_corpus = final_data.post_corpus.apply(lambda x: preprocess_text(x))</w:t>
      </w:r>
    </w:p>
    <w:p w14:paraId="32D2CE75" w14:textId="77777777" w:rsidR="008A7CD7" w:rsidRPr="008A7CD7" w:rsidRDefault="008A7CD7" w:rsidP="008A7CD7">
      <w:pPr>
        <w:ind w:firstLine="0"/>
        <w:jc w:val="left"/>
        <w:rPr>
          <w:lang w:val="en-US"/>
        </w:rPr>
      </w:pPr>
      <w:r w:rsidRPr="008A7CD7">
        <w:rPr>
          <w:lang w:val="en-US"/>
        </w:rPr>
        <w:t xml:space="preserve">    final_data['processed_title'] = final_data.original_title.apply(lambda x: preprocess_text(x))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final_data['overall_scores'] = (final_data.overall_scores - final_data.overall_scores.mean()) / (</w:t>
      </w:r>
    </w:p>
    <w:p w14:paraId="668FC5F2" w14:textId="77777777" w:rsidR="008A7CD7" w:rsidRPr="008A7CD7" w:rsidRDefault="008A7CD7" w:rsidP="008A7CD7">
      <w:pPr>
        <w:ind w:firstLine="0"/>
        <w:jc w:val="left"/>
        <w:rPr>
          <w:lang w:val="en-US"/>
        </w:rPr>
      </w:pPr>
      <w:r w:rsidRPr="008A7CD7">
        <w:rPr>
          <w:lang w:val="en-US"/>
        </w:rPr>
        <w:t xml:space="preserve">            final_data.overall_scores.max() - final_data.overall_scores.min())</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final_data.tags = final_data.tags.apply(lambda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final_data = final_data.drop(['answers_content'],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final_data</w:t>
      </w:r>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df1 = pd.read_parquet(f'{DATA_PATH}/de_duplicated_data1.gzip', engine="pyarrow")</w:t>
      </w:r>
    </w:p>
    <w:p w14:paraId="35D7339D" w14:textId="2BD754B9" w:rsidR="008A7CD7" w:rsidRDefault="008A7CD7" w:rsidP="008A7CD7">
      <w:pPr>
        <w:ind w:firstLine="0"/>
        <w:jc w:val="left"/>
        <w:rPr>
          <w:lang w:val="en-US"/>
        </w:rPr>
      </w:pPr>
      <w:r w:rsidRPr="008A7CD7">
        <w:rPr>
          <w:lang w:val="en-US"/>
        </w:rPr>
        <w:t>save_parts(df1,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r>
        <w:rPr>
          <w:lang w:val="en-US"/>
        </w:rPr>
        <w:lastRenderedPageBreak/>
        <w:t>normalize_functions.py</w:t>
      </w:r>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import nltk</w:t>
      </w:r>
    </w:p>
    <w:p w14:paraId="3B61DD80" w14:textId="77777777" w:rsidR="008A16A7" w:rsidRPr="008A16A7" w:rsidRDefault="008A16A7" w:rsidP="008A16A7">
      <w:pPr>
        <w:ind w:firstLine="0"/>
        <w:jc w:val="left"/>
        <w:rPr>
          <w:lang w:val="en-US"/>
        </w:rPr>
      </w:pPr>
      <w:r w:rsidRPr="008A16A7">
        <w:rPr>
          <w:lang w:val="en-US"/>
        </w:rPr>
        <w:t>from nltk.corpus import stopwords</w:t>
      </w:r>
    </w:p>
    <w:p w14:paraId="347B4726" w14:textId="77777777" w:rsidR="008A16A7" w:rsidRPr="008A16A7" w:rsidRDefault="008A16A7" w:rsidP="008A16A7">
      <w:pPr>
        <w:ind w:firstLine="0"/>
        <w:jc w:val="left"/>
        <w:rPr>
          <w:lang w:val="en-US"/>
        </w:rPr>
      </w:pPr>
      <w:r w:rsidRPr="008A16A7">
        <w:rPr>
          <w:lang w:val="en-US"/>
        </w:rPr>
        <w:t>from nltk.tokenize import RegexpTokenizer</w:t>
      </w:r>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r w:rsidRPr="008A16A7">
        <w:rPr>
          <w:lang w:val="en-US"/>
        </w:rPr>
        <w:t>nltk.download('stopwords')</w:t>
      </w:r>
    </w:p>
    <w:p w14:paraId="124C2ECD" w14:textId="77777777" w:rsidR="008A16A7" w:rsidRPr="008A16A7" w:rsidRDefault="008A16A7" w:rsidP="008A16A7">
      <w:pPr>
        <w:ind w:firstLine="0"/>
        <w:jc w:val="left"/>
        <w:rPr>
          <w:lang w:val="en-US"/>
        </w:rPr>
      </w:pPr>
      <w:r w:rsidRPr="008A16A7">
        <w:rPr>
          <w:lang w:val="en-US"/>
        </w:rPr>
        <w:t>EN = spacy.load('en_core_web_sm')</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def tokenize_text(text):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EN.tokenizer(text)</w:t>
      </w:r>
    </w:p>
    <w:p w14:paraId="53EDD3A7" w14:textId="77777777" w:rsidR="008A16A7" w:rsidRPr="008A16A7" w:rsidRDefault="008A16A7" w:rsidP="008A16A7">
      <w:pPr>
        <w:ind w:firstLine="0"/>
        <w:jc w:val="left"/>
        <w:rPr>
          <w:lang w:val="en-US"/>
        </w:rPr>
      </w:pPr>
      <w:r w:rsidRPr="008A16A7">
        <w:rPr>
          <w:lang w:val="en-US"/>
        </w:rPr>
        <w:t xml:space="preserve">    return [token.text.lower() for token in tokens if not token.is_space]</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def to_lowercase(words):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new_words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new_word = word.lower()</w:t>
      </w:r>
    </w:p>
    <w:p w14:paraId="413E2A52" w14:textId="77777777" w:rsidR="008A16A7" w:rsidRPr="008A16A7" w:rsidRDefault="008A16A7" w:rsidP="008A16A7">
      <w:pPr>
        <w:ind w:firstLine="0"/>
        <w:jc w:val="left"/>
        <w:rPr>
          <w:lang w:val="en-US"/>
        </w:rPr>
      </w:pPr>
      <w:r w:rsidRPr="008A16A7">
        <w:rPr>
          <w:lang w:val="en-US"/>
        </w:rPr>
        <w:t xml:space="preserve">        new_words.append(new_word)</w:t>
      </w:r>
    </w:p>
    <w:p w14:paraId="08EA63D5" w14:textId="77777777" w:rsidR="008A16A7" w:rsidRPr="008A16A7" w:rsidRDefault="008A16A7" w:rsidP="008A16A7">
      <w:pPr>
        <w:ind w:firstLine="0"/>
        <w:jc w:val="left"/>
        <w:rPr>
          <w:lang w:val="en-US"/>
        </w:rPr>
      </w:pPr>
      <w:r w:rsidRPr="008A16A7">
        <w:rPr>
          <w:lang w:val="en-US"/>
        </w:rPr>
        <w:t xml:space="preserve">    return new_words</w:t>
      </w:r>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def remove_punctuation(words):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new_words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new_word = re.sub(r'[^\w\s]', '', word)</w:t>
      </w:r>
    </w:p>
    <w:p w14:paraId="5A7ADB66" w14:textId="77777777" w:rsidR="008A16A7" w:rsidRPr="008A16A7" w:rsidRDefault="008A16A7" w:rsidP="008A16A7">
      <w:pPr>
        <w:ind w:firstLine="0"/>
        <w:jc w:val="left"/>
        <w:rPr>
          <w:lang w:val="en-US"/>
        </w:rPr>
      </w:pPr>
      <w:r w:rsidRPr="008A16A7">
        <w:rPr>
          <w:lang w:val="en-US"/>
        </w:rPr>
        <w:t xml:space="preserve">        if new_word != '':</w:t>
      </w:r>
    </w:p>
    <w:p w14:paraId="363FCAC5" w14:textId="77777777" w:rsidR="008A16A7" w:rsidRPr="008A16A7" w:rsidRDefault="008A16A7" w:rsidP="008A16A7">
      <w:pPr>
        <w:ind w:firstLine="0"/>
        <w:jc w:val="left"/>
        <w:rPr>
          <w:lang w:val="en-US"/>
        </w:rPr>
      </w:pPr>
      <w:r w:rsidRPr="008A16A7">
        <w:rPr>
          <w:lang w:val="en-US"/>
        </w:rPr>
        <w:t xml:space="preserve">            new_words.append(new_word)</w:t>
      </w:r>
    </w:p>
    <w:p w14:paraId="4852C4ED" w14:textId="77777777" w:rsidR="008A16A7" w:rsidRPr="008A16A7" w:rsidRDefault="008A16A7" w:rsidP="008A16A7">
      <w:pPr>
        <w:ind w:firstLine="0"/>
        <w:jc w:val="left"/>
        <w:rPr>
          <w:lang w:val="en-US"/>
        </w:rPr>
      </w:pPr>
      <w:r w:rsidRPr="008A16A7">
        <w:rPr>
          <w:lang w:val="en-US"/>
        </w:rPr>
        <w:t xml:space="preserve">    return new_words</w:t>
      </w:r>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def remove_stopwords(words):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new_words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stopwords.words('english'):</w:t>
      </w:r>
    </w:p>
    <w:p w14:paraId="0B7C5768" w14:textId="77777777" w:rsidR="008A16A7" w:rsidRPr="008A16A7" w:rsidRDefault="008A16A7" w:rsidP="008A16A7">
      <w:pPr>
        <w:ind w:firstLine="0"/>
        <w:jc w:val="left"/>
        <w:rPr>
          <w:lang w:val="en-US"/>
        </w:rPr>
      </w:pPr>
      <w:r w:rsidRPr="008A16A7">
        <w:rPr>
          <w:lang w:val="en-US"/>
        </w:rPr>
        <w:t xml:space="preserve">            new_words.append(word)</w:t>
      </w:r>
    </w:p>
    <w:p w14:paraId="3C31EEBF" w14:textId="77777777" w:rsidR="008A16A7" w:rsidRPr="008A16A7" w:rsidRDefault="008A16A7" w:rsidP="008A16A7">
      <w:pPr>
        <w:ind w:firstLine="0"/>
        <w:jc w:val="left"/>
        <w:rPr>
          <w:lang w:val="en-US"/>
        </w:rPr>
      </w:pPr>
      <w:r w:rsidRPr="008A16A7">
        <w:rPr>
          <w:lang w:val="en-US"/>
        </w:rPr>
        <w:t xml:space="preserve">    return new_words</w:t>
      </w:r>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to_lowercase(words)</w:t>
      </w:r>
    </w:p>
    <w:p w14:paraId="39F55502" w14:textId="77777777" w:rsidR="008A16A7" w:rsidRPr="008A16A7" w:rsidRDefault="008A16A7" w:rsidP="008A16A7">
      <w:pPr>
        <w:ind w:firstLine="0"/>
        <w:jc w:val="left"/>
        <w:rPr>
          <w:lang w:val="en-US"/>
        </w:rPr>
      </w:pPr>
      <w:r w:rsidRPr="008A16A7">
        <w:rPr>
          <w:lang w:val="en-US"/>
        </w:rPr>
        <w:t xml:space="preserve">    words = RegexpTokenizer(r"[a-zA-Z0-9._+#]+").tokenize('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remove_stopwords(words)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def tokenize_code(text):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RegexpTokenizer(r"[a-zA-Z0-9._+#]+").tokenize(text)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def preprocess_text(text):</w:t>
      </w:r>
    </w:p>
    <w:p w14:paraId="5FBCF715" w14:textId="1AEF5591" w:rsidR="008A16A7" w:rsidRDefault="008A16A7" w:rsidP="008A16A7">
      <w:pPr>
        <w:ind w:firstLine="0"/>
        <w:jc w:val="left"/>
        <w:rPr>
          <w:lang w:val="en-US"/>
        </w:rPr>
      </w:pPr>
      <w:r w:rsidRPr="008A16A7">
        <w:rPr>
          <w:lang w:val="en-US"/>
        </w:rPr>
        <w:t xml:space="preserve">    return ' '.join(normalize(tokenize_text(text)))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r w:rsidRPr="00411E01">
        <w:rPr>
          <w:lang w:val="en-US"/>
        </w:rPr>
        <w:t>env.read_env()</w:t>
      </w:r>
    </w:p>
    <w:p w14:paraId="04999BC2" w14:textId="77777777" w:rsidR="00411E01" w:rsidRPr="00411E01" w:rsidRDefault="00411E01" w:rsidP="00411E01">
      <w:pPr>
        <w:ind w:firstLine="0"/>
        <w:jc w:val="left"/>
        <w:rPr>
          <w:lang w:val="en-US"/>
        </w:rPr>
      </w:pPr>
      <w:r w:rsidRPr="00411E01">
        <w:rPr>
          <w:lang w:val="en-US"/>
        </w:rPr>
        <w:t>DATA_PATH = env.str("DATA_PATH")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df1 = pd.read_parquet(f'{DATA_PATH}/raw_data1.gzip', engine="pyarrow")</w:t>
      </w:r>
    </w:p>
    <w:p w14:paraId="7811FCDC" w14:textId="77777777" w:rsidR="00411E01" w:rsidRPr="00411E01" w:rsidRDefault="00411E01" w:rsidP="00411E01">
      <w:pPr>
        <w:ind w:firstLine="0"/>
        <w:jc w:val="left"/>
        <w:rPr>
          <w:lang w:val="en-US"/>
        </w:rPr>
      </w:pPr>
      <w:r w:rsidRPr="00411E01">
        <w:rPr>
          <w:lang w:val="en-US"/>
        </w:rPr>
        <w:t>df2 = pd.read_parquet(f'{DATA_PATH}/raw_data2.gzip', engine="pyarrow")</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Check if dataframes contains NaN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Drop NaN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Check if dataframes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de_duplicated_data1 = df1.groupby(['id', 'title', 'body', 'tags'], as_index=False) \</w:t>
      </w:r>
    </w:p>
    <w:p w14:paraId="4A58389E"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3580EE00" w14:textId="77777777" w:rsidR="00411E01" w:rsidRPr="00411E01" w:rsidRDefault="00411E01" w:rsidP="00411E01">
      <w:pPr>
        <w:ind w:firstLine="0"/>
        <w:jc w:val="left"/>
        <w:rPr>
          <w:lang w:val="en-US"/>
        </w:rPr>
      </w:pPr>
      <w:r w:rsidRPr="00411E01">
        <w:rPr>
          <w:lang w:val="en-US"/>
        </w:rPr>
        <w:t>de_duplicated_data2 = df2.groupby(['id', 'title', 'body', 'tags'], as_index=False) \</w:t>
      </w:r>
    </w:p>
    <w:p w14:paraId="2E373F5B"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compression='gzip',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compression='gzip',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r>
        <w:rPr>
          <w:lang w:val="en-US"/>
        </w:rPr>
        <w:lastRenderedPageBreak/>
        <w:t>logger.py</w:t>
      </w:r>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r w:rsidRPr="00807A01">
        <w:rPr>
          <w:lang w:val="en-US"/>
        </w:rPr>
        <w:t>env.read_env()</w:t>
      </w:r>
    </w:p>
    <w:p w14:paraId="67C17F1D" w14:textId="77777777" w:rsidR="00807A01" w:rsidRPr="00807A01" w:rsidRDefault="00807A01" w:rsidP="00807A01">
      <w:pPr>
        <w:ind w:firstLine="0"/>
        <w:jc w:val="left"/>
        <w:rPr>
          <w:lang w:val="en-US"/>
        </w:rPr>
      </w:pPr>
      <w:r w:rsidRPr="00807A01">
        <w:rPr>
          <w:lang w:val="en-US"/>
        </w:rPr>
        <w:t>ROOT = env.str("ROOT_PATH")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class LevelFilter(logging.Filter):</w:t>
      </w:r>
    </w:p>
    <w:p w14:paraId="08332276" w14:textId="77777777" w:rsidR="00807A01" w:rsidRPr="00807A01" w:rsidRDefault="00807A01" w:rsidP="00807A01">
      <w:pPr>
        <w:ind w:firstLine="0"/>
        <w:jc w:val="left"/>
        <w:rPr>
          <w:lang w:val="en-US"/>
        </w:rPr>
      </w:pPr>
      <w:r w:rsidRPr="00807A01">
        <w:rPr>
          <w:lang w:val="en-US"/>
        </w:rPr>
        <w:t xml:space="preserve">    def __init__(self, level):</w:t>
      </w:r>
    </w:p>
    <w:p w14:paraId="2CBDBAFF" w14:textId="77777777" w:rsidR="00807A01" w:rsidRPr="00807A01" w:rsidRDefault="00807A01" w:rsidP="00807A01">
      <w:pPr>
        <w:ind w:firstLine="0"/>
        <w:jc w:val="left"/>
        <w:rPr>
          <w:lang w:val="en-US"/>
        </w:rPr>
      </w:pPr>
      <w:r w:rsidRPr="00807A01">
        <w:rPr>
          <w:lang w:val="en-US"/>
        </w:rPr>
        <w:t xml:space="preserve">        super().__init__()</w:t>
      </w:r>
    </w:p>
    <w:p w14:paraId="05BB8FF9" w14:textId="77777777" w:rsidR="00807A01" w:rsidRPr="00807A01" w:rsidRDefault="00807A01" w:rsidP="00807A01">
      <w:pPr>
        <w:ind w:firstLine="0"/>
        <w:jc w:val="left"/>
        <w:rPr>
          <w:lang w:val="en-US"/>
        </w:rPr>
      </w:pPr>
      <w:r w:rsidRPr="00807A01">
        <w:rPr>
          <w:lang w:val="en-US"/>
        </w:rPr>
        <w:t xml:space="preserve">        self.__level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logging.LogRecord) -&gt; bool:</w:t>
      </w:r>
    </w:p>
    <w:p w14:paraId="7DB355E5" w14:textId="77777777" w:rsidR="00807A01" w:rsidRPr="00807A01" w:rsidRDefault="00807A01" w:rsidP="00807A01">
      <w:pPr>
        <w:ind w:firstLine="0"/>
        <w:jc w:val="left"/>
        <w:rPr>
          <w:lang w:val="en-US"/>
        </w:rPr>
      </w:pPr>
      <w:r w:rsidRPr="00807A01">
        <w:rPr>
          <w:lang w:val="en-US"/>
        </w:rPr>
        <w:t xml:space="preserve">        return record.levelno &lt;= self.__level</w:t>
      </w:r>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def get_logger(handle_info=True, handle_errors=True) -&gt; logging.Logger:</w:t>
      </w:r>
    </w:p>
    <w:p w14:paraId="14584F69" w14:textId="77777777" w:rsidR="00807A01" w:rsidRPr="00807A01" w:rsidRDefault="00807A01" w:rsidP="00807A01">
      <w:pPr>
        <w:ind w:firstLine="0"/>
        <w:jc w:val="left"/>
        <w:rPr>
          <w:lang w:val="en-US"/>
        </w:rPr>
      </w:pPr>
      <w:r w:rsidRPr="00807A01">
        <w:rPr>
          <w:lang w:val="en-US"/>
        </w:rPr>
        <w:t xml:space="preserve">    logger = logging.getLogger(__name__)</w:t>
      </w:r>
    </w:p>
    <w:p w14:paraId="1AEB2B17" w14:textId="77777777" w:rsidR="00807A01" w:rsidRPr="00807A01" w:rsidRDefault="00807A01" w:rsidP="00807A01">
      <w:pPr>
        <w:ind w:firstLine="0"/>
        <w:jc w:val="left"/>
        <w:rPr>
          <w:lang w:val="en-US"/>
        </w:rPr>
      </w:pPr>
      <w:r w:rsidRPr="00807A01">
        <w:rPr>
          <w:lang w:val="en-US"/>
        </w:rPr>
        <w:t xml:space="preserve">    format_str = u'%(filename)s [LINE:%(lineno)d] #%(levelname)-8s [%(asctime)s]  %(message)s'</w:t>
      </w:r>
    </w:p>
    <w:p w14:paraId="4AE0D0D2" w14:textId="77777777" w:rsidR="00807A01" w:rsidRPr="00807A01" w:rsidRDefault="00807A01" w:rsidP="00807A01">
      <w:pPr>
        <w:ind w:firstLine="0"/>
        <w:jc w:val="left"/>
        <w:rPr>
          <w:lang w:val="en-US"/>
        </w:rPr>
      </w:pPr>
      <w:r w:rsidRPr="00807A01">
        <w:rPr>
          <w:lang w:val="en-US"/>
        </w:rPr>
        <w:t xml:space="preserve">    formatter = logging.Formatter(format_str)</w:t>
      </w:r>
    </w:p>
    <w:p w14:paraId="2DB7DC5C" w14:textId="77777777" w:rsidR="00807A01" w:rsidRPr="00807A01" w:rsidRDefault="00807A01" w:rsidP="00807A01">
      <w:pPr>
        <w:ind w:firstLine="0"/>
        <w:jc w:val="left"/>
        <w:rPr>
          <w:lang w:val="en-US"/>
        </w:rPr>
      </w:pPr>
      <w:r w:rsidRPr="00807A01">
        <w:rPr>
          <w:lang w:val="en-US"/>
        </w:rPr>
        <w:t xml:space="preserve">    logger.setLevel(level=logging.INFO)</w:t>
      </w:r>
    </w:p>
    <w:p w14:paraId="018D879F" w14:textId="77777777" w:rsidR="00807A01" w:rsidRPr="00807A01" w:rsidRDefault="00807A01" w:rsidP="00807A01">
      <w:pPr>
        <w:ind w:firstLine="0"/>
        <w:jc w:val="left"/>
        <w:rPr>
          <w:lang w:val="en-US"/>
        </w:rPr>
      </w:pPr>
      <w:r w:rsidRPr="00807A01">
        <w:rPr>
          <w:lang w:val="en-US"/>
        </w:rPr>
        <w:t xml:space="preserve">    if handle_info:</w:t>
      </w:r>
    </w:p>
    <w:p w14:paraId="2D989C34" w14:textId="77777777" w:rsidR="00807A01" w:rsidRPr="00807A01" w:rsidRDefault="00807A01" w:rsidP="00807A01">
      <w:pPr>
        <w:ind w:firstLine="0"/>
        <w:jc w:val="left"/>
        <w:rPr>
          <w:lang w:val="en-US"/>
        </w:rPr>
      </w:pPr>
      <w:r w:rsidRPr="00807A01">
        <w:rPr>
          <w:lang w:val="en-US"/>
        </w:rPr>
        <w:t xml:space="preserve">        file_info_handler = logging.FileHandler(f'{ROOT}/info.log')</w:t>
      </w:r>
    </w:p>
    <w:p w14:paraId="52AD4EA2" w14:textId="77777777" w:rsidR="00807A01" w:rsidRPr="00807A01" w:rsidRDefault="00807A01" w:rsidP="00807A01">
      <w:pPr>
        <w:ind w:firstLine="0"/>
        <w:jc w:val="left"/>
        <w:rPr>
          <w:lang w:val="en-US"/>
        </w:rPr>
      </w:pPr>
      <w:r w:rsidRPr="00807A01">
        <w:rPr>
          <w:lang w:val="en-US"/>
        </w:rPr>
        <w:t xml:space="preserve">        file_info_handler.setLevel(logging.INFO)</w:t>
      </w:r>
    </w:p>
    <w:p w14:paraId="5DAE76BA" w14:textId="77777777" w:rsidR="00807A01" w:rsidRPr="00807A01" w:rsidRDefault="00807A01" w:rsidP="00807A01">
      <w:pPr>
        <w:ind w:firstLine="0"/>
        <w:jc w:val="left"/>
        <w:rPr>
          <w:lang w:val="en-US"/>
        </w:rPr>
      </w:pPr>
      <w:r w:rsidRPr="00807A01">
        <w:rPr>
          <w:lang w:val="en-US"/>
        </w:rPr>
        <w:t xml:space="preserve">        file_info_handler.setFormatter(formatter)</w:t>
      </w:r>
    </w:p>
    <w:p w14:paraId="090DA5E0" w14:textId="77777777" w:rsidR="00807A01" w:rsidRPr="00807A01" w:rsidRDefault="00807A01" w:rsidP="00807A01">
      <w:pPr>
        <w:ind w:firstLine="0"/>
        <w:jc w:val="left"/>
        <w:rPr>
          <w:lang w:val="en-US"/>
        </w:rPr>
      </w:pPr>
      <w:r w:rsidRPr="00807A01">
        <w:rPr>
          <w:lang w:val="en-US"/>
        </w:rPr>
        <w:t xml:space="preserve">        file_info_handler.addFilter(LevelFilter(logging.INFO))</w:t>
      </w:r>
    </w:p>
    <w:p w14:paraId="6BA12FDB" w14:textId="77777777" w:rsidR="00807A01" w:rsidRPr="00807A01" w:rsidRDefault="00807A01" w:rsidP="00807A01">
      <w:pPr>
        <w:ind w:firstLine="0"/>
        <w:jc w:val="left"/>
        <w:rPr>
          <w:lang w:val="en-US"/>
        </w:rPr>
      </w:pPr>
      <w:r w:rsidRPr="00807A01">
        <w:rPr>
          <w:lang w:val="en-US"/>
        </w:rPr>
        <w:t xml:space="preserve">        logger.addHandler(file_info_handler)</w:t>
      </w:r>
    </w:p>
    <w:p w14:paraId="21B5C837" w14:textId="77777777" w:rsidR="00807A01" w:rsidRPr="00807A01" w:rsidRDefault="00807A01" w:rsidP="00807A01">
      <w:pPr>
        <w:ind w:firstLine="0"/>
        <w:jc w:val="left"/>
        <w:rPr>
          <w:lang w:val="en-US"/>
        </w:rPr>
      </w:pPr>
      <w:r w:rsidRPr="00807A01">
        <w:rPr>
          <w:lang w:val="en-US"/>
        </w:rPr>
        <w:lastRenderedPageBreak/>
        <w:t xml:space="preserve">    if handle_errors:</w:t>
      </w:r>
    </w:p>
    <w:p w14:paraId="55CEAFEF" w14:textId="77777777" w:rsidR="00807A01" w:rsidRPr="00807A01" w:rsidRDefault="00807A01" w:rsidP="00807A01">
      <w:pPr>
        <w:ind w:firstLine="0"/>
        <w:jc w:val="left"/>
        <w:rPr>
          <w:lang w:val="en-US"/>
        </w:rPr>
      </w:pPr>
      <w:r w:rsidRPr="00807A01">
        <w:rPr>
          <w:lang w:val="en-US"/>
        </w:rPr>
        <w:t xml:space="preserve">        file_error_handler = logging.FileHandler(f'{ROOT}/errors.log')</w:t>
      </w:r>
    </w:p>
    <w:p w14:paraId="75404860" w14:textId="77777777" w:rsidR="00807A01" w:rsidRPr="00807A01" w:rsidRDefault="00807A01" w:rsidP="00807A01">
      <w:pPr>
        <w:ind w:firstLine="0"/>
        <w:jc w:val="left"/>
        <w:rPr>
          <w:lang w:val="en-US"/>
        </w:rPr>
      </w:pPr>
      <w:r w:rsidRPr="00807A01">
        <w:rPr>
          <w:lang w:val="en-US"/>
        </w:rPr>
        <w:t xml:space="preserve">        file_error_handler.setLevel(logging.ERROR)</w:t>
      </w:r>
    </w:p>
    <w:p w14:paraId="3E2581F0" w14:textId="77777777" w:rsidR="00807A01" w:rsidRPr="00807A01" w:rsidRDefault="00807A01" w:rsidP="00807A01">
      <w:pPr>
        <w:ind w:firstLine="0"/>
        <w:jc w:val="left"/>
        <w:rPr>
          <w:lang w:val="en-US"/>
        </w:rPr>
      </w:pPr>
      <w:r w:rsidRPr="00807A01">
        <w:rPr>
          <w:lang w:val="en-US"/>
        </w:rPr>
        <w:t xml:space="preserve">        file_error_handler.setFormatter(formatter)</w:t>
      </w:r>
    </w:p>
    <w:p w14:paraId="3FF69FCA" w14:textId="77777777" w:rsidR="00807A01" w:rsidRPr="00807A01" w:rsidRDefault="00807A01" w:rsidP="00807A01">
      <w:pPr>
        <w:ind w:firstLine="0"/>
        <w:jc w:val="left"/>
        <w:rPr>
          <w:lang w:val="en-US"/>
        </w:rPr>
      </w:pPr>
      <w:r w:rsidRPr="00807A01">
        <w:rPr>
          <w:lang w:val="en-US"/>
        </w:rPr>
        <w:t xml:space="preserve">        logger.addHandler(file_error_handler)</w:t>
      </w:r>
    </w:p>
    <w:p w14:paraId="735CECC9" w14:textId="77777777" w:rsidR="00807A01" w:rsidRPr="00807A01" w:rsidRDefault="00807A01" w:rsidP="00807A01">
      <w:pPr>
        <w:ind w:firstLine="0"/>
        <w:jc w:val="left"/>
        <w:rPr>
          <w:lang w:val="en-US"/>
        </w:rPr>
      </w:pPr>
      <w:r w:rsidRPr="00807A01">
        <w:rPr>
          <w:lang w:val="en-US"/>
        </w:rPr>
        <w:t xml:space="preserve">    logging.basicConfig(format=format_str,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B1602" w14:textId="77777777" w:rsidR="00282FB2" w:rsidRDefault="00282FB2" w:rsidP="000A1376">
      <w:pPr>
        <w:spacing w:line="240" w:lineRule="auto"/>
      </w:pPr>
      <w:r>
        <w:separator/>
      </w:r>
    </w:p>
  </w:endnote>
  <w:endnote w:type="continuationSeparator" w:id="0">
    <w:p w14:paraId="16A65F00" w14:textId="77777777" w:rsidR="00282FB2" w:rsidRDefault="00282FB2"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93EA8" w14:textId="77777777" w:rsidR="00282FB2" w:rsidRDefault="00282FB2" w:rsidP="000A1376">
      <w:pPr>
        <w:spacing w:line="240" w:lineRule="auto"/>
      </w:pPr>
      <w:r>
        <w:separator/>
      </w:r>
    </w:p>
  </w:footnote>
  <w:footnote w:type="continuationSeparator" w:id="0">
    <w:p w14:paraId="6E68E843" w14:textId="77777777" w:rsidR="00282FB2" w:rsidRDefault="00282FB2"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511A"/>
    <w:rsid w:val="00035F90"/>
    <w:rsid w:val="00037B31"/>
    <w:rsid w:val="00040869"/>
    <w:rsid w:val="0004238B"/>
    <w:rsid w:val="000468BC"/>
    <w:rsid w:val="00046B26"/>
    <w:rsid w:val="00050FEE"/>
    <w:rsid w:val="00052353"/>
    <w:rsid w:val="00052E2F"/>
    <w:rsid w:val="0006283F"/>
    <w:rsid w:val="0006579F"/>
    <w:rsid w:val="000660D2"/>
    <w:rsid w:val="00072F48"/>
    <w:rsid w:val="0007558C"/>
    <w:rsid w:val="000778AC"/>
    <w:rsid w:val="0009680F"/>
    <w:rsid w:val="000A1376"/>
    <w:rsid w:val="000A309B"/>
    <w:rsid w:val="000A476E"/>
    <w:rsid w:val="000A4B13"/>
    <w:rsid w:val="000A7361"/>
    <w:rsid w:val="000B2940"/>
    <w:rsid w:val="000B4729"/>
    <w:rsid w:val="000B4972"/>
    <w:rsid w:val="000B716E"/>
    <w:rsid w:val="000C3078"/>
    <w:rsid w:val="000C310C"/>
    <w:rsid w:val="000C4665"/>
    <w:rsid w:val="000C4BE6"/>
    <w:rsid w:val="000C6411"/>
    <w:rsid w:val="000C6C6F"/>
    <w:rsid w:val="000D64EC"/>
    <w:rsid w:val="000F5195"/>
    <w:rsid w:val="00107E6E"/>
    <w:rsid w:val="00111E59"/>
    <w:rsid w:val="00131E52"/>
    <w:rsid w:val="001331D8"/>
    <w:rsid w:val="00133755"/>
    <w:rsid w:val="00137574"/>
    <w:rsid w:val="001425A3"/>
    <w:rsid w:val="00147501"/>
    <w:rsid w:val="001478E2"/>
    <w:rsid w:val="0015207B"/>
    <w:rsid w:val="001546AC"/>
    <w:rsid w:val="00161F4E"/>
    <w:rsid w:val="00167DE2"/>
    <w:rsid w:val="001754BF"/>
    <w:rsid w:val="00175AB8"/>
    <w:rsid w:val="001848ED"/>
    <w:rsid w:val="0019061B"/>
    <w:rsid w:val="001908D5"/>
    <w:rsid w:val="00194AE7"/>
    <w:rsid w:val="00197461"/>
    <w:rsid w:val="001A1B49"/>
    <w:rsid w:val="001A3523"/>
    <w:rsid w:val="001A4AF8"/>
    <w:rsid w:val="001A77C6"/>
    <w:rsid w:val="001A7FC0"/>
    <w:rsid w:val="001B2440"/>
    <w:rsid w:val="001C7FDB"/>
    <w:rsid w:val="001E0E8C"/>
    <w:rsid w:val="001E194A"/>
    <w:rsid w:val="001E42DC"/>
    <w:rsid w:val="001E5130"/>
    <w:rsid w:val="001F6755"/>
    <w:rsid w:val="001F7333"/>
    <w:rsid w:val="0020215E"/>
    <w:rsid w:val="00207645"/>
    <w:rsid w:val="00211015"/>
    <w:rsid w:val="00213C32"/>
    <w:rsid w:val="00223B78"/>
    <w:rsid w:val="0023002F"/>
    <w:rsid w:val="00230BA0"/>
    <w:rsid w:val="00232848"/>
    <w:rsid w:val="0023380C"/>
    <w:rsid w:val="00240654"/>
    <w:rsid w:val="00241EF9"/>
    <w:rsid w:val="002426AE"/>
    <w:rsid w:val="00242F36"/>
    <w:rsid w:val="002446BC"/>
    <w:rsid w:val="0024641E"/>
    <w:rsid w:val="0025211D"/>
    <w:rsid w:val="002719FE"/>
    <w:rsid w:val="00273243"/>
    <w:rsid w:val="00274487"/>
    <w:rsid w:val="0027477A"/>
    <w:rsid w:val="00276E75"/>
    <w:rsid w:val="00281AD0"/>
    <w:rsid w:val="002820AE"/>
    <w:rsid w:val="00282914"/>
    <w:rsid w:val="00282FB2"/>
    <w:rsid w:val="002876A4"/>
    <w:rsid w:val="00292FF8"/>
    <w:rsid w:val="0029494B"/>
    <w:rsid w:val="00296ACD"/>
    <w:rsid w:val="002A1646"/>
    <w:rsid w:val="002A2606"/>
    <w:rsid w:val="002A3EE1"/>
    <w:rsid w:val="002A6F48"/>
    <w:rsid w:val="002B0007"/>
    <w:rsid w:val="002B4B00"/>
    <w:rsid w:val="002C2066"/>
    <w:rsid w:val="002C4213"/>
    <w:rsid w:val="002C77FC"/>
    <w:rsid w:val="002D137C"/>
    <w:rsid w:val="002E1DDC"/>
    <w:rsid w:val="002F332E"/>
    <w:rsid w:val="002F3FFC"/>
    <w:rsid w:val="00305C86"/>
    <w:rsid w:val="00321D41"/>
    <w:rsid w:val="00322F24"/>
    <w:rsid w:val="003339D5"/>
    <w:rsid w:val="003425B5"/>
    <w:rsid w:val="00344B04"/>
    <w:rsid w:val="00346652"/>
    <w:rsid w:val="00346B43"/>
    <w:rsid w:val="00346C3D"/>
    <w:rsid w:val="003531A6"/>
    <w:rsid w:val="00354B2F"/>
    <w:rsid w:val="00360937"/>
    <w:rsid w:val="00361FB6"/>
    <w:rsid w:val="0036419B"/>
    <w:rsid w:val="003711B5"/>
    <w:rsid w:val="00373F81"/>
    <w:rsid w:val="00376F9D"/>
    <w:rsid w:val="003773FE"/>
    <w:rsid w:val="003808E4"/>
    <w:rsid w:val="00382C39"/>
    <w:rsid w:val="00383EBE"/>
    <w:rsid w:val="0038553B"/>
    <w:rsid w:val="003A114F"/>
    <w:rsid w:val="003A2B40"/>
    <w:rsid w:val="003A5BFF"/>
    <w:rsid w:val="003A6E28"/>
    <w:rsid w:val="003A786D"/>
    <w:rsid w:val="003B6106"/>
    <w:rsid w:val="003B6AF1"/>
    <w:rsid w:val="003D2AFA"/>
    <w:rsid w:val="003D31CE"/>
    <w:rsid w:val="003D35AE"/>
    <w:rsid w:val="003E24D5"/>
    <w:rsid w:val="003E6BB5"/>
    <w:rsid w:val="003F18E0"/>
    <w:rsid w:val="003F1E4A"/>
    <w:rsid w:val="0040471C"/>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65FA0"/>
    <w:rsid w:val="0046635E"/>
    <w:rsid w:val="00470430"/>
    <w:rsid w:val="004779C5"/>
    <w:rsid w:val="00477BFF"/>
    <w:rsid w:val="00490737"/>
    <w:rsid w:val="004914EB"/>
    <w:rsid w:val="0049737D"/>
    <w:rsid w:val="004A1D71"/>
    <w:rsid w:val="004A5B3D"/>
    <w:rsid w:val="004B5255"/>
    <w:rsid w:val="004B61B6"/>
    <w:rsid w:val="004C0E21"/>
    <w:rsid w:val="004C424D"/>
    <w:rsid w:val="004C7268"/>
    <w:rsid w:val="004C72F3"/>
    <w:rsid w:val="004D1B64"/>
    <w:rsid w:val="004D3676"/>
    <w:rsid w:val="004D3F26"/>
    <w:rsid w:val="004E2FA9"/>
    <w:rsid w:val="004E3B00"/>
    <w:rsid w:val="004E5692"/>
    <w:rsid w:val="004E6BB3"/>
    <w:rsid w:val="004F0942"/>
    <w:rsid w:val="004F12D2"/>
    <w:rsid w:val="004F1F0E"/>
    <w:rsid w:val="004F1FEF"/>
    <w:rsid w:val="004F2FE5"/>
    <w:rsid w:val="004F3E9B"/>
    <w:rsid w:val="004F63A9"/>
    <w:rsid w:val="004F65A0"/>
    <w:rsid w:val="00502B80"/>
    <w:rsid w:val="00503272"/>
    <w:rsid w:val="00506502"/>
    <w:rsid w:val="0050733A"/>
    <w:rsid w:val="00507577"/>
    <w:rsid w:val="005102B0"/>
    <w:rsid w:val="005225BF"/>
    <w:rsid w:val="0053014B"/>
    <w:rsid w:val="00530BC1"/>
    <w:rsid w:val="00537110"/>
    <w:rsid w:val="005425F0"/>
    <w:rsid w:val="00545D4F"/>
    <w:rsid w:val="00552863"/>
    <w:rsid w:val="00555B3C"/>
    <w:rsid w:val="0055640A"/>
    <w:rsid w:val="0055681E"/>
    <w:rsid w:val="00563BCE"/>
    <w:rsid w:val="00565364"/>
    <w:rsid w:val="00565DCE"/>
    <w:rsid w:val="0056787E"/>
    <w:rsid w:val="005704CC"/>
    <w:rsid w:val="00576345"/>
    <w:rsid w:val="00576E58"/>
    <w:rsid w:val="0057717A"/>
    <w:rsid w:val="00581F37"/>
    <w:rsid w:val="0058224D"/>
    <w:rsid w:val="005914E7"/>
    <w:rsid w:val="005A01DA"/>
    <w:rsid w:val="005A0D7A"/>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29AC"/>
    <w:rsid w:val="005F34CD"/>
    <w:rsid w:val="005F46F3"/>
    <w:rsid w:val="005F5379"/>
    <w:rsid w:val="00600192"/>
    <w:rsid w:val="00602428"/>
    <w:rsid w:val="00611540"/>
    <w:rsid w:val="00611645"/>
    <w:rsid w:val="006120D8"/>
    <w:rsid w:val="006129D2"/>
    <w:rsid w:val="00613F57"/>
    <w:rsid w:val="00614504"/>
    <w:rsid w:val="00626D4F"/>
    <w:rsid w:val="00627457"/>
    <w:rsid w:val="00630BDA"/>
    <w:rsid w:val="00633C45"/>
    <w:rsid w:val="00635F64"/>
    <w:rsid w:val="00640BDB"/>
    <w:rsid w:val="00642978"/>
    <w:rsid w:val="0064603C"/>
    <w:rsid w:val="00646323"/>
    <w:rsid w:val="00652E27"/>
    <w:rsid w:val="006568AB"/>
    <w:rsid w:val="00662713"/>
    <w:rsid w:val="006763BE"/>
    <w:rsid w:val="0067656C"/>
    <w:rsid w:val="00682BF4"/>
    <w:rsid w:val="00683350"/>
    <w:rsid w:val="00684802"/>
    <w:rsid w:val="00687716"/>
    <w:rsid w:val="00693033"/>
    <w:rsid w:val="006936E6"/>
    <w:rsid w:val="00693CE6"/>
    <w:rsid w:val="006943B3"/>
    <w:rsid w:val="00695BF6"/>
    <w:rsid w:val="006A18B7"/>
    <w:rsid w:val="006A3E0C"/>
    <w:rsid w:val="006A4861"/>
    <w:rsid w:val="006A5DA9"/>
    <w:rsid w:val="006B0BFB"/>
    <w:rsid w:val="006B52FB"/>
    <w:rsid w:val="006C230A"/>
    <w:rsid w:val="006C3DC6"/>
    <w:rsid w:val="006C57C5"/>
    <w:rsid w:val="006C726B"/>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204F1"/>
    <w:rsid w:val="007304C7"/>
    <w:rsid w:val="007311A4"/>
    <w:rsid w:val="007316EB"/>
    <w:rsid w:val="0073180D"/>
    <w:rsid w:val="0073498E"/>
    <w:rsid w:val="0073510D"/>
    <w:rsid w:val="007422A4"/>
    <w:rsid w:val="00747532"/>
    <w:rsid w:val="00765D1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8C5"/>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33E7"/>
    <w:rsid w:val="00867EC9"/>
    <w:rsid w:val="0087214E"/>
    <w:rsid w:val="00875972"/>
    <w:rsid w:val="00877F9A"/>
    <w:rsid w:val="008807DB"/>
    <w:rsid w:val="00881288"/>
    <w:rsid w:val="0088727C"/>
    <w:rsid w:val="008A020D"/>
    <w:rsid w:val="008A16A7"/>
    <w:rsid w:val="008A2142"/>
    <w:rsid w:val="008A3D02"/>
    <w:rsid w:val="008A68EF"/>
    <w:rsid w:val="008A7C0B"/>
    <w:rsid w:val="008A7CD7"/>
    <w:rsid w:val="008B0C7F"/>
    <w:rsid w:val="008B3152"/>
    <w:rsid w:val="008B46F6"/>
    <w:rsid w:val="008C6B44"/>
    <w:rsid w:val="008C76D8"/>
    <w:rsid w:val="008D0171"/>
    <w:rsid w:val="008D1ED6"/>
    <w:rsid w:val="008E220C"/>
    <w:rsid w:val="008E3F20"/>
    <w:rsid w:val="008E57A3"/>
    <w:rsid w:val="008E5CC3"/>
    <w:rsid w:val="008E666A"/>
    <w:rsid w:val="008F0B4F"/>
    <w:rsid w:val="008F6F45"/>
    <w:rsid w:val="009005B0"/>
    <w:rsid w:val="0090256F"/>
    <w:rsid w:val="009108CC"/>
    <w:rsid w:val="00917378"/>
    <w:rsid w:val="009241A6"/>
    <w:rsid w:val="009264E8"/>
    <w:rsid w:val="00927CEA"/>
    <w:rsid w:val="00933ECB"/>
    <w:rsid w:val="0093637E"/>
    <w:rsid w:val="009418F3"/>
    <w:rsid w:val="00950917"/>
    <w:rsid w:val="00951C60"/>
    <w:rsid w:val="00952FF1"/>
    <w:rsid w:val="0095473C"/>
    <w:rsid w:val="00956AE0"/>
    <w:rsid w:val="00972987"/>
    <w:rsid w:val="00972B59"/>
    <w:rsid w:val="00975574"/>
    <w:rsid w:val="009832DD"/>
    <w:rsid w:val="009909DF"/>
    <w:rsid w:val="0099510A"/>
    <w:rsid w:val="0099564F"/>
    <w:rsid w:val="00995ED2"/>
    <w:rsid w:val="0099712D"/>
    <w:rsid w:val="009A4C32"/>
    <w:rsid w:val="009A7ECC"/>
    <w:rsid w:val="009B405A"/>
    <w:rsid w:val="009B43A6"/>
    <w:rsid w:val="009C00CA"/>
    <w:rsid w:val="009C2DBD"/>
    <w:rsid w:val="009C68D1"/>
    <w:rsid w:val="009D1372"/>
    <w:rsid w:val="009D1436"/>
    <w:rsid w:val="009D27EB"/>
    <w:rsid w:val="009D6144"/>
    <w:rsid w:val="009D7B5F"/>
    <w:rsid w:val="009E03E8"/>
    <w:rsid w:val="009E34F1"/>
    <w:rsid w:val="009E529D"/>
    <w:rsid w:val="009E6F15"/>
    <w:rsid w:val="009F2237"/>
    <w:rsid w:val="009F3995"/>
    <w:rsid w:val="009F4708"/>
    <w:rsid w:val="009F4AC1"/>
    <w:rsid w:val="009F5488"/>
    <w:rsid w:val="009F7872"/>
    <w:rsid w:val="00A01A80"/>
    <w:rsid w:val="00A03897"/>
    <w:rsid w:val="00A04845"/>
    <w:rsid w:val="00A055EA"/>
    <w:rsid w:val="00A06F90"/>
    <w:rsid w:val="00A07015"/>
    <w:rsid w:val="00A26608"/>
    <w:rsid w:val="00A30E48"/>
    <w:rsid w:val="00A312B0"/>
    <w:rsid w:val="00A34FE0"/>
    <w:rsid w:val="00A37B44"/>
    <w:rsid w:val="00A37FE9"/>
    <w:rsid w:val="00A43133"/>
    <w:rsid w:val="00A44FFB"/>
    <w:rsid w:val="00A507D3"/>
    <w:rsid w:val="00A54868"/>
    <w:rsid w:val="00A55B74"/>
    <w:rsid w:val="00A57448"/>
    <w:rsid w:val="00A648DC"/>
    <w:rsid w:val="00A65EB6"/>
    <w:rsid w:val="00A7704A"/>
    <w:rsid w:val="00A84401"/>
    <w:rsid w:val="00A849F3"/>
    <w:rsid w:val="00A9370E"/>
    <w:rsid w:val="00A93E8D"/>
    <w:rsid w:val="00A942E7"/>
    <w:rsid w:val="00A9462D"/>
    <w:rsid w:val="00A9673C"/>
    <w:rsid w:val="00AA129E"/>
    <w:rsid w:val="00AA1ED5"/>
    <w:rsid w:val="00AA2E7D"/>
    <w:rsid w:val="00AA321D"/>
    <w:rsid w:val="00AA65A1"/>
    <w:rsid w:val="00AA6E14"/>
    <w:rsid w:val="00AB1FBB"/>
    <w:rsid w:val="00AB47E9"/>
    <w:rsid w:val="00AB521D"/>
    <w:rsid w:val="00AB77BC"/>
    <w:rsid w:val="00AC07CD"/>
    <w:rsid w:val="00AC1E0E"/>
    <w:rsid w:val="00AC25BD"/>
    <w:rsid w:val="00AC5DA7"/>
    <w:rsid w:val="00AD3302"/>
    <w:rsid w:val="00AD567E"/>
    <w:rsid w:val="00AD5A18"/>
    <w:rsid w:val="00AE1937"/>
    <w:rsid w:val="00AE41F4"/>
    <w:rsid w:val="00B02EC7"/>
    <w:rsid w:val="00B05061"/>
    <w:rsid w:val="00B233E3"/>
    <w:rsid w:val="00B26B35"/>
    <w:rsid w:val="00B33611"/>
    <w:rsid w:val="00B359B8"/>
    <w:rsid w:val="00B3666E"/>
    <w:rsid w:val="00B40049"/>
    <w:rsid w:val="00B4118C"/>
    <w:rsid w:val="00B429D0"/>
    <w:rsid w:val="00B436BD"/>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8633C"/>
    <w:rsid w:val="00B91DE5"/>
    <w:rsid w:val="00B9315E"/>
    <w:rsid w:val="00BA586D"/>
    <w:rsid w:val="00BA6589"/>
    <w:rsid w:val="00BB2690"/>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D26"/>
    <w:rsid w:val="00C03F73"/>
    <w:rsid w:val="00C05725"/>
    <w:rsid w:val="00C06A00"/>
    <w:rsid w:val="00C14181"/>
    <w:rsid w:val="00C21306"/>
    <w:rsid w:val="00C3249B"/>
    <w:rsid w:val="00C3263A"/>
    <w:rsid w:val="00C34154"/>
    <w:rsid w:val="00C44541"/>
    <w:rsid w:val="00C464E2"/>
    <w:rsid w:val="00C50DFE"/>
    <w:rsid w:val="00C50FD0"/>
    <w:rsid w:val="00C539E8"/>
    <w:rsid w:val="00C56FEF"/>
    <w:rsid w:val="00C64E81"/>
    <w:rsid w:val="00C6758B"/>
    <w:rsid w:val="00C74325"/>
    <w:rsid w:val="00C7486D"/>
    <w:rsid w:val="00C76532"/>
    <w:rsid w:val="00C77366"/>
    <w:rsid w:val="00C8299B"/>
    <w:rsid w:val="00C85667"/>
    <w:rsid w:val="00C86CF3"/>
    <w:rsid w:val="00C90EA0"/>
    <w:rsid w:val="00CB09D7"/>
    <w:rsid w:val="00CB0D66"/>
    <w:rsid w:val="00CB176A"/>
    <w:rsid w:val="00CB2F6E"/>
    <w:rsid w:val="00CB3E77"/>
    <w:rsid w:val="00CB6B89"/>
    <w:rsid w:val="00CC0BFC"/>
    <w:rsid w:val="00CC0FEE"/>
    <w:rsid w:val="00CC2697"/>
    <w:rsid w:val="00CC6C67"/>
    <w:rsid w:val="00CC7FA6"/>
    <w:rsid w:val="00CD2A01"/>
    <w:rsid w:val="00CD4EE8"/>
    <w:rsid w:val="00CE09F7"/>
    <w:rsid w:val="00CF085B"/>
    <w:rsid w:val="00D06966"/>
    <w:rsid w:val="00D11176"/>
    <w:rsid w:val="00D26281"/>
    <w:rsid w:val="00D3001A"/>
    <w:rsid w:val="00D30215"/>
    <w:rsid w:val="00D30968"/>
    <w:rsid w:val="00D36E24"/>
    <w:rsid w:val="00D43082"/>
    <w:rsid w:val="00D61155"/>
    <w:rsid w:val="00D77853"/>
    <w:rsid w:val="00D85541"/>
    <w:rsid w:val="00D90A31"/>
    <w:rsid w:val="00D967F4"/>
    <w:rsid w:val="00D97D6C"/>
    <w:rsid w:val="00DA19A0"/>
    <w:rsid w:val="00DA1C37"/>
    <w:rsid w:val="00DA3139"/>
    <w:rsid w:val="00DA3519"/>
    <w:rsid w:val="00DB287B"/>
    <w:rsid w:val="00DB72D9"/>
    <w:rsid w:val="00DC0BA6"/>
    <w:rsid w:val="00DC135E"/>
    <w:rsid w:val="00DD1841"/>
    <w:rsid w:val="00DD30A4"/>
    <w:rsid w:val="00DD5809"/>
    <w:rsid w:val="00DD6589"/>
    <w:rsid w:val="00DE1482"/>
    <w:rsid w:val="00DE540B"/>
    <w:rsid w:val="00DE799C"/>
    <w:rsid w:val="00E00A70"/>
    <w:rsid w:val="00E15A97"/>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41D4"/>
    <w:rsid w:val="00E95694"/>
    <w:rsid w:val="00E95D45"/>
    <w:rsid w:val="00E97ED8"/>
    <w:rsid w:val="00EA5D6F"/>
    <w:rsid w:val="00EA77FF"/>
    <w:rsid w:val="00EB3DCC"/>
    <w:rsid w:val="00EB6377"/>
    <w:rsid w:val="00EB6EE6"/>
    <w:rsid w:val="00EC32D6"/>
    <w:rsid w:val="00EC7772"/>
    <w:rsid w:val="00ED4AA6"/>
    <w:rsid w:val="00EE7614"/>
    <w:rsid w:val="00EE7853"/>
    <w:rsid w:val="00EF1498"/>
    <w:rsid w:val="00EF4193"/>
    <w:rsid w:val="00EF6B48"/>
    <w:rsid w:val="00EF70A7"/>
    <w:rsid w:val="00F01622"/>
    <w:rsid w:val="00F03508"/>
    <w:rsid w:val="00F06008"/>
    <w:rsid w:val="00F07486"/>
    <w:rsid w:val="00F11254"/>
    <w:rsid w:val="00F13DD1"/>
    <w:rsid w:val="00F15273"/>
    <w:rsid w:val="00F16543"/>
    <w:rsid w:val="00F22A9F"/>
    <w:rsid w:val="00F23A99"/>
    <w:rsid w:val="00F26E1E"/>
    <w:rsid w:val="00F27106"/>
    <w:rsid w:val="00F34FB4"/>
    <w:rsid w:val="00F35662"/>
    <w:rsid w:val="00F40445"/>
    <w:rsid w:val="00F47319"/>
    <w:rsid w:val="00F53C53"/>
    <w:rsid w:val="00F70C6D"/>
    <w:rsid w:val="00F70E00"/>
    <w:rsid w:val="00F70FCB"/>
    <w:rsid w:val="00F75D3B"/>
    <w:rsid w:val="00F81180"/>
    <w:rsid w:val="00F82D03"/>
    <w:rsid w:val="00F82DA0"/>
    <w:rsid w:val="00F87831"/>
    <w:rsid w:val="00F917C1"/>
    <w:rsid w:val="00F91AC4"/>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37</TotalTime>
  <Pages>110</Pages>
  <Words>13736</Words>
  <Characters>78300</Characters>
  <Application>Microsoft Office Word</Application>
  <DocSecurity>0</DocSecurity>
  <Lines>652</Lines>
  <Paragraphs>183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 </cp:lastModifiedBy>
  <cp:revision>58</cp:revision>
  <dcterms:created xsi:type="dcterms:W3CDTF">2022-06-12T21:33:00Z</dcterms:created>
  <dcterms:modified xsi:type="dcterms:W3CDTF">2022-06-12T22:12:00Z</dcterms:modified>
</cp:coreProperties>
</file>