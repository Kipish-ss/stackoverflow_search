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proofErr w:type="spellStart"/>
      <w:r w:rsidRPr="00CC2697">
        <w:rPr>
          <w:sz w:val="28"/>
          <w:szCs w:val="28"/>
          <w:lang w:val="ru-RU"/>
        </w:rPr>
        <w:t>інформатики</w:t>
      </w:r>
      <w:proofErr w:type="spellEnd"/>
      <w:r w:rsidRPr="00CC2697">
        <w:rPr>
          <w:sz w:val="28"/>
          <w:szCs w:val="28"/>
          <w:lang w:val="ru-RU"/>
        </w:rPr>
        <w:t xml:space="preserve"> та </w:t>
      </w:r>
      <w:proofErr w:type="spellStart"/>
      <w:r w:rsidRPr="00CC2697">
        <w:rPr>
          <w:sz w:val="28"/>
          <w:szCs w:val="28"/>
          <w:lang w:val="ru-RU"/>
        </w:rPr>
        <w:t>програмної</w:t>
      </w:r>
      <w:proofErr w:type="spellEnd"/>
      <w:r w:rsidRPr="00CC2697">
        <w:rPr>
          <w:sz w:val="28"/>
          <w:szCs w:val="28"/>
          <w:lang w:val="ru-RU"/>
        </w:rPr>
        <w:t xml:space="preserve"> </w:t>
      </w:r>
      <w:proofErr w:type="spellStart"/>
      <w:r w:rsidRPr="00CC2697">
        <w:rPr>
          <w:sz w:val="28"/>
          <w:szCs w:val="28"/>
          <w:lang w:val="ru-RU"/>
        </w:rPr>
        <w:t>інженерії</w:t>
      </w:r>
      <w:proofErr w:type="spellEnd"/>
    </w:p>
    <w:p w14:paraId="24F63A6B" w14:textId="77777777" w:rsidR="00CC2697" w:rsidRDefault="00CC2697" w:rsidP="007304C7">
      <w:pPr>
        <w:ind w:firstLine="0"/>
        <w:jc w:val="center"/>
        <w:rPr>
          <w:sz w:val="16"/>
          <w:szCs w:val="20"/>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Default="00CC2697" w:rsidP="00CC2697">
      <w:pPr>
        <w:ind w:left="2977" w:firstLine="90"/>
        <w:jc w:val="right"/>
        <w:rPr>
          <w:sz w:val="24"/>
          <w:szCs w:val="24"/>
        </w:rPr>
      </w:pPr>
      <w:proofErr w:type="spellStart"/>
      <w:r>
        <w:rPr>
          <w:sz w:val="24"/>
          <w:szCs w:val="24"/>
        </w:rPr>
        <w:t>Керівник</w:t>
      </w:r>
      <w:proofErr w:type="spellEnd"/>
      <w:r>
        <w:rPr>
          <w:sz w:val="24"/>
          <w:szCs w:val="24"/>
        </w:rPr>
        <w:t xml:space="preserve">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27F3527"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 xml:space="preserve">"Пошукова семантична система на основі даних сайту </w:t>
      </w:r>
      <w:proofErr w:type="spellStart"/>
      <w:r w:rsidR="009D1436" w:rsidRPr="009D1436">
        <w:rPr>
          <w:sz w:val="24"/>
          <w:lang w:val="uk-UA"/>
        </w:rPr>
        <w:t>stackoverflow</w:t>
      </w:r>
      <w:proofErr w:type="spellEnd"/>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 xml:space="preserve">Мета роботи: дослідження методів обрахунку </w:t>
      </w:r>
      <w:proofErr w:type="spellStart"/>
      <w:r>
        <w:rPr>
          <w:szCs w:val="28"/>
          <w:lang w:val="uk-UA"/>
        </w:rPr>
        <w:t>взять</w:t>
      </w:r>
      <w:proofErr w:type="spellEnd"/>
      <w:r>
        <w:rPr>
          <w:szCs w:val="28"/>
          <w:lang w:val="uk-UA"/>
        </w:rPr>
        <w:t xml:space="preserve"> на шаховій дошці, розробка програмного забезпечення для обрахунку усіх можливих </w:t>
      </w:r>
      <w:proofErr w:type="spellStart"/>
      <w:r>
        <w:rPr>
          <w:szCs w:val="28"/>
          <w:lang w:val="uk-UA"/>
        </w:rPr>
        <w:t>взять</w:t>
      </w:r>
      <w:proofErr w:type="spellEnd"/>
      <w:r>
        <w:rPr>
          <w:szCs w:val="28"/>
          <w:lang w:val="uk-UA"/>
        </w:rPr>
        <w:t>,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A65EB6">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A65EB6">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A65EB6">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A65EB6">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A65EB6">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A65EB6">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A65EB6">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A65EB6">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A65EB6">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A65EB6">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A65EB6">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A65EB6">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A65EB6">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A65EB6">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A65EB6">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A65EB6">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A65EB6">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A65EB6">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A65EB6">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w:t>
      </w:r>
      <w:proofErr w:type="spellStart"/>
      <w:r>
        <w:rPr>
          <w:rFonts w:eastAsiaTheme="minorEastAsia"/>
          <w:lang w:val="uk-UA"/>
        </w:rPr>
        <w:t>ктор</w:t>
      </w:r>
      <w:proofErr w:type="spellEnd"/>
      <w:r>
        <w:rPr>
          <w:rFonts w:eastAsiaTheme="minorEastAsia"/>
          <w:lang w:val="uk-UA"/>
        </w:rPr>
        <w:t xml:space="preserve">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A65EB6"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w:t>
      </w:r>
      <w:proofErr w:type="spellStart"/>
      <w:r>
        <w:rPr>
          <w:rFonts w:eastAsiaTheme="minorEastAsia"/>
          <w:lang w:val="uk-UA"/>
        </w:rPr>
        <w:t>ом</w:t>
      </w:r>
      <w:proofErr w:type="spellEnd"/>
      <w:r>
        <w:rPr>
          <w:rFonts w:eastAsiaTheme="minorEastAsia"/>
          <w:lang w:val="uk-UA"/>
        </w:rPr>
        <w:t xml:space="preserve">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w:t>
      </w:r>
      <w:r w:rsidRPr="001B60AB">
        <w:rPr>
          <w:rFonts w:eastAsiaTheme="minorEastAsia" w:cs="Times New Roman"/>
        </w:rPr>
        <w:lastRenderedPageBreak/>
        <w:t xml:space="preserve">значення, які визначають, чи варто залишити значення зі старого вектору, чи взяти нове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A65EB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A65EB6"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A65EB6"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A65EB6"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A65EB6"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A65EB6"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A65EB6"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A65EB6"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A65EB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A65EB6"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A65EB6"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A65EB6"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w:t>
      </w:r>
      <w:r>
        <w:rPr>
          <w:rFonts w:eastAsiaTheme="minorEastAsia"/>
          <w:lang w:val="uk-UA"/>
        </w:rPr>
        <w:lastRenderedPageBreak/>
        <w:t xml:space="preserve">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77777777"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49737D" w14:paraId="12CBA91D"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F87323A" w14:textId="77777777" w:rsidR="0049737D" w:rsidRDefault="0049737D">
            <w:pPr>
              <w:pStyle w:val="ListParagraph"/>
              <w:ind w:left="0" w:right="-108" w:firstLine="450"/>
              <w:jc w:val="center"/>
              <w:rPr>
                <w:rFonts w:cs="Times New Roman"/>
                <w:szCs w:val="28"/>
                <w:lang w:val="ru-RU"/>
              </w:rPr>
            </w:pPr>
            <w:r>
              <w:rPr>
                <w:rFonts w:cs="Times New Roman"/>
                <w:szCs w:val="28"/>
              </w:rPr>
              <w:t>Змінна</w:t>
            </w:r>
          </w:p>
        </w:tc>
        <w:tc>
          <w:tcPr>
            <w:tcW w:w="4834" w:type="dxa"/>
            <w:tcBorders>
              <w:top w:val="single" w:sz="4" w:space="0" w:color="auto"/>
              <w:left w:val="single" w:sz="4" w:space="0" w:color="auto"/>
              <w:bottom w:val="single" w:sz="4" w:space="0" w:color="auto"/>
              <w:right w:val="single" w:sz="4" w:space="0" w:color="auto"/>
            </w:tcBorders>
            <w:vAlign w:val="center"/>
            <w:hideMark/>
          </w:tcPr>
          <w:p w14:paraId="709EAFD0" w14:textId="77777777" w:rsidR="0049737D" w:rsidRDefault="0049737D">
            <w:pPr>
              <w:pStyle w:val="ListParagraph"/>
              <w:ind w:left="0" w:right="-108" w:firstLine="450"/>
              <w:jc w:val="center"/>
              <w:rPr>
                <w:rFonts w:cs="Times New Roman"/>
                <w:szCs w:val="28"/>
              </w:rPr>
            </w:pPr>
            <w:r>
              <w:rPr>
                <w:rFonts w:cs="Times New Roman"/>
                <w:szCs w:val="28"/>
              </w:rPr>
              <w:t>Призначення</w:t>
            </w:r>
          </w:p>
        </w:tc>
      </w:tr>
      <w:tr w:rsidR="0049737D" w14:paraId="70235E9C"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A237C67" w14:textId="73C08D6B" w:rsidR="0049737D" w:rsidRDefault="0049737D">
            <w:pPr>
              <w:pStyle w:val="ListParagraph"/>
              <w:ind w:left="0" w:right="-108" w:firstLine="450"/>
              <w:jc w:val="center"/>
              <w:rPr>
                <w:rFonts w:cs="Times New Roman"/>
                <w:szCs w:val="28"/>
                <w:lang w:val="en-US"/>
              </w:rPr>
            </w:pPr>
          </w:p>
        </w:tc>
        <w:tc>
          <w:tcPr>
            <w:tcW w:w="4834" w:type="dxa"/>
            <w:tcBorders>
              <w:top w:val="single" w:sz="4" w:space="0" w:color="auto"/>
              <w:left w:val="single" w:sz="4" w:space="0" w:color="auto"/>
              <w:bottom w:val="single" w:sz="4" w:space="0" w:color="auto"/>
              <w:right w:val="single" w:sz="4" w:space="0" w:color="auto"/>
            </w:tcBorders>
            <w:vAlign w:val="center"/>
            <w:hideMark/>
          </w:tcPr>
          <w:p w14:paraId="2E683E1B" w14:textId="3CFE3230" w:rsidR="0049737D" w:rsidRDefault="0049737D">
            <w:pPr>
              <w:pStyle w:val="ListParagraph"/>
              <w:ind w:left="0" w:right="-108" w:firstLine="450"/>
              <w:jc w:val="center"/>
              <w:rPr>
                <w:rFonts w:cs="Times New Roman"/>
                <w:szCs w:val="28"/>
                <w:lang w:val="ru-RU"/>
              </w:rPr>
            </w:pPr>
          </w:p>
        </w:tc>
      </w:tr>
    </w:tbl>
    <w:p w14:paraId="347138C6" w14:textId="77777777" w:rsidR="0049737D" w:rsidRPr="0049737D" w:rsidRDefault="0049737D" w:rsidP="0049737D">
      <w:pPr>
        <w:rPr>
          <w:lang/>
        </w:rPr>
      </w:pPr>
    </w:p>
    <w:p w14:paraId="75F56682" w14:textId="32426C9E" w:rsidR="00627457" w:rsidRPr="00627457" w:rsidRDefault="0049737D" w:rsidP="00627457">
      <w:pPr>
        <w:pStyle w:val="Heading2"/>
        <w:ind w:firstLine="0"/>
        <w:rPr>
          <w:lang w:val="en-US"/>
        </w:rPr>
      </w:pPr>
      <w:r>
        <w:rPr>
          <w:lang w:val="uk-UA"/>
        </w:rPr>
        <w:t xml:space="preserve">Алгоритм запуску бота </w:t>
      </w:r>
    </w:p>
    <w:p w14:paraId="2E6F6514" w14:textId="77777777" w:rsidR="00627457" w:rsidRPr="00046B26" w:rsidRDefault="00627457" w:rsidP="00046B26">
      <w:pPr>
        <w:ind w:left="360" w:firstLine="348"/>
        <w:rPr>
          <w:rFonts w:cs="Times New Roman"/>
          <w:i/>
          <w:iCs/>
          <w:lang w:val="uk-UA"/>
        </w:rPr>
      </w:pPr>
      <w:r w:rsidRPr="00046B26">
        <w:rPr>
          <w:rFonts w:cs="Times New Roman"/>
          <w:i/>
          <w:iCs/>
          <w:lang w:val="uk-UA"/>
        </w:rPr>
        <w:t>Функція запуску</w:t>
      </w:r>
    </w:p>
    <w:p w14:paraId="028588D6"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Початок</w:t>
      </w:r>
    </w:p>
    <w:p w14:paraId="57DF21AE"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Кінець</w:t>
      </w:r>
    </w:p>
    <w:p w14:paraId="558F16C4" w14:textId="17161009" w:rsidR="00627457" w:rsidRPr="00046B26" w:rsidRDefault="00627457" w:rsidP="00046B26">
      <w:pPr>
        <w:ind w:left="360" w:firstLine="348"/>
        <w:rPr>
          <w:rFonts w:cs="Times New Roman"/>
          <w:i/>
          <w:iCs/>
          <w:lang w:val="uk-UA"/>
        </w:rPr>
      </w:pPr>
      <w:r w:rsidRPr="00046B26">
        <w:rPr>
          <w:rFonts w:cs="Times New Roman"/>
          <w:i/>
          <w:iCs/>
          <w:lang w:val="uk-UA"/>
        </w:rPr>
        <w:t>Головна функція</w:t>
      </w:r>
    </w:p>
    <w:p w14:paraId="6D692F06"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Початок</w:t>
      </w:r>
    </w:p>
    <w:p w14:paraId="773DE081"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7777777" w:rsidR="00627457" w:rsidRP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Кінець</w:t>
      </w:r>
      <w:r>
        <w:rPr>
          <w:rFonts w:cs="Times New Roman"/>
          <w:lang w:val="en-US"/>
        </w:rPr>
        <w:t>.</w:t>
      </w:r>
    </w:p>
    <w:p w14:paraId="2D6A4111" w14:textId="598A3A08" w:rsidR="00627457" w:rsidRPr="00627457" w:rsidRDefault="0049737D" w:rsidP="00627457">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627457">
      <w:pPr>
        <w:rPr>
          <w:rFonts w:cs="Times New Roman"/>
          <w:i/>
          <w:iCs/>
          <w:lang w:val="uk-UA"/>
        </w:rPr>
      </w:pPr>
      <w:r w:rsidRPr="00046B26">
        <w:rPr>
          <w:rFonts w:cs="Times New Roman"/>
          <w:i/>
          <w:iCs/>
          <w:lang w:val="uk-UA"/>
        </w:rPr>
        <w:t>Функція для пошуку потрібної статті</w:t>
      </w:r>
    </w:p>
    <w:p w14:paraId="4F7EC14B"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Початок</w:t>
      </w:r>
    </w:p>
    <w:p w14:paraId="4CCA2F5D"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p>
    <w:p w14:paraId="1C218178"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знайшлися такі статті</w:t>
      </w:r>
    </w:p>
    <w:p w14:paraId="4C70A279" w14:textId="77777777" w:rsidR="00627457" w:rsidRDefault="00627457" w:rsidP="00627457">
      <w:pPr>
        <w:pStyle w:val="ListParagraph"/>
        <w:numPr>
          <w:ilvl w:val="2"/>
          <w:numId w:val="23"/>
        </w:numPr>
        <w:spacing w:after="200" w:line="276" w:lineRule="auto"/>
        <w:jc w:val="left"/>
        <w:rPr>
          <w:rFonts w:cs="Times New Roman"/>
          <w:i/>
          <w:lang w:val="uk-UA"/>
        </w:rPr>
      </w:pPr>
      <w:r>
        <w:rPr>
          <w:rFonts w:cs="Times New Roman"/>
          <w:lang w:val="uk-UA"/>
        </w:rPr>
        <w:lastRenderedPageBreak/>
        <w:t xml:space="preserve">В змінну </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27457">
      <w:pPr>
        <w:pStyle w:val="ListParagraph"/>
        <w:numPr>
          <w:ilvl w:val="2"/>
          <w:numId w:val="23"/>
        </w:numPr>
        <w:spacing w:after="200" w:line="276" w:lineRule="auto"/>
        <w:jc w:val="left"/>
        <w:rPr>
          <w:rFonts w:cs="Times New Roman"/>
          <w:lang w:val="uk-UA"/>
        </w:rPr>
      </w:pPr>
      <w:r>
        <w:rPr>
          <w:rFonts w:cs="Times New Roman"/>
          <w:lang w:val="uk-UA"/>
        </w:rPr>
        <w:t>Проходимося по всіх статтях</w:t>
      </w:r>
    </w:p>
    <w:p w14:paraId="19477E51"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В разі помилки викидаємо помилку.</w:t>
      </w:r>
    </w:p>
    <w:p w14:paraId="4BC4715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Кінець</w:t>
      </w:r>
    </w:p>
    <w:p w14:paraId="4A3E1B8F" w14:textId="24418E16" w:rsidR="00627457" w:rsidRPr="0049737D" w:rsidRDefault="0049737D" w:rsidP="00627457">
      <w:pPr>
        <w:pStyle w:val="Heading2"/>
        <w:ind w:firstLine="0"/>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Початок</w:t>
      </w:r>
    </w:p>
    <w:p w14:paraId="592FA745"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r>
        <w:rPr>
          <w:rFonts w:cs="Times New Roman"/>
          <w:lang w:val="en-US"/>
        </w:rPr>
        <w:t>__</w:t>
      </w:r>
      <w:proofErr w:type="spellStart"/>
      <w:r>
        <w:rPr>
          <w:rFonts w:cs="Times New Roman"/>
          <w:lang w:val="en-US"/>
        </w:rPr>
        <w:t>init</w:t>
      </w:r>
      <w:proofErr w:type="spellEnd"/>
      <w:r>
        <w:rPr>
          <w:rFonts w:cs="Times New Roman"/>
          <w:lang w:val="en-US"/>
        </w:rPr>
        <w:t>__</w:t>
      </w:r>
    </w:p>
    <w:p w14:paraId="1430E2CD"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p>
    <w:p w14:paraId="3279990E" w14:textId="77777777" w:rsidR="00627457" w:rsidRDefault="00627457" w:rsidP="00627457">
      <w:pPr>
        <w:pStyle w:val="ListParagraph"/>
        <w:numPr>
          <w:ilvl w:val="0"/>
          <w:numId w:val="24"/>
        </w:numPr>
        <w:spacing w:after="200" w:line="276" w:lineRule="auto"/>
        <w:jc w:val="left"/>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p>
    <w:p w14:paraId="369399C9"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p>
    <w:p w14:paraId="577F950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p>
    <w:p w14:paraId="5485F62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p>
    <w:p w14:paraId="3242101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p>
    <w:p w14:paraId="2B70F45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27457">
      <w:pPr>
        <w:pStyle w:val="ListParagraph"/>
        <w:numPr>
          <w:ilvl w:val="2"/>
          <w:numId w:val="24"/>
        </w:numPr>
        <w:spacing w:after="200" w:line="276" w:lineRule="auto"/>
        <w:jc w:val="left"/>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proofErr w:type="spellStart"/>
      <w:r>
        <w:rPr>
          <w:rFonts w:cs="Times New Roman"/>
          <w:lang w:val="en-US"/>
        </w:rPr>
        <w:t>ind</w:t>
      </w:r>
      <w:proofErr w:type="spellEnd"/>
    </w:p>
    <w:p w14:paraId="340E8D26"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p>
    <w:p w14:paraId="2D49A83F"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p>
    <w:p w14:paraId="7DC850A0" w14:textId="77777777" w:rsidR="00627457" w:rsidRP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p>
    <w:p w14:paraId="08C9FEDE"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p>
    <w:p w14:paraId="48433E2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 xml:space="preserve">список ключів </w:t>
      </w:r>
    </w:p>
    <w:p w14:paraId="56B3234C"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p>
    <w:p w14:paraId="315DF40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p>
    <w:p w14:paraId="7C667239" w14:textId="77777777" w:rsidR="00627457" w:rsidRDefault="00627457" w:rsidP="00627457">
      <w:pPr>
        <w:pStyle w:val="ListParagraph"/>
        <w:numPr>
          <w:ilvl w:val="1"/>
          <w:numId w:val="24"/>
        </w:numPr>
        <w:spacing w:after="200" w:line="276" w:lineRule="auto"/>
        <w:jc w:val="left"/>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p>
    <w:p w14:paraId="0138E6D4" w14:textId="77777777" w:rsidR="00627457" w:rsidRDefault="00627457" w:rsidP="00627457">
      <w:pPr>
        <w:pStyle w:val="ListParagraph"/>
        <w:numPr>
          <w:ilvl w:val="1"/>
          <w:numId w:val="24"/>
        </w:numPr>
        <w:spacing w:after="200" w:line="276" w:lineRule="auto"/>
        <w:jc w:val="left"/>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p>
    <w:p w14:paraId="7EFBF8B3"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lastRenderedPageBreak/>
        <w:t xml:space="preserve">Повертаємо </w:t>
      </w:r>
      <w:proofErr w:type="spellStart"/>
      <w:r>
        <w:rPr>
          <w:rFonts w:cs="Times New Roman"/>
          <w:lang w:val="en-US"/>
        </w:rPr>
        <w:t>df_tags</w:t>
      </w:r>
      <w:proofErr w:type="spellEnd"/>
    </w:p>
    <w:p w14:paraId="2380F93F"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proofErr w:type="spellStart"/>
      <w:r>
        <w:rPr>
          <w:rFonts w:cs="Times New Roman"/>
          <w:lang w:val="en-US"/>
        </w:rPr>
        <w:t>encode_tags</w:t>
      </w:r>
      <w:proofErr w:type="spellEnd"/>
    </w:p>
    <w:p w14:paraId="25E69B76"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p>
    <w:p w14:paraId="1AE6D2D7"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Створюємо новий масив </w:t>
      </w:r>
      <w:proofErr w:type="spellStart"/>
      <w:r>
        <w:rPr>
          <w:rFonts w:cs="Times New Roman"/>
          <w:lang w:val="en-US"/>
        </w:rPr>
        <w:t>new_tags</w:t>
      </w:r>
      <w:proofErr w:type="spellEnd"/>
    </w:p>
    <w:p w14:paraId="243334D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Записуємо ключі</w:t>
      </w:r>
    </w:p>
    <w:p w14:paraId="5B7EA81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77777777" w:rsidR="00627457" w:rsidRDefault="00627457" w:rsidP="00627457">
      <w:pPr>
        <w:pStyle w:val="ListParagraph"/>
        <w:numPr>
          <w:ilvl w:val="2"/>
          <w:numId w:val="24"/>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11DD8D7C" w14:textId="77777777" w:rsidR="00627457" w:rsidRPr="00627457" w:rsidRDefault="00627457" w:rsidP="00627457">
      <w:pPr>
        <w:pStyle w:val="ListParagraph"/>
        <w:numPr>
          <w:ilvl w:val="2"/>
          <w:numId w:val="24"/>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77777777" w:rsidR="00627457" w:rsidRPr="00627457" w:rsidRDefault="00627457" w:rsidP="00627457">
      <w:pPr>
        <w:pStyle w:val="ListParagraph"/>
        <w:numPr>
          <w:ilvl w:val="3"/>
          <w:numId w:val="24"/>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68655EE1" w14:textId="77777777" w:rsidR="00627457" w:rsidRDefault="00627457" w:rsidP="00627457">
      <w:pPr>
        <w:pStyle w:val="ListParagraph"/>
        <w:numPr>
          <w:ilvl w:val="3"/>
          <w:numId w:val="24"/>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code</w:t>
      </w:r>
    </w:p>
    <w:p w14:paraId="13F5D241" w14:textId="77777777" w:rsidR="00627457" w:rsidRPr="00627457" w:rsidRDefault="00627457" w:rsidP="00627457">
      <w:pPr>
        <w:pStyle w:val="ListParagraph"/>
        <w:numPr>
          <w:ilvl w:val="2"/>
          <w:numId w:val="24"/>
        </w:numPr>
        <w:spacing w:after="200" w:line="276" w:lineRule="auto"/>
        <w:jc w:val="left"/>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p>
    <w:p w14:paraId="588FCC6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Записуємо теги в </w:t>
      </w:r>
      <w:proofErr w:type="spellStart"/>
      <w:r>
        <w:rPr>
          <w:rFonts w:cs="Times New Roman"/>
          <w:lang w:val="en-US"/>
        </w:rPr>
        <w:t>df_tags</w:t>
      </w:r>
      <w:proofErr w:type="spellEnd"/>
    </w:p>
    <w:p w14:paraId="1FA1352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Повертаємо </w:t>
      </w:r>
      <w:proofErr w:type="spellStart"/>
      <w:r>
        <w:rPr>
          <w:rFonts w:cs="Times New Roman"/>
          <w:lang w:val="en-US"/>
        </w:rPr>
        <w:t>df</w:t>
      </w:r>
      <w:proofErr w:type="spellEnd"/>
    </w:p>
    <w:p w14:paraId="0680F9AE" w14:textId="33345A17" w:rsidR="00627457" w:rsidRPr="0049737D" w:rsidRDefault="00627457" w:rsidP="00627457">
      <w:pPr>
        <w:pStyle w:val="ListParagraph"/>
        <w:numPr>
          <w:ilvl w:val="0"/>
          <w:numId w:val="24"/>
        </w:numPr>
        <w:spacing w:after="200" w:line="276" w:lineRule="auto"/>
        <w:jc w:val="left"/>
        <w:rPr>
          <w:rFonts w:cs="Times New Roman"/>
          <w:lang w:val="en-US"/>
        </w:rPr>
      </w:pPr>
      <w:r>
        <w:rPr>
          <w:rFonts w:cs="Times New Roman"/>
          <w:lang w:val="uk-UA"/>
        </w:rPr>
        <w:t>Кінець</w:t>
      </w:r>
    </w:p>
    <w:p w14:paraId="7A70F3C7" w14:textId="051DC00E" w:rsidR="0049737D" w:rsidRPr="007D3205" w:rsidRDefault="007D3205" w:rsidP="007D3205">
      <w:pPr>
        <w:pStyle w:val="Heading2"/>
        <w:ind w:firstLine="0"/>
      </w:pPr>
      <w:r>
        <w:rPr>
          <w:lang w:val="uk-UA"/>
        </w:rPr>
        <w:t xml:space="preserve">Алгоритм </w:t>
      </w:r>
      <w:r>
        <w:rPr>
          <w:lang w:val="uk-UA"/>
        </w:rPr>
        <w:t>де</w:t>
      </w:r>
      <w:r>
        <w:rPr>
          <w:lang w:val="uk-UA"/>
        </w:rPr>
        <w:t xml:space="preserve">кодування тегів у заданому </w:t>
      </w:r>
      <w:proofErr w:type="spellStart"/>
      <w:r>
        <w:rPr>
          <w:lang w:val="uk-UA"/>
        </w:rPr>
        <w:t>датасеті</w:t>
      </w:r>
      <w:proofErr w:type="spellEnd"/>
    </w:p>
    <w:p w14:paraId="1CF739E4"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Початок</w:t>
      </w:r>
    </w:p>
    <w:p w14:paraId="3CB96CB0"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Створюємо конструктор класу</w:t>
      </w:r>
    </w:p>
    <w:p w14:paraId="308B612C"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 xml:space="preserve">Функція </w:t>
      </w:r>
      <w:proofErr w:type="spellStart"/>
      <w:r>
        <w:rPr>
          <w:rFonts w:cs="Times New Roman"/>
          <w:lang w:val="en-US"/>
        </w:rPr>
        <w:t>decode_tags</w:t>
      </w:r>
      <w:proofErr w:type="spellEnd"/>
    </w:p>
    <w:p w14:paraId="6E1BA887" w14:textId="77777777" w:rsidR="00627457" w:rsidRDefault="00627457" w:rsidP="00627457">
      <w:pPr>
        <w:pStyle w:val="ListParagraph"/>
        <w:numPr>
          <w:ilvl w:val="1"/>
          <w:numId w:val="25"/>
        </w:numPr>
        <w:spacing w:after="200" w:line="276" w:lineRule="auto"/>
        <w:jc w:val="left"/>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p>
    <w:p w14:paraId="361D3130"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Створюємо новий масив </w:t>
      </w:r>
      <w:proofErr w:type="spellStart"/>
      <w:r>
        <w:rPr>
          <w:rFonts w:cs="Times New Roman"/>
          <w:lang w:val="en-US"/>
        </w:rPr>
        <w:t>new_tags</w:t>
      </w:r>
      <w:proofErr w:type="spellEnd"/>
    </w:p>
    <w:p w14:paraId="18F4D8E1"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Записуємо ключі</w:t>
      </w:r>
    </w:p>
    <w:p w14:paraId="0430EC6F"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77777777" w:rsidR="00627457" w:rsidRDefault="00627457" w:rsidP="00627457">
      <w:pPr>
        <w:pStyle w:val="ListParagraph"/>
        <w:numPr>
          <w:ilvl w:val="2"/>
          <w:numId w:val="25"/>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4CD46E9C" w14:textId="77777777" w:rsidR="00627457" w:rsidRPr="00627457" w:rsidRDefault="00627457" w:rsidP="00627457">
      <w:pPr>
        <w:pStyle w:val="ListParagraph"/>
        <w:numPr>
          <w:ilvl w:val="2"/>
          <w:numId w:val="25"/>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77777777" w:rsidR="00627457" w:rsidRPr="00627457" w:rsidRDefault="00627457" w:rsidP="00627457">
      <w:pPr>
        <w:pStyle w:val="ListParagraph"/>
        <w:numPr>
          <w:ilvl w:val="3"/>
          <w:numId w:val="25"/>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115069FD" w14:textId="77777777" w:rsidR="00627457" w:rsidRDefault="00627457" w:rsidP="00627457">
      <w:pPr>
        <w:pStyle w:val="ListParagraph"/>
        <w:numPr>
          <w:ilvl w:val="3"/>
          <w:numId w:val="25"/>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tag</w:t>
      </w:r>
    </w:p>
    <w:p w14:paraId="54FED86A" w14:textId="77777777" w:rsidR="00627457" w:rsidRPr="00627457" w:rsidRDefault="00627457" w:rsidP="00627457">
      <w:pPr>
        <w:pStyle w:val="ListParagraph"/>
        <w:numPr>
          <w:ilvl w:val="2"/>
          <w:numId w:val="25"/>
        </w:numPr>
        <w:spacing w:after="200" w:line="276" w:lineRule="auto"/>
        <w:jc w:val="left"/>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p>
    <w:p w14:paraId="4FC13B9D"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Записуємо теги в </w:t>
      </w:r>
      <w:proofErr w:type="spellStart"/>
      <w:r>
        <w:rPr>
          <w:rFonts w:cs="Times New Roman"/>
          <w:lang w:val="en-US"/>
        </w:rPr>
        <w:t>df_tags</w:t>
      </w:r>
      <w:proofErr w:type="spellEnd"/>
    </w:p>
    <w:p w14:paraId="4318DF76"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Повертаємо </w:t>
      </w:r>
      <w:proofErr w:type="spellStart"/>
      <w:r>
        <w:rPr>
          <w:rFonts w:cs="Times New Roman"/>
          <w:lang w:val="en-US"/>
        </w:rPr>
        <w:t>df</w:t>
      </w:r>
      <w:proofErr w:type="spellEnd"/>
    </w:p>
    <w:p w14:paraId="2C417B26" w14:textId="77777777" w:rsidR="00627457" w:rsidRDefault="00627457" w:rsidP="00627457">
      <w:pPr>
        <w:pStyle w:val="ListParagraph"/>
        <w:numPr>
          <w:ilvl w:val="0"/>
          <w:numId w:val="25"/>
        </w:numPr>
        <w:spacing w:after="200" w:line="276" w:lineRule="auto"/>
        <w:jc w:val="left"/>
        <w:rPr>
          <w:rFonts w:cs="Times New Roman"/>
          <w:lang w:val="en-US"/>
        </w:rPr>
      </w:pPr>
      <w:r>
        <w:rPr>
          <w:rFonts w:cs="Times New Roman"/>
          <w:lang w:val="uk-UA"/>
        </w:rPr>
        <w:t>Кінець</w:t>
      </w:r>
    </w:p>
    <w:p w14:paraId="671E2D01" w14:textId="2C761513" w:rsidR="00627457" w:rsidRDefault="007D3205" w:rsidP="00240654">
      <w:pPr>
        <w:pStyle w:val="Heading2"/>
        <w:ind w:firstLine="0"/>
        <w:rPr>
          <w:lang w:val="uk-UA"/>
        </w:rPr>
      </w:pPr>
      <w:r>
        <w:rPr>
          <w:lang w:val="uk-UA"/>
        </w:rPr>
        <w:t>Алгоритм збереження закодованих тегів</w:t>
      </w:r>
    </w:p>
    <w:p w14:paraId="0BB17527" w14:textId="77777777" w:rsidR="00627457" w:rsidRDefault="00627457" w:rsidP="00627457">
      <w:pPr>
        <w:pStyle w:val="ListParagraph"/>
        <w:numPr>
          <w:ilvl w:val="0"/>
          <w:numId w:val="26"/>
        </w:numPr>
        <w:spacing w:after="200" w:line="276" w:lineRule="auto"/>
        <w:jc w:val="left"/>
        <w:rPr>
          <w:rFonts w:cs="Times New Roman"/>
          <w:lang w:val="en-US"/>
        </w:rPr>
      </w:pPr>
      <w:r>
        <w:rPr>
          <w:rFonts w:cs="Times New Roman"/>
          <w:lang w:val="uk-UA"/>
        </w:rPr>
        <w:t>Початок</w:t>
      </w:r>
    </w:p>
    <w:p w14:paraId="31E82153"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lastRenderedPageBreak/>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315343EC"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261753F"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FDBDAC9"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p>
    <w:p w14:paraId="4065363F"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p>
    <w:p w14:paraId="05DEF7F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p>
    <w:p w14:paraId="55DA7EFD"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p>
    <w:p w14:paraId="3A4690B8"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p>
    <w:p w14:paraId="402AB06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0BDEC7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keys</w:t>
      </w:r>
      <w:r w:rsidRPr="00627457">
        <w:rPr>
          <w:rFonts w:cs="Times New Roman"/>
        </w:rPr>
        <w:t xml:space="preserve"> </w:t>
      </w:r>
      <w:r>
        <w:rPr>
          <w:rFonts w:cs="Times New Roman"/>
          <w:lang w:val="uk-UA"/>
        </w:rPr>
        <w:t>значення ключів з тегів</w:t>
      </w:r>
    </w:p>
    <w:p w14:paraId="51250F3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keys</w:t>
      </w:r>
      <w:r>
        <w:rPr>
          <w:rFonts w:cs="Times New Roman"/>
          <w:lang w:val="uk-UA"/>
        </w:rPr>
        <w:t xml:space="preserve"> в формат </w:t>
      </w:r>
      <w:r>
        <w:rPr>
          <w:rFonts w:cs="Times New Roman"/>
          <w:lang w:val="en-US"/>
        </w:rPr>
        <w:t>csv</w:t>
      </w:r>
    </w:p>
    <w:p w14:paraId="15C541C4"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B78CA0E"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 xml:space="preserve">, </w:t>
      </w:r>
      <w:proofErr w:type="spellStart"/>
      <w:r>
        <w:rPr>
          <w:rFonts w:cs="Times New Roman"/>
          <w:lang w:val="uk-UA"/>
        </w:rPr>
        <w:t>keys</w:t>
      </w:r>
      <w:proofErr w:type="spellEnd"/>
    </w:p>
    <w:p w14:paraId="73EC4A5B"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p>
    <w:p w14:paraId="4AED8C0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p>
    <w:p w14:paraId="1620E17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0675BF8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Кінець</w:t>
      </w:r>
    </w:p>
    <w:p w14:paraId="6E40CA0C" w14:textId="4BD44748" w:rsidR="00627457" w:rsidRPr="007D3205" w:rsidRDefault="007D3205" w:rsidP="00240654">
      <w:pPr>
        <w:pStyle w:val="Heading2"/>
        <w:ind w:firstLine="0"/>
      </w:pPr>
      <w:r>
        <w:rPr>
          <w:lang w:val="uk-UA"/>
        </w:rPr>
        <w:t>Алгоритм тренування моделі для передбачення категорії за тегами статті</w:t>
      </w:r>
    </w:p>
    <w:p w14:paraId="469416CF"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Початок</w:t>
      </w:r>
    </w:p>
    <w:p w14:paraId="3A3BE522"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26D20C5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33027EA"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97832B2"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Фільтруємо попередження з </w:t>
      </w:r>
      <w:r>
        <w:rPr>
          <w:rFonts w:cs="Times New Roman"/>
          <w:i/>
          <w:lang w:val="en-US"/>
        </w:rPr>
        <w:t>ignore</w:t>
      </w:r>
    </w:p>
    <w:p w14:paraId="233DA5B7"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p>
    <w:p w14:paraId="0F0B2929"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Об’являємо функції для розділення тегів.</w:t>
      </w:r>
    </w:p>
    <w:p w14:paraId="63AC58EB" w14:textId="77777777" w:rsidR="00627457" w:rsidRDefault="00627457" w:rsidP="00240654">
      <w:pPr>
        <w:pStyle w:val="ListParagraph"/>
        <w:numPr>
          <w:ilvl w:val="1"/>
          <w:numId w:val="34"/>
        </w:numPr>
        <w:spacing w:after="200" w:line="276" w:lineRule="auto"/>
        <w:jc w:val="left"/>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77777777" w:rsidR="00627457" w:rsidRPr="00627457" w:rsidRDefault="00627457" w:rsidP="00240654">
      <w:pPr>
        <w:pStyle w:val="ListParagraph"/>
        <w:numPr>
          <w:ilvl w:val="2"/>
          <w:numId w:val="34"/>
        </w:numPr>
        <w:spacing w:after="200" w:line="276" w:lineRule="auto"/>
        <w:jc w:val="left"/>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p>
    <w:p w14:paraId="4A3F75E7" w14:textId="77777777" w:rsidR="00627457" w:rsidRDefault="00627457" w:rsidP="00240654">
      <w:pPr>
        <w:pStyle w:val="ListParagraph"/>
        <w:numPr>
          <w:ilvl w:val="0"/>
          <w:numId w:val="34"/>
        </w:numPr>
        <w:spacing w:after="200" w:line="276" w:lineRule="auto"/>
        <w:jc w:val="left"/>
        <w:rPr>
          <w:rFonts w:cs="Times New Roman"/>
          <w:lang w:val="uk-UA"/>
        </w:rPr>
      </w:pPr>
      <w:r>
        <w:rPr>
          <w:rFonts w:cs="Times New Roman"/>
          <w:lang w:val="uk-UA"/>
        </w:rPr>
        <w:lastRenderedPageBreak/>
        <w:t xml:space="preserve">Записуємо у </w:t>
      </w:r>
      <w:proofErr w:type="spellStart"/>
      <w:r>
        <w:rPr>
          <w:rFonts w:cs="Times New Roman"/>
          <w:i/>
          <w:lang w:val="en-US"/>
        </w:rPr>
        <w:t>df</w:t>
      </w:r>
      <w:proofErr w:type="spellEnd"/>
      <w:r w:rsidRPr="00627457">
        <w:rPr>
          <w:rFonts w:cs="Times New Roman"/>
          <w:i/>
        </w:rPr>
        <w:t>_</w:t>
      </w:r>
      <w:r>
        <w:rPr>
          <w:rFonts w:cs="Times New Roman"/>
          <w:i/>
          <w:lang w:val="en-US"/>
        </w:rPr>
        <w:t>tags</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48810E0F"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t xml:space="preserve"> </w:t>
      </w:r>
      <w:r w:rsidR="00627457">
        <w:rPr>
          <w:rFonts w:cs="Times New Roman"/>
          <w:lang w:val="uk-UA"/>
        </w:rPr>
        <w:t xml:space="preserve">Записуємо у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3292E5A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349E28E0"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proofErr w:type="spellStart"/>
      <w:r w:rsidR="00627457">
        <w:rPr>
          <w:rFonts w:cs="Times New Roman"/>
          <w:i/>
          <w:lang w:val="en-US"/>
        </w:rPr>
        <w:t>df</w:t>
      </w:r>
      <w:proofErr w:type="spellEnd"/>
      <w:r w:rsidR="00627457" w:rsidRPr="00627457">
        <w:rPr>
          <w:rFonts w:cs="Times New Roman"/>
          <w:i/>
          <w:lang w:val="uk-UA"/>
        </w:rPr>
        <w:t>_</w:t>
      </w:r>
      <w:r w:rsidR="00627457">
        <w:rPr>
          <w:rFonts w:cs="Times New Roman"/>
          <w:i/>
          <w:lang w:val="en-US"/>
        </w:rPr>
        <w:t>tags</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768A566" w:rsidR="00627457" w:rsidRP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p>
    <w:p w14:paraId="5633F1CF" w14:textId="75696585"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proofErr w:type="spellStart"/>
      <w:r w:rsidR="00627457">
        <w:rPr>
          <w:rFonts w:cs="Times New Roman"/>
          <w:i/>
          <w:lang w:val="uk-UA"/>
        </w:rPr>
        <w:t>df_tags.tags</w:t>
      </w:r>
      <w:proofErr w:type="spellEnd"/>
      <w:r w:rsidR="00627457">
        <w:rPr>
          <w:rFonts w:cs="Times New Roman"/>
          <w:lang w:val="uk-UA"/>
        </w:rPr>
        <w:t>.</w:t>
      </w:r>
    </w:p>
    <w:p w14:paraId="21D06512" w14:textId="222EB884"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240654">
      <w:pPr>
        <w:pStyle w:val="ListParagraph"/>
        <w:numPr>
          <w:ilvl w:val="0"/>
          <w:numId w:val="34"/>
        </w:numPr>
        <w:spacing w:after="200" w:line="276" w:lineRule="auto"/>
        <w:jc w:val="left"/>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0E62B4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p>
    <w:p w14:paraId="24C64B8C" w14:textId="38B7DEAB"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p>
    <w:p w14:paraId="664D1259" w14:textId="5C9A337B"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1DB199EB"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Кінець.</w:t>
      </w:r>
    </w:p>
    <w:p w14:paraId="48BF4432" w14:textId="043084AC" w:rsidR="00627457" w:rsidRDefault="007D3205" w:rsidP="00240654">
      <w:pPr>
        <w:pStyle w:val="Heading2"/>
        <w:ind w:firstLine="0"/>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 за допомогою моделі</w:t>
      </w:r>
    </w:p>
    <w:p w14:paraId="6CA7FD04"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Початок</w:t>
      </w:r>
    </w:p>
    <w:p w14:paraId="03A26DE8"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rPr>
        <w:t xml:space="preserve"> </w:t>
      </w:r>
      <w:r>
        <w:rPr>
          <w:rFonts w:cs="Times New Roman"/>
          <w:lang w:val="uk-UA"/>
        </w:rPr>
        <w:t>масив ключ: значення.</w:t>
      </w:r>
    </w:p>
    <w:p w14:paraId="1C1056C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p>
    <w:p w14:paraId="39DF147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Якщо лічильник = 0</w:t>
      </w:r>
    </w:p>
    <w:p w14:paraId="3F8D9431"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Інакше</w:t>
      </w:r>
    </w:p>
    <w:p w14:paraId="46CA21CC"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27457">
      <w:pPr>
        <w:pStyle w:val="ListParagraph"/>
        <w:numPr>
          <w:ilvl w:val="1"/>
          <w:numId w:val="27"/>
        </w:numPr>
        <w:spacing w:after="200" w:line="276" w:lineRule="auto"/>
        <w:jc w:val="left"/>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59296C9D"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Кінець.</w:t>
      </w:r>
    </w:p>
    <w:p w14:paraId="260B6385" w14:textId="77777777" w:rsidR="00240654" w:rsidRDefault="00240654" w:rsidP="00240654">
      <w:pPr>
        <w:ind w:firstLine="0"/>
        <w:rPr>
          <w:rFonts w:cs="Times New Roman"/>
          <w:lang w:val="en-US"/>
        </w:rPr>
      </w:pPr>
    </w:p>
    <w:p w14:paraId="759C8B41" w14:textId="77777777" w:rsidR="00240654" w:rsidRDefault="00240654" w:rsidP="00240654">
      <w:pPr>
        <w:ind w:firstLine="0"/>
        <w:rPr>
          <w:rFonts w:cs="Times New Roman"/>
          <w:lang w:val="en-US"/>
        </w:rPr>
      </w:pPr>
    </w:p>
    <w:p w14:paraId="2538A3FF" w14:textId="45B5AFF9" w:rsidR="00627457" w:rsidRDefault="007D3205" w:rsidP="00240654">
      <w:pPr>
        <w:pStyle w:val="Heading2"/>
        <w:ind w:firstLine="0"/>
        <w:rPr>
          <w:lang w:val="en-US"/>
        </w:rPr>
      </w:pPr>
      <w:r>
        <w:rPr>
          <w:lang w:val="uk-UA"/>
        </w:rPr>
        <w:t xml:space="preserve">Алгоритм </w:t>
      </w:r>
      <w:proofErr w:type="spellStart"/>
      <w:r>
        <w:rPr>
          <w:lang w:val="uk-UA"/>
        </w:rPr>
        <w:t>векторизації</w:t>
      </w:r>
      <w:proofErr w:type="spellEnd"/>
    </w:p>
    <w:p w14:paraId="08F822C4"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Початок</w:t>
      </w:r>
    </w:p>
    <w:p w14:paraId="325A645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27457">
      <w:pPr>
        <w:pStyle w:val="ListParagraph"/>
        <w:numPr>
          <w:ilvl w:val="0"/>
          <w:numId w:val="28"/>
        </w:numPr>
        <w:spacing w:after="200" w:line="276" w:lineRule="auto"/>
        <w:jc w:val="left"/>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 xml:space="preserve">Записуємо в змінну </w:t>
      </w:r>
      <w:r>
        <w:rPr>
          <w:rFonts w:cs="Times New Roman"/>
          <w:i/>
          <w:lang w:val="en-US"/>
        </w:rPr>
        <w:t>w2v_model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Pr>
          <w:rFonts w:cs="Times New Roman"/>
          <w:lang w:val="en-US"/>
        </w:rPr>
        <w:t>.</w:t>
      </w:r>
    </w:p>
    <w:p w14:paraId="1D18B430" w14:textId="1A053FDA"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Записуємо в змінну </w:t>
      </w:r>
      <w:r w:rsidR="00627457">
        <w:rPr>
          <w:rFonts w:cs="Times New Roman"/>
          <w:lang w:val="en-US"/>
        </w:rPr>
        <w:t xml:space="preserve">words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Pr>
          <w:rFonts w:cs="Times New Roman"/>
          <w:lang w:val="en-US"/>
        </w:rPr>
        <w:t>.</w:t>
      </w:r>
    </w:p>
    <w:p w14:paraId="499047E4" w14:textId="04CFB9D1"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Друкуємо розмір словнику.</w:t>
      </w:r>
    </w:p>
    <w:p w14:paraId="3F22D330" w14:textId="301834DC"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6DC3E5C9"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21FD4A00" w14:textId="636D4C95" w:rsidR="00627457" w:rsidRDefault="007D3205" w:rsidP="00240654">
      <w:pPr>
        <w:pStyle w:val="Heading2"/>
        <w:ind w:firstLine="0"/>
        <w:rPr>
          <w:lang w:val="en-US"/>
        </w:rPr>
      </w:pPr>
      <w:r>
        <w:rPr>
          <w:lang w:val="uk-UA"/>
        </w:rPr>
        <w:t>Алгоритм підготовки даних</w:t>
      </w:r>
    </w:p>
    <w:p w14:paraId="0D0C9B79"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Початок</w:t>
      </w:r>
    </w:p>
    <w:p w14:paraId="37B530A6"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lastRenderedPageBreak/>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xml:space="preserve">. Параметр – стовбці з значенням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Розділяємо тренувальні і тестові дані.</w:t>
      </w:r>
    </w:p>
    <w:p w14:paraId="09FF2044"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Виводимо розмір тренувальних і тестових даних</w:t>
      </w:r>
    </w:p>
    <w:p w14:paraId="1B8585FB"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Перетворюємо тестові і тренувальні дані в доповнені послідовності</w:t>
      </w:r>
    </w:p>
    <w:p w14:paraId="6C71BE45" w14:textId="0F5349A2"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Створюємо вбудовану матрицю</w:t>
      </w:r>
    </w:p>
    <w:p w14:paraId="629D54B0" w14:textId="093C77D7"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p>
    <w:p w14:paraId="48C6D0A9" w14:textId="6FCE181E" w:rsidR="00627457" w:rsidRPr="00627457" w:rsidRDefault="00046B26" w:rsidP="00627457">
      <w:pPr>
        <w:pStyle w:val="ListParagraph"/>
        <w:numPr>
          <w:ilvl w:val="0"/>
          <w:numId w:val="29"/>
        </w:numPr>
        <w:spacing w:after="200" w:line="276" w:lineRule="auto"/>
        <w:jc w:val="left"/>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0802CC3"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Виводимо розмір матриці</w:t>
      </w:r>
    </w:p>
    <w:p w14:paraId="3BC4B591" w14:textId="6042040A"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04765B97" w14:textId="0EFE19EF" w:rsidR="00627457" w:rsidRPr="007D3205" w:rsidRDefault="007D3205" w:rsidP="00046B26">
      <w:pPr>
        <w:pStyle w:val="Heading2"/>
        <w:ind w:firstLine="0"/>
      </w:pPr>
      <w:r>
        <w:rPr>
          <w:lang w:val="uk-UA"/>
        </w:rPr>
        <w:t xml:space="preserve">Алгоритм побудови та навчання моделі </w:t>
      </w:r>
      <w:r>
        <w:rPr>
          <w:lang w:val="en-US"/>
        </w:rPr>
        <w:t>GRU</w:t>
      </w:r>
    </w:p>
    <w:p w14:paraId="4BA45026"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Початок</w:t>
      </w:r>
    </w:p>
    <w:p w14:paraId="79A3A6A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p>
    <w:p w14:paraId="163D679B" w14:textId="77777777" w:rsidR="00627457" w:rsidRPr="00627457" w:rsidRDefault="00627457" w:rsidP="00627457">
      <w:pPr>
        <w:pStyle w:val="ListParagraph"/>
        <w:numPr>
          <w:ilvl w:val="0"/>
          <w:numId w:val="30"/>
        </w:numPr>
        <w:spacing w:after="200" w:line="276" w:lineRule="auto"/>
        <w:jc w:val="left"/>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GRU </w:t>
      </w:r>
      <w:r>
        <w:rPr>
          <w:rFonts w:cs="Times New Roman"/>
          <w:lang w:val="uk-UA"/>
        </w:rPr>
        <w:t>прошарок</w:t>
      </w:r>
    </w:p>
    <w:p w14:paraId="71CC1B7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3E47D88A"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p>
    <w:p w14:paraId="654AF44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p>
    <w:p w14:paraId="078A594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6190D56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Компілюємо модель</w:t>
      </w:r>
    </w:p>
    <w:p w14:paraId="0C58E3D6" w14:textId="5FA1CD3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Робимо сумарну статистику</w:t>
      </w:r>
    </w:p>
    <w:p w14:paraId="49293A6B" w14:textId="5D4BCD04"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Тренуємо модель</w:t>
      </w:r>
    </w:p>
    <w:p w14:paraId="4DB3051E" w14:textId="4004F835"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117414E" w:rsidR="00627457" w:rsidRPr="00046B26" w:rsidRDefault="00046B26" w:rsidP="00627457">
      <w:pPr>
        <w:pStyle w:val="ListParagraph"/>
        <w:numPr>
          <w:ilvl w:val="0"/>
          <w:numId w:val="30"/>
        </w:numPr>
        <w:spacing w:after="200" w:line="276" w:lineRule="auto"/>
        <w:jc w:val="left"/>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p>
    <w:p w14:paraId="30F045E1" w14:textId="343128AD" w:rsidR="00627457" w:rsidRPr="00046B26" w:rsidRDefault="00046B26" w:rsidP="005F0378">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sidRPr="00046B26">
        <w:rPr>
          <w:rFonts w:cs="Times New Roman"/>
        </w:rPr>
        <w:t>К</w:t>
      </w:r>
      <w:proofErr w:type="spellStart"/>
      <w:r w:rsidR="00627457" w:rsidRPr="00046B26">
        <w:rPr>
          <w:rFonts w:cs="Times New Roman"/>
          <w:lang w:val="uk-UA"/>
        </w:rPr>
        <w:t>інець</w:t>
      </w:r>
      <w:proofErr w:type="spellEnd"/>
    </w:p>
    <w:p w14:paraId="0CB599BD" w14:textId="31662D1E" w:rsidR="00627457" w:rsidRPr="00E240CB" w:rsidRDefault="007D3205" w:rsidP="00046B2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Початок</w:t>
      </w:r>
    </w:p>
    <w:p w14:paraId="456FA7F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lastRenderedPageBreak/>
        <w:t xml:space="preserve">Робимо </w:t>
      </w:r>
      <w:proofErr w:type="spellStart"/>
      <w:r>
        <w:rPr>
          <w:rFonts w:cs="Times New Roman"/>
          <w:lang w:val="uk-UA"/>
        </w:rPr>
        <w:t>передобробку</w:t>
      </w:r>
      <w:proofErr w:type="spellEnd"/>
      <w:r>
        <w:rPr>
          <w:rFonts w:cs="Times New Roman"/>
          <w:lang w:val="uk-UA"/>
        </w:rPr>
        <w:t xml:space="preserve"> тексту</w:t>
      </w:r>
    </w:p>
    <w:p w14:paraId="678C109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пошуковий вектор</w:t>
      </w:r>
    </w:p>
    <w:p w14:paraId="03644FFD"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Отримуємо передбачені теги</w:t>
      </w:r>
    </w:p>
    <w:p w14:paraId="3A5D511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p>
    <w:p w14:paraId="28FB9679"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p>
    <w:p w14:paraId="56C87A9F"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Сортуємо значення по кількості тегів</w:t>
      </w:r>
    </w:p>
    <w:p w14:paraId="6414F75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Видаляємо дублікати.</w:t>
      </w:r>
    </w:p>
    <w:p w14:paraId="136256D9" w14:textId="77777777" w:rsidR="00627457" w:rsidRDefault="00627457" w:rsidP="00627457">
      <w:pPr>
        <w:pStyle w:val="ListParagraph"/>
        <w:numPr>
          <w:ilvl w:val="0"/>
          <w:numId w:val="31"/>
        </w:numPr>
        <w:spacing w:after="200" w:line="276" w:lineRule="auto"/>
        <w:jc w:val="left"/>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p>
    <w:p w14:paraId="3EAA6ED1" w14:textId="5CF2386E"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p>
    <w:p w14:paraId="2B6A134E" w14:textId="536BCE05"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p>
    <w:p w14:paraId="1F7366D6" w14:textId="69CB6B88"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p>
    <w:p w14:paraId="293CEEDE" w14:textId="3BE938D1"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p>
    <w:p w14:paraId="21A48D4C" w14:textId="7D357FCA"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p>
    <w:p w14:paraId="40CD5D7F" w14:textId="08746EBC"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75C8C9A2" w:rsidR="00627457" w:rsidRPr="00046B26"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p>
    <w:p w14:paraId="14CEB694" w14:textId="32EC338E"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p>
    <w:p w14:paraId="593F1053" w14:textId="2A82910D"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Повертаємо результат пошуку</w:t>
      </w:r>
    </w:p>
    <w:p w14:paraId="67CEED42" w14:textId="11453592" w:rsidR="005F5379" w:rsidRDefault="00046B26" w:rsidP="00046B26">
      <w:pPr>
        <w:pStyle w:val="ListParagraph"/>
        <w:numPr>
          <w:ilvl w:val="0"/>
          <w:numId w:val="31"/>
        </w:numPr>
        <w:spacing w:after="200" w:line="276" w:lineRule="auto"/>
        <w:jc w:val="left"/>
      </w:pPr>
      <w:r>
        <w:rPr>
          <w:rFonts w:cs="Times New Roman"/>
          <w:lang w:val="en-US"/>
        </w:rPr>
        <w:t xml:space="preserve"> </w:t>
      </w:r>
      <w:r w:rsidR="00627457">
        <w:rPr>
          <w:rFonts w:cs="Times New Roman"/>
          <w:lang w:val="uk-UA"/>
        </w:rPr>
        <w:t>Кінець</w:t>
      </w:r>
    </w:p>
    <w:p w14:paraId="0870F863" w14:textId="77777777"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70F5A7A8" w14:textId="77777777" w:rsidR="00683350" w:rsidRPr="001E0E8C" w:rsidRDefault="001E0E8C" w:rsidP="00683350">
      <w:pPr>
        <w:pStyle w:val="Heading2"/>
        <w:numPr>
          <w:ilvl w:val="1"/>
          <w:numId w:val="19"/>
        </w:numPr>
        <w:ind w:left="0" w:firstLine="709"/>
        <w:rPr>
          <w:lang w:val="en-US"/>
        </w:rPr>
      </w:pPr>
      <w:bookmarkStart w:id="9" w:name="_Toc451598113"/>
      <w:bookmarkStart w:id="10" w:name="_Toc451598020"/>
      <w:bookmarkStart w:id="11" w:name="_Toc451592379"/>
      <w:bookmarkStart w:id="12" w:name="_Toc451584044"/>
      <w:bookmarkStart w:id="13" w:name="_Toc105450343"/>
      <w:proofErr w:type="spellStart"/>
      <w:r w:rsidRPr="007456FC">
        <w:t>Діаграма</w:t>
      </w:r>
      <w:proofErr w:type="spellEnd"/>
      <w:r w:rsidRPr="007456FC">
        <w:t xml:space="preserve"> </w:t>
      </w:r>
      <w:proofErr w:type="spellStart"/>
      <w:r w:rsidRPr="007456FC">
        <w:t>класів</w:t>
      </w:r>
      <w:proofErr w:type="spellEnd"/>
      <w:r w:rsidRPr="007456FC">
        <w:t xml:space="preserve"> </w:t>
      </w:r>
      <w:proofErr w:type="spellStart"/>
      <w:r w:rsidRPr="007456FC">
        <w:t>програмного</w:t>
      </w:r>
      <w:proofErr w:type="spellEnd"/>
      <w:r w:rsidRPr="007456FC">
        <w:t xml:space="preserve"> </w:t>
      </w:r>
      <w:proofErr w:type="spellStart"/>
      <w:r w:rsidRPr="007456FC">
        <w:t>забезпечення</w:t>
      </w:r>
      <w:bookmarkEnd w:id="9"/>
      <w:bookmarkEnd w:id="10"/>
      <w:bookmarkEnd w:id="11"/>
      <w:bookmarkEnd w:id="12"/>
      <w:bookmarkEnd w:id="13"/>
      <w:proofErr w:type="spellEnd"/>
    </w:p>
    <w:p w14:paraId="1B2DD2FE" w14:textId="77777777" w:rsidR="001E0E8C" w:rsidRPr="001E0E8C" w:rsidRDefault="001E0E8C" w:rsidP="001E0E8C">
      <w:pPr>
        <w:rPr>
          <w:lang w:val="en-US"/>
        </w:rPr>
      </w:pPr>
    </w:p>
    <w:p w14:paraId="48041099" w14:textId="77777777" w:rsidR="00683350" w:rsidRDefault="00683350" w:rsidP="00683350">
      <w:pPr>
        <w:pStyle w:val="Heading2"/>
        <w:rPr>
          <w:lang w:val="uk-UA"/>
        </w:rPr>
      </w:pPr>
      <w:bookmarkStart w:id="14" w:name="_Toc419641941"/>
      <w:bookmarkStart w:id="15" w:name="_Toc105450344"/>
      <w:r>
        <w:rPr>
          <w:lang w:val="uk-UA"/>
        </w:rPr>
        <w:t xml:space="preserve">Опис </w:t>
      </w:r>
      <w:r w:rsidR="001E0E8C">
        <w:rPr>
          <w:lang w:val="uk-UA"/>
        </w:rPr>
        <w:t>методів</w:t>
      </w:r>
      <w:r>
        <w:rPr>
          <w:lang w:val="uk-UA"/>
        </w:rPr>
        <w:t xml:space="preserve"> частин програмного забезпечення</w:t>
      </w:r>
      <w:bookmarkEnd w:id="14"/>
      <w:bookmarkEnd w:id="15"/>
    </w:p>
    <w:p w14:paraId="5EFD8B82" w14:textId="77777777" w:rsidR="00683350" w:rsidRDefault="00683350" w:rsidP="00683350">
      <w:pPr>
        <w:pStyle w:val="Heading3"/>
        <w:rPr>
          <w:lang w:val="uk-UA"/>
        </w:rPr>
      </w:pPr>
      <w:bookmarkStart w:id="16" w:name="_Toc419641942"/>
      <w:bookmarkStart w:id="17" w:name="_Toc105450345"/>
      <w:r>
        <w:rPr>
          <w:lang w:val="uk-UA"/>
        </w:rPr>
        <w:t xml:space="preserve">Користувацькі </w:t>
      </w:r>
      <w:bookmarkEnd w:id="16"/>
      <w:r w:rsidR="001E0E8C">
        <w:rPr>
          <w:lang w:val="uk-UA"/>
        </w:rPr>
        <w:t>методи</w:t>
      </w:r>
      <w:bookmarkEnd w:id="17"/>
    </w:p>
    <w:p w14:paraId="3FDDD078" w14:textId="77777777" w:rsidR="00683350" w:rsidRPr="00683350" w:rsidRDefault="00683350" w:rsidP="00683350">
      <w:pPr>
        <w:rPr>
          <w:lang w:val="uk-UA"/>
        </w:rPr>
      </w:pPr>
    </w:p>
    <w:p w14:paraId="3B93680E" w14:textId="77777777" w:rsidR="00683350" w:rsidRDefault="00683350" w:rsidP="00683350">
      <w:pPr>
        <w:pStyle w:val="Heading3"/>
        <w:rPr>
          <w:lang w:val="uk-UA"/>
        </w:rPr>
      </w:pPr>
      <w:bookmarkStart w:id="18" w:name="_Toc419641943"/>
      <w:bookmarkStart w:id="19" w:name="_Toc105450346"/>
      <w:r>
        <w:rPr>
          <w:lang w:val="uk-UA"/>
        </w:rPr>
        <w:t xml:space="preserve">Стандартні </w:t>
      </w:r>
      <w:bookmarkEnd w:id="18"/>
      <w:r w:rsidR="001E0E8C">
        <w:rPr>
          <w:lang w:val="uk-UA"/>
        </w:rPr>
        <w:t>методи</w:t>
      </w:r>
      <w:bookmarkEnd w:id="19"/>
    </w:p>
    <w:p w14:paraId="210BC079" w14:textId="77777777" w:rsidR="00781BE3" w:rsidRDefault="00781BE3" w:rsidP="00781BE3">
      <w:pPr>
        <w:rPr>
          <w:lang w:val="uk-UA"/>
        </w:rPr>
      </w:pPr>
    </w:p>
    <w:p w14:paraId="5AE39E33" w14:textId="77777777" w:rsidR="00781BE3" w:rsidRDefault="00781BE3" w:rsidP="00781BE3">
      <w:pPr>
        <w:pStyle w:val="Heading1"/>
        <w:rPr>
          <w:lang w:val="uk-UA"/>
        </w:rPr>
      </w:pPr>
      <w:bookmarkStart w:id="20" w:name="_Toc419641944"/>
      <w:bookmarkStart w:id="21" w:name="_Toc105450347"/>
      <w:r>
        <w:rPr>
          <w:lang w:val="uk-UA"/>
        </w:rPr>
        <w:lastRenderedPageBreak/>
        <w:t>Тестування програмного забезпечення</w:t>
      </w:r>
      <w:bookmarkEnd w:id="20"/>
      <w:bookmarkEnd w:id="21"/>
    </w:p>
    <w:p w14:paraId="74B7EFF0" w14:textId="77777777" w:rsidR="006A5DA9" w:rsidRDefault="006A5DA9" w:rsidP="006A5DA9">
      <w:pPr>
        <w:pStyle w:val="Heading2"/>
        <w:numPr>
          <w:ilvl w:val="0"/>
          <w:numId w:val="0"/>
        </w:numPr>
        <w:spacing w:line="312" w:lineRule="auto"/>
        <w:ind w:left="426"/>
        <w:rPr>
          <w:lang w:val="uk-UA"/>
        </w:rPr>
      </w:pPr>
      <w:bookmarkStart w:id="22" w:name="_Toc105450348"/>
      <w:r>
        <w:rPr>
          <w:lang w:val="uk-UA"/>
        </w:rPr>
        <w:t>5.1 План тестування</w:t>
      </w:r>
      <w:bookmarkEnd w:id="22"/>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27457"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27457"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23" w:name="_Toc419641947"/>
      <w:bookmarkStart w:id="24" w:name="_Toc105450349"/>
      <w:r>
        <w:rPr>
          <w:lang w:val="uk-UA"/>
        </w:rPr>
        <w:lastRenderedPageBreak/>
        <w:t>Інструкція користувача</w:t>
      </w:r>
      <w:bookmarkEnd w:id="23"/>
      <w:bookmarkEnd w:id="24"/>
    </w:p>
    <w:p w14:paraId="5B93EE1D" w14:textId="77777777" w:rsidR="002F332E" w:rsidRPr="0039489A" w:rsidRDefault="002F332E" w:rsidP="002F332E">
      <w:pPr>
        <w:pStyle w:val="Heading3"/>
        <w:numPr>
          <w:ilvl w:val="1"/>
          <w:numId w:val="20"/>
        </w:numPr>
        <w:ind w:left="720" w:hanging="15"/>
        <w:rPr>
          <w:lang w:val="uk-UA"/>
        </w:rPr>
      </w:pPr>
      <w:bookmarkStart w:id="25" w:name="_Toc451632600"/>
      <w:bookmarkStart w:id="26" w:name="_Toc105450350"/>
      <w:r w:rsidRPr="0039489A">
        <w:rPr>
          <w:lang w:val="uk-UA"/>
        </w:rPr>
        <w:t>Робота з програмою</w:t>
      </w:r>
      <w:bookmarkEnd w:id="25"/>
      <w:bookmarkEnd w:id="26"/>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7"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8" w:name="_Toc105450351"/>
      <w:r w:rsidRPr="00AE264C">
        <w:rPr>
          <w:lang w:val="uk-UA"/>
        </w:rPr>
        <w:t>Формат вхідних та вихідних даних</w:t>
      </w:r>
      <w:bookmarkEnd w:id="27"/>
      <w:bookmarkEnd w:id="28"/>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9" w:name="_Toc105450352"/>
      <w:r>
        <w:rPr>
          <w:lang w:val="en-US"/>
        </w:rPr>
        <w:t>C</w:t>
      </w:r>
      <w:proofErr w:type="spellStart"/>
      <w:r>
        <w:rPr>
          <w:lang w:val="uk-UA"/>
        </w:rPr>
        <w:t>истемні</w:t>
      </w:r>
      <w:proofErr w:type="spellEnd"/>
      <w:r>
        <w:rPr>
          <w:lang w:val="uk-UA"/>
        </w:rPr>
        <w:t xml:space="preserve"> вимоги програмного забезпечення</w:t>
      </w:r>
      <w:bookmarkEnd w:id="29"/>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627457"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627457"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627457"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627457"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30" w:name="_Toc419641949"/>
      <w:bookmarkStart w:id="31" w:name="_Toc105450353"/>
      <w:r>
        <w:lastRenderedPageBreak/>
        <w:t>Висновки</w:t>
      </w:r>
      <w:bookmarkEnd w:id="30"/>
      <w:bookmarkEnd w:id="31"/>
    </w:p>
    <w:p w14:paraId="3FD2B47E" w14:textId="490FC60E" w:rsidR="00BF1097" w:rsidRPr="0072575B" w:rsidRDefault="00781BE3" w:rsidP="00600192">
      <w:pPr>
        <w:pStyle w:val="-"/>
        <w:rPr>
          <w:rFonts w:cs="Times New Roman"/>
          <w:b w:val="0"/>
          <w:bCs/>
          <w:szCs w:val="28"/>
        </w:rPr>
      </w:pPr>
      <w:bookmarkStart w:id="32" w:name="_Toc419641950"/>
      <w:bookmarkStart w:id="33" w:name="_Toc105450354"/>
      <w:r>
        <w:lastRenderedPageBreak/>
        <w:t>Перелік посилань</w:t>
      </w:r>
      <w:bookmarkEnd w:id="32"/>
      <w:bookmarkEnd w:id="33"/>
    </w:p>
    <w:p w14:paraId="0C8AAB75" w14:textId="6C3D95F8" w:rsidR="00BF1097" w:rsidRDefault="00BF1097" w:rsidP="00781BE3">
      <w:pPr>
        <w:pStyle w:val="-"/>
      </w:pPr>
      <w:bookmarkStart w:id="34" w:name="_Toc105450355"/>
      <w:r>
        <w:lastRenderedPageBreak/>
        <w:t>ДОДАТОК А ТЕХНІЧНЕ ЗАВДАННЯ</w:t>
      </w:r>
      <w:bookmarkEnd w:id="34"/>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на  </w:t>
      </w:r>
      <w:proofErr w:type="spellStart"/>
      <w:r w:rsidRPr="0072575B">
        <w:rPr>
          <w:rFonts w:cs="Times New Roman"/>
          <w:szCs w:val="28"/>
        </w:rPr>
        <w:t>кількість</w:t>
      </w:r>
      <w:proofErr w:type="spell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4DF5E1A2" w14:textId="77777777" w:rsidR="00BF1097" w:rsidRPr="003307FF" w:rsidRDefault="00BF1097" w:rsidP="00BF1097">
      <w:pPr>
        <w:pStyle w:val="Heading1"/>
        <w:numPr>
          <w:ilvl w:val="0"/>
          <w:numId w:val="0"/>
        </w:numPr>
        <w:ind w:left="360" w:hanging="360"/>
      </w:pPr>
      <w:bookmarkStart w:id="35" w:name="_Toc105450356"/>
      <w:r w:rsidRPr="003307FF">
        <w:lastRenderedPageBreak/>
        <w:t>ДОДАТОК Б ТЕКСТИ ПРОГРАМНОГО КОДУ</w:t>
      </w:r>
      <w:bookmarkEnd w:id="35"/>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B4B22" w14:textId="77777777" w:rsidR="00A65EB6" w:rsidRDefault="00A65EB6" w:rsidP="000A1376">
      <w:pPr>
        <w:spacing w:line="240" w:lineRule="auto"/>
      </w:pPr>
      <w:r>
        <w:separator/>
      </w:r>
    </w:p>
  </w:endnote>
  <w:endnote w:type="continuationSeparator" w:id="0">
    <w:p w14:paraId="0F608CA7" w14:textId="77777777" w:rsidR="00A65EB6" w:rsidRDefault="00A65EB6"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1C138" w14:textId="77777777" w:rsidR="00A65EB6" w:rsidRDefault="00A65EB6" w:rsidP="000A1376">
      <w:pPr>
        <w:spacing w:line="240" w:lineRule="auto"/>
      </w:pPr>
      <w:r>
        <w:separator/>
      </w:r>
    </w:p>
  </w:footnote>
  <w:footnote w:type="continuationSeparator" w:id="0">
    <w:p w14:paraId="249FAA83" w14:textId="77777777" w:rsidR="00A65EB6" w:rsidRDefault="00A65EB6"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2AB77B94"/>
    <w:multiLevelType w:val="multilevel"/>
    <w:tmpl w:val="D506F2B2"/>
    <w:numStyleLink w:val="4"/>
  </w:abstractNum>
  <w:abstractNum w:abstractNumId="14"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372374F4"/>
    <w:multiLevelType w:val="multilevel"/>
    <w:tmpl w:val="7E9E0372"/>
    <w:numStyleLink w:val="3"/>
  </w:abstractNum>
  <w:abstractNum w:abstractNumId="16"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7D4B022B"/>
    <w:multiLevelType w:val="multilevel"/>
    <w:tmpl w:val="6CD6B03A"/>
    <w:numStyleLink w:val="2"/>
  </w:abstractNum>
  <w:abstractNum w:abstractNumId="30"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29"/>
  </w:num>
  <w:num w:numId="2" w16cid:durableId="1017464138">
    <w:abstractNumId w:val="27"/>
  </w:num>
  <w:num w:numId="3" w16cid:durableId="799111770">
    <w:abstractNumId w:val="20"/>
  </w:num>
  <w:num w:numId="4" w16cid:durableId="1777551968">
    <w:abstractNumId w:val="17"/>
  </w:num>
  <w:num w:numId="5" w16cid:durableId="1941837162">
    <w:abstractNumId w:val="4"/>
  </w:num>
  <w:num w:numId="6" w16cid:durableId="1116368456">
    <w:abstractNumId w:val="10"/>
  </w:num>
  <w:num w:numId="7" w16cid:durableId="859515299">
    <w:abstractNumId w:val="16"/>
  </w:num>
  <w:num w:numId="8" w16cid:durableId="1702784493">
    <w:abstractNumId w:val="7"/>
  </w:num>
  <w:num w:numId="9" w16cid:durableId="615135299">
    <w:abstractNumId w:val="15"/>
  </w:num>
  <w:num w:numId="10" w16cid:durableId="1382706539">
    <w:abstractNumId w:val="3"/>
  </w:num>
  <w:num w:numId="11" w16cid:durableId="551186542">
    <w:abstractNumId w:val="13"/>
  </w:num>
  <w:num w:numId="12" w16cid:durableId="20934818">
    <w:abstractNumId w:val="11"/>
  </w:num>
  <w:num w:numId="13" w16cid:durableId="625965504">
    <w:abstractNumId w:val="21"/>
  </w:num>
  <w:num w:numId="14" w16cid:durableId="830297887">
    <w:abstractNumId w:val="20"/>
  </w:num>
  <w:num w:numId="15" w16cid:durableId="1034305487">
    <w:abstractNumId w:val="9"/>
  </w:num>
  <w:num w:numId="16" w16cid:durableId="864757223">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8"/>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2"/>
  </w:num>
  <w:num w:numId="21" w16cid:durableId="537459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0"/>
  </w:num>
  <w:num w:numId="34" w16cid:durableId="1452819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46B26"/>
    <w:rsid w:val="00052E2F"/>
    <w:rsid w:val="000778AC"/>
    <w:rsid w:val="000A1376"/>
    <w:rsid w:val="000A309B"/>
    <w:rsid w:val="00137574"/>
    <w:rsid w:val="001425A3"/>
    <w:rsid w:val="00167DE2"/>
    <w:rsid w:val="0019061B"/>
    <w:rsid w:val="001A1B49"/>
    <w:rsid w:val="001A3523"/>
    <w:rsid w:val="001E0E8C"/>
    <w:rsid w:val="001E194A"/>
    <w:rsid w:val="00240654"/>
    <w:rsid w:val="0025211D"/>
    <w:rsid w:val="002D137C"/>
    <w:rsid w:val="002F332E"/>
    <w:rsid w:val="00451796"/>
    <w:rsid w:val="00461DEE"/>
    <w:rsid w:val="0049737D"/>
    <w:rsid w:val="00530BC1"/>
    <w:rsid w:val="005C3B2D"/>
    <w:rsid w:val="005D273B"/>
    <w:rsid w:val="005F5379"/>
    <w:rsid w:val="00600192"/>
    <w:rsid w:val="00614504"/>
    <w:rsid w:val="00627457"/>
    <w:rsid w:val="00683350"/>
    <w:rsid w:val="006A5DA9"/>
    <w:rsid w:val="006B0BFB"/>
    <w:rsid w:val="006B52FB"/>
    <w:rsid w:val="006D2148"/>
    <w:rsid w:val="006E0847"/>
    <w:rsid w:val="007304C7"/>
    <w:rsid w:val="00781BE3"/>
    <w:rsid w:val="00784A8B"/>
    <w:rsid w:val="007D3205"/>
    <w:rsid w:val="007E1B2A"/>
    <w:rsid w:val="007E55BD"/>
    <w:rsid w:val="0082756A"/>
    <w:rsid w:val="0084428E"/>
    <w:rsid w:val="0086166C"/>
    <w:rsid w:val="0087214E"/>
    <w:rsid w:val="008D0171"/>
    <w:rsid w:val="008D1ED6"/>
    <w:rsid w:val="00927CEA"/>
    <w:rsid w:val="0093637E"/>
    <w:rsid w:val="009418F3"/>
    <w:rsid w:val="009B43A6"/>
    <w:rsid w:val="009C68D1"/>
    <w:rsid w:val="009D1436"/>
    <w:rsid w:val="009D27EB"/>
    <w:rsid w:val="00A57448"/>
    <w:rsid w:val="00A65EB6"/>
    <w:rsid w:val="00A9370E"/>
    <w:rsid w:val="00A942E7"/>
    <w:rsid w:val="00A9673C"/>
    <w:rsid w:val="00B02EC7"/>
    <w:rsid w:val="00B51212"/>
    <w:rsid w:val="00B80781"/>
    <w:rsid w:val="00BD7FA9"/>
    <w:rsid w:val="00BF1097"/>
    <w:rsid w:val="00C3263A"/>
    <w:rsid w:val="00C90EA0"/>
    <w:rsid w:val="00CC2697"/>
    <w:rsid w:val="00CD2A01"/>
    <w:rsid w:val="00D30968"/>
    <w:rsid w:val="00D77853"/>
    <w:rsid w:val="00DC135E"/>
    <w:rsid w:val="00E200BC"/>
    <w:rsid w:val="00E240CB"/>
    <w:rsid w:val="00E7116C"/>
    <w:rsid w:val="00EB6377"/>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111</TotalTime>
  <Pages>37</Pages>
  <Words>4912</Words>
  <Characters>28000</Characters>
  <Application>Microsoft Office Word</Application>
  <DocSecurity>0</DocSecurity>
  <Lines>233</Lines>
  <Paragraphs>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32847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28</cp:revision>
  <dcterms:created xsi:type="dcterms:W3CDTF">2022-06-06T19:32:00Z</dcterms:created>
  <dcterms:modified xsi:type="dcterms:W3CDTF">2022-06-11T19:35:00Z</dcterms:modified>
</cp:coreProperties>
</file>