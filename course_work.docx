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r w:rsidRPr="00CC2697">
        <w:rPr>
          <w:sz w:val="28"/>
          <w:szCs w:val="28"/>
          <w:lang w:val="ru-RU"/>
        </w:rPr>
        <w:t>інформатики та програмної інженерії</w:t>
      </w:r>
    </w:p>
    <w:p w14:paraId="24F63A6B" w14:textId="77777777" w:rsidR="00CC2697" w:rsidRDefault="00CC2697" w:rsidP="007304C7">
      <w:pPr>
        <w:ind w:firstLine="0"/>
        <w:jc w:val="center"/>
        <w:rPr>
          <w:sz w:val="16"/>
          <w:szCs w:val="20"/>
        </w:rPr>
      </w:pPr>
      <w:r>
        <w:rPr>
          <w:sz w:val="16"/>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Default="00CC2697" w:rsidP="00CC2697">
      <w:pPr>
        <w:ind w:left="2977" w:firstLine="90"/>
        <w:jc w:val="right"/>
        <w:rPr>
          <w:sz w:val="24"/>
          <w:szCs w:val="24"/>
        </w:rPr>
      </w:pPr>
      <w:r>
        <w:rPr>
          <w:sz w:val="24"/>
          <w:szCs w:val="24"/>
        </w:rPr>
        <w:t xml:space="preserve">Керівник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27F3527" w:rsidR="00CC2697" w:rsidRDefault="00CC2697" w:rsidP="007304C7">
      <w:pPr>
        <w:ind w:firstLine="0"/>
        <w:jc w:val="center"/>
        <w:rPr>
          <w:szCs w:val="28"/>
          <w:lang w:val="uk-UA"/>
        </w:rPr>
      </w:pPr>
      <w:r>
        <w:rPr>
          <w:szCs w:val="28"/>
          <w:lang w:val="uk-UA"/>
        </w:rPr>
        <w:t>Коткова Тимура Максимовича</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"Пошукова семантична система на основі даних сайту stackoverflow</w:t>
      </w:r>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Мета роботи: дослідження методів обрахунку взять на шаховій дошці, розробка програмного забезпечення для обрахунку усіх можливих взять,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1651F7">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1651F7">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1651F7">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1651F7">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1651F7">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1651F7">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1651F7">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1651F7">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1651F7">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1651F7">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1651F7">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1651F7">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1651F7">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1651F7">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1651F7">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1651F7">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1651F7">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1651F7">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1651F7">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&#13;&#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1651F7"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w:t>
      </w:r>
      <w:r w:rsidRPr="001B60AB">
        <w:rPr>
          <w:rFonts w:eastAsiaTheme="minorEastAsia" w:cs="Times New Roman"/>
        </w:rPr>
        <w:lastRenderedPageBreak/>
        <w:t>Цей вектор містить 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1651F7"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1651F7"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1651F7"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1651F7"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1651F7"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1651F7"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1651F7"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1651F7"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1651F7"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1651F7"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1651F7"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lastRenderedPageBreak/>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&#13;&#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1651F7"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lastRenderedPageBreak/>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77777777"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49737D" w14:paraId="12CBA91D"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F87323A" w14:textId="77777777" w:rsidR="0049737D" w:rsidRDefault="0049737D">
            <w:pPr>
              <w:pStyle w:val="ListParagraph"/>
              <w:ind w:left="0" w:right="-108" w:firstLine="450"/>
              <w:jc w:val="center"/>
              <w:rPr>
                <w:rFonts w:cs="Times New Roman"/>
                <w:szCs w:val="28"/>
                <w:lang w:val="ru-RU"/>
              </w:rPr>
            </w:pPr>
            <w:r>
              <w:rPr>
                <w:rFonts w:cs="Times New Roman"/>
                <w:szCs w:val="28"/>
              </w:rPr>
              <w:t>Змінна</w:t>
            </w:r>
          </w:p>
        </w:tc>
        <w:tc>
          <w:tcPr>
            <w:tcW w:w="4834" w:type="dxa"/>
            <w:tcBorders>
              <w:top w:val="single" w:sz="4" w:space="0" w:color="auto"/>
              <w:left w:val="single" w:sz="4" w:space="0" w:color="auto"/>
              <w:bottom w:val="single" w:sz="4" w:space="0" w:color="auto"/>
              <w:right w:val="single" w:sz="4" w:space="0" w:color="auto"/>
            </w:tcBorders>
            <w:vAlign w:val="center"/>
            <w:hideMark/>
          </w:tcPr>
          <w:p w14:paraId="709EAFD0" w14:textId="77777777" w:rsidR="0049737D" w:rsidRDefault="0049737D">
            <w:pPr>
              <w:pStyle w:val="ListParagraph"/>
              <w:ind w:left="0" w:right="-108" w:firstLine="450"/>
              <w:jc w:val="center"/>
              <w:rPr>
                <w:rFonts w:cs="Times New Roman"/>
                <w:szCs w:val="28"/>
              </w:rPr>
            </w:pPr>
            <w:r>
              <w:rPr>
                <w:rFonts w:cs="Times New Roman"/>
                <w:szCs w:val="28"/>
              </w:rPr>
              <w:t>Призначення</w:t>
            </w:r>
          </w:p>
        </w:tc>
      </w:tr>
      <w:tr w:rsidR="0049737D" w14:paraId="70235E9C"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A237C67" w14:textId="4A35460B" w:rsidR="0049737D" w:rsidRDefault="00D9578D">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2E683E1B" w14:textId="3C40F4C4" w:rsidR="0049737D" w:rsidRPr="00D9578D" w:rsidRDefault="00D9578D">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w:t>
            </w:r>
            <w:r w:rsidR="00B062CF">
              <w:rPr>
                <w:rFonts w:cs="Times New Roman"/>
                <w:szCs w:val="28"/>
              </w:rPr>
              <w:t>, який буде зберігатися у стані користувача</w:t>
            </w:r>
          </w:p>
        </w:tc>
      </w:tr>
      <w:tr w:rsidR="00F11FE6" w14:paraId="15108797" w14:textId="77777777" w:rsidTr="0049737D">
        <w:tc>
          <w:tcPr>
            <w:tcW w:w="4809" w:type="dxa"/>
            <w:tcBorders>
              <w:top w:val="single" w:sz="4" w:space="0" w:color="auto"/>
              <w:left w:val="single" w:sz="4" w:space="0" w:color="auto"/>
              <w:bottom w:val="single" w:sz="4" w:space="0" w:color="auto"/>
              <w:right w:val="single" w:sz="4" w:space="0" w:color="auto"/>
            </w:tcBorders>
            <w:vAlign w:val="center"/>
          </w:tcPr>
          <w:p w14:paraId="68F4F5E7" w14:textId="683AAA34" w:rsidR="00F11FE6" w:rsidRDefault="00BC00BA">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188A84AC" w14:textId="34239693" w:rsidR="00F11FE6" w:rsidRDefault="00616F20">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0B36C6" w14:paraId="0E7873EC" w14:textId="77777777" w:rsidTr="0049737D">
        <w:tc>
          <w:tcPr>
            <w:tcW w:w="4809" w:type="dxa"/>
            <w:tcBorders>
              <w:top w:val="single" w:sz="4" w:space="0" w:color="auto"/>
              <w:left w:val="single" w:sz="4" w:space="0" w:color="auto"/>
              <w:bottom w:val="single" w:sz="4" w:space="0" w:color="auto"/>
              <w:right w:val="single" w:sz="4" w:space="0" w:color="auto"/>
            </w:tcBorders>
            <w:vAlign w:val="center"/>
          </w:tcPr>
          <w:p w14:paraId="6A0EC4EC" w14:textId="5BD0457F" w:rsidR="000B36C6" w:rsidRPr="00F5082B" w:rsidRDefault="00F5082B">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53A57B4F" w14:textId="5CDD82F3" w:rsidR="000B36C6" w:rsidRDefault="005E630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5842FF" w14:paraId="1627F7C6" w14:textId="77777777" w:rsidTr="0049737D">
        <w:tc>
          <w:tcPr>
            <w:tcW w:w="4809" w:type="dxa"/>
            <w:tcBorders>
              <w:top w:val="single" w:sz="4" w:space="0" w:color="auto"/>
              <w:left w:val="single" w:sz="4" w:space="0" w:color="auto"/>
              <w:bottom w:val="single" w:sz="4" w:space="0" w:color="auto"/>
              <w:right w:val="single" w:sz="4" w:space="0" w:color="auto"/>
            </w:tcBorders>
            <w:vAlign w:val="center"/>
          </w:tcPr>
          <w:p w14:paraId="0BE3B6E0" w14:textId="085AA78A" w:rsidR="005842FF" w:rsidRDefault="009E1406">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9EB6254" w14:textId="7919460E" w:rsidR="005842FF" w:rsidRPr="00B253C6" w:rsidRDefault="00C12CA7">
            <w:pPr>
              <w:pStyle w:val="ListParagraph"/>
              <w:ind w:left="0" w:right="-108" w:firstLine="450"/>
              <w:jc w:val="center"/>
              <w:rPr>
                <w:rFonts w:cs="Times New Roman"/>
                <w:szCs w:val="28"/>
                <w:lang w:val="en-US"/>
              </w:rPr>
            </w:pPr>
            <w:r>
              <w:rPr>
                <w:rFonts w:cs="Times New Roman"/>
                <w:szCs w:val="28"/>
                <w:lang w:val="en-US"/>
              </w:rPr>
              <w:t xml:space="preserve"> </w:t>
            </w:r>
            <w:r>
              <w:rPr>
                <w:rFonts w:cs="Times New Roman"/>
                <w:szCs w:val="28"/>
              </w:rPr>
              <w:t xml:space="preserve">Словник, що містить </w:t>
            </w:r>
            <w:r w:rsidR="00527555">
              <w:rPr>
                <w:rFonts w:cs="Times New Roman"/>
                <w:szCs w:val="28"/>
              </w:rPr>
              <w:t>дані, які зберігаються в поточному стані користувача (пошуковий запит користувача</w:t>
            </w:r>
            <w:r w:rsidR="00B253C6">
              <w:rPr>
                <w:rFonts w:cs="Times New Roman"/>
                <w:szCs w:val="28"/>
              </w:rPr>
              <w:t xml:space="preserve"> </w:t>
            </w:r>
            <w:r w:rsidR="006239D6">
              <w:rPr>
                <w:rFonts w:cs="Times New Roman"/>
                <w:szCs w:val="28"/>
              </w:rPr>
              <w:t>з</w:t>
            </w:r>
            <w:r w:rsidR="00B253C6">
              <w:rPr>
                <w:rFonts w:cs="Times New Roman"/>
                <w:szCs w:val="28"/>
              </w:rPr>
              <w:t xml:space="preserve"> ключ</w:t>
            </w:r>
            <w:r w:rsidR="006239D6">
              <w:rPr>
                <w:rFonts w:cs="Times New Roman"/>
                <w:szCs w:val="28"/>
              </w:rPr>
              <w:t>ем</w:t>
            </w:r>
            <w:r w:rsidR="00B253C6">
              <w:rPr>
                <w:rFonts w:cs="Times New Roman"/>
                <w:szCs w:val="28"/>
              </w:rPr>
              <w:t xml:space="preserve"> </w:t>
            </w:r>
            <w:r w:rsidR="00B253C6">
              <w:rPr>
                <w:rFonts w:cs="Times New Roman"/>
                <w:szCs w:val="28"/>
                <w:lang w:val="en-US"/>
              </w:rPr>
              <w:t>“</w:t>
            </w:r>
            <w:r w:rsidR="00B253C6" w:rsidRPr="00B253C6">
              <w:rPr>
                <w:rFonts w:cs="Times New Roman"/>
                <w:szCs w:val="28"/>
              </w:rPr>
              <w:t>search_text</w:t>
            </w:r>
            <w:r w:rsidR="00B253C6">
              <w:rPr>
                <w:rFonts w:cs="Times New Roman"/>
                <w:szCs w:val="28"/>
                <w:lang w:val="en-US"/>
              </w:rPr>
              <w:t>”)</w:t>
            </w:r>
          </w:p>
        </w:tc>
      </w:tr>
      <w:tr w:rsidR="008D0939" w14:paraId="570ABAEE" w14:textId="77777777" w:rsidTr="0049737D">
        <w:tc>
          <w:tcPr>
            <w:tcW w:w="4809" w:type="dxa"/>
            <w:tcBorders>
              <w:top w:val="single" w:sz="4" w:space="0" w:color="auto"/>
              <w:left w:val="single" w:sz="4" w:space="0" w:color="auto"/>
              <w:bottom w:val="single" w:sz="4" w:space="0" w:color="auto"/>
              <w:right w:val="single" w:sz="4" w:space="0" w:color="auto"/>
            </w:tcBorders>
            <w:vAlign w:val="center"/>
          </w:tcPr>
          <w:p w14:paraId="29FB78AC" w14:textId="49086F8E" w:rsidR="008D0939" w:rsidRDefault="008D0939">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2F512525" w14:textId="014257E0" w:rsidR="008D0939" w:rsidRDefault="0001765B">
            <w:pPr>
              <w:pStyle w:val="ListParagraph"/>
              <w:ind w:left="0" w:right="-108" w:firstLine="450"/>
              <w:jc w:val="center"/>
              <w:rPr>
                <w:rFonts w:cs="Times New Roman"/>
                <w:szCs w:val="28"/>
                <w:lang w:val="en-US"/>
              </w:rPr>
            </w:pPr>
            <w:r w:rsidRPr="00F11FE6">
              <w:rPr>
                <w:rFonts w:cs="Times New Roman"/>
                <w:szCs w:val="28"/>
              </w:rPr>
              <w:t>Пошуковий</w:t>
            </w:r>
            <w:r>
              <w:rPr>
                <w:rFonts w:cs="Times New Roman"/>
                <w:szCs w:val="28"/>
              </w:rPr>
              <w:t xml:space="preserve"> запит, введений користувачем,</w:t>
            </w:r>
            <w:r w:rsidR="006239D6">
              <w:rPr>
                <w:rFonts w:cs="Times New Roman"/>
                <w:szCs w:val="28"/>
              </w:rPr>
              <w:t xml:space="preserve"> який отримується зі словника </w:t>
            </w:r>
            <w:r w:rsidR="006239D6">
              <w:rPr>
                <w:rFonts w:cs="Times New Roman"/>
                <w:szCs w:val="28"/>
                <w:lang w:val="en-US"/>
              </w:rPr>
              <w:t xml:space="preserve">user_data </w:t>
            </w:r>
            <w:r w:rsidR="006239D6">
              <w:rPr>
                <w:rFonts w:cs="Times New Roman"/>
                <w:szCs w:val="28"/>
              </w:rPr>
              <w:t xml:space="preserve">за ключем </w:t>
            </w:r>
            <w:r w:rsidR="006239D6">
              <w:rPr>
                <w:rFonts w:cs="Times New Roman"/>
                <w:szCs w:val="28"/>
                <w:lang w:val="en-US"/>
              </w:rPr>
              <w:t>“</w:t>
            </w:r>
            <w:r w:rsidR="006239D6" w:rsidRPr="00B253C6">
              <w:rPr>
                <w:rFonts w:cs="Times New Roman"/>
                <w:szCs w:val="28"/>
              </w:rPr>
              <w:t>search_text</w:t>
            </w:r>
            <w:r w:rsidR="006239D6">
              <w:rPr>
                <w:rFonts w:cs="Times New Roman"/>
                <w:szCs w:val="28"/>
                <w:lang w:val="en-US"/>
              </w:rPr>
              <w:t>”</w:t>
            </w:r>
          </w:p>
        </w:tc>
      </w:tr>
      <w:tr w:rsidR="006239D6" w14:paraId="2F9F9256" w14:textId="77777777" w:rsidTr="0049737D">
        <w:tc>
          <w:tcPr>
            <w:tcW w:w="4809" w:type="dxa"/>
            <w:tcBorders>
              <w:top w:val="single" w:sz="4" w:space="0" w:color="auto"/>
              <w:left w:val="single" w:sz="4" w:space="0" w:color="auto"/>
              <w:bottom w:val="single" w:sz="4" w:space="0" w:color="auto"/>
              <w:right w:val="single" w:sz="4" w:space="0" w:color="auto"/>
            </w:tcBorders>
            <w:vAlign w:val="center"/>
          </w:tcPr>
          <w:p w14:paraId="706DCC93" w14:textId="23C42A3C" w:rsidR="006239D6" w:rsidRPr="00FD3E49" w:rsidRDefault="00FD3E49">
            <w:pPr>
              <w:pStyle w:val="ListParagraph"/>
              <w:ind w:left="0" w:right="-108" w:firstLine="450"/>
              <w:jc w:val="center"/>
              <w:rPr>
                <w:rFonts w:cs="Times New Roman"/>
                <w:lang w:val="en-US"/>
              </w:rPr>
            </w:pPr>
            <w:r>
              <w:rPr>
                <w:rFonts w:cs="Times New Roman"/>
              </w:rPr>
              <w:t xml:space="preserve"> </w:t>
            </w:r>
            <w:r w:rsidR="001610F0">
              <w:rPr>
                <w:rFonts w:cs="Times New Roman"/>
              </w:rPr>
              <w:t>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3F4E0842" w14:textId="0190090F" w:rsidR="006239D6" w:rsidRPr="00F11FE6" w:rsidRDefault="00C37747">
            <w:pPr>
              <w:pStyle w:val="ListParagraph"/>
              <w:ind w:left="0" w:right="-108" w:firstLine="450"/>
              <w:jc w:val="center"/>
              <w:rPr>
                <w:rFonts w:cs="Times New Roman"/>
                <w:szCs w:val="28"/>
              </w:rPr>
            </w:pPr>
            <w:r>
              <w:rPr>
                <w:rFonts w:cs="Times New Roman"/>
                <w:szCs w:val="28"/>
              </w:rPr>
              <w:t>Поточний</w:t>
            </w:r>
            <w:r w:rsidR="000A0EA5">
              <w:rPr>
                <w:rFonts w:cs="Times New Roman"/>
                <w:szCs w:val="28"/>
              </w:rPr>
              <w:t xml:space="preserve"> час (в секундах)</w:t>
            </w:r>
            <w:r w:rsidR="00994965">
              <w:rPr>
                <w:rFonts w:cs="Times New Roman"/>
                <w:szCs w:val="28"/>
              </w:rPr>
              <w:t xml:space="preserve"> перед запуском процедури пошуку статей</w:t>
            </w:r>
          </w:p>
        </w:tc>
      </w:tr>
      <w:tr w:rsidR="00CC67A9" w14:paraId="669434C6" w14:textId="77777777" w:rsidTr="0049737D">
        <w:tc>
          <w:tcPr>
            <w:tcW w:w="4809" w:type="dxa"/>
            <w:tcBorders>
              <w:top w:val="single" w:sz="4" w:space="0" w:color="auto"/>
              <w:left w:val="single" w:sz="4" w:space="0" w:color="auto"/>
              <w:bottom w:val="single" w:sz="4" w:space="0" w:color="auto"/>
              <w:right w:val="single" w:sz="4" w:space="0" w:color="auto"/>
            </w:tcBorders>
            <w:vAlign w:val="center"/>
          </w:tcPr>
          <w:p w14:paraId="3655DFE4" w14:textId="6697F795" w:rsidR="00CC67A9" w:rsidRPr="00236EE8" w:rsidRDefault="00236EE8">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177B0C51" w14:textId="2C4EA862" w:rsidR="00CC67A9" w:rsidRPr="00B929D3" w:rsidRDefault="00B929D3">
            <w:pPr>
              <w:pStyle w:val="ListParagraph"/>
              <w:ind w:left="0" w:right="-108" w:firstLine="450"/>
              <w:jc w:val="center"/>
              <w:rPr>
                <w:rFonts w:cs="Times New Roman"/>
                <w:szCs w:val="28"/>
                <w:lang w:val="en-US"/>
              </w:rPr>
            </w:pPr>
            <w:r>
              <w:rPr>
                <w:rFonts w:cs="Times New Roman"/>
                <w:szCs w:val="28"/>
              </w:rPr>
              <w:t>Список знайдених статей (список словників</w:t>
            </w:r>
            <w:r w:rsidR="007F62AF">
              <w:rPr>
                <w:rFonts w:cs="Times New Roman"/>
                <w:szCs w:val="28"/>
              </w:rPr>
              <w:t>)</w:t>
            </w:r>
          </w:p>
        </w:tc>
      </w:tr>
    </w:tbl>
    <w:p w14:paraId="347138C6" w14:textId="77777777" w:rsidR="0049737D" w:rsidRPr="0049737D" w:rsidRDefault="0049737D" w:rsidP="0049737D"/>
    <w:p w14:paraId="75F56682" w14:textId="32426C9E" w:rsidR="00627457" w:rsidRPr="00627457" w:rsidRDefault="0049737D" w:rsidP="00627457">
      <w:pPr>
        <w:pStyle w:val="Heading2"/>
        <w:ind w:firstLine="0"/>
        <w:rPr>
          <w:lang w:val="en-US"/>
        </w:rPr>
      </w:pPr>
      <w:r>
        <w:rPr>
          <w:lang w:val="uk-UA"/>
        </w:rPr>
        <w:t xml:space="preserve">Алгоритм запуску бота </w:t>
      </w:r>
    </w:p>
    <w:p w14:paraId="2E6F6514" w14:textId="77777777" w:rsidR="00627457" w:rsidRPr="00046B26" w:rsidRDefault="00627457" w:rsidP="00046B26">
      <w:pPr>
        <w:ind w:left="360" w:firstLine="348"/>
        <w:rPr>
          <w:rFonts w:cs="Times New Roman"/>
          <w:i/>
          <w:iCs/>
          <w:lang w:val="uk-UA"/>
        </w:rPr>
      </w:pPr>
      <w:r w:rsidRPr="00046B26">
        <w:rPr>
          <w:rFonts w:cs="Times New Roman"/>
          <w:i/>
          <w:iCs/>
          <w:lang w:val="uk-UA"/>
        </w:rPr>
        <w:t>Функція запуску</w:t>
      </w:r>
    </w:p>
    <w:p w14:paraId="028588D6"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Початок</w:t>
      </w:r>
    </w:p>
    <w:p w14:paraId="57DF21AE"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lastRenderedPageBreak/>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Кінець</w:t>
      </w:r>
    </w:p>
    <w:p w14:paraId="558F16C4" w14:textId="17161009" w:rsidR="00627457" w:rsidRPr="00046B26" w:rsidRDefault="00627457" w:rsidP="00046B26">
      <w:pPr>
        <w:ind w:left="360" w:firstLine="348"/>
        <w:rPr>
          <w:rFonts w:cs="Times New Roman"/>
          <w:i/>
          <w:iCs/>
          <w:lang w:val="uk-UA"/>
        </w:rPr>
      </w:pPr>
      <w:r w:rsidRPr="00046B26">
        <w:rPr>
          <w:rFonts w:cs="Times New Roman"/>
          <w:i/>
          <w:iCs/>
          <w:lang w:val="uk-UA"/>
        </w:rPr>
        <w:t>Головна функція</w:t>
      </w:r>
    </w:p>
    <w:p w14:paraId="6D692F06"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Початок</w:t>
      </w:r>
    </w:p>
    <w:p w14:paraId="773DE081"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7777777" w:rsidR="00627457" w:rsidRP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Кінець</w:t>
      </w:r>
      <w:r>
        <w:rPr>
          <w:rFonts w:cs="Times New Roman"/>
          <w:lang w:val="en-US"/>
        </w:rPr>
        <w:t>.</w:t>
      </w:r>
    </w:p>
    <w:p w14:paraId="2D6A4111" w14:textId="598A3A08" w:rsidR="00627457" w:rsidRPr="00627457" w:rsidRDefault="0049737D" w:rsidP="00627457">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627457">
      <w:pPr>
        <w:rPr>
          <w:rFonts w:cs="Times New Roman"/>
          <w:i/>
          <w:iCs/>
          <w:lang w:val="uk-UA"/>
        </w:rPr>
      </w:pPr>
      <w:r w:rsidRPr="00046B26">
        <w:rPr>
          <w:rFonts w:cs="Times New Roman"/>
          <w:i/>
          <w:iCs/>
          <w:lang w:val="uk-UA"/>
        </w:rPr>
        <w:t>Функція для пошуку потрібної статті</w:t>
      </w:r>
    </w:p>
    <w:p w14:paraId="4F7EC14B"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Початок</w:t>
      </w:r>
    </w:p>
    <w:p w14:paraId="4CCA2F5D"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2376E4F8"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w:t>
      </w:r>
      <w:r w:rsidR="006D05B1">
        <w:rPr>
          <w:rFonts w:cs="Times New Roman"/>
          <w:lang w:val="uk-UA"/>
        </w:rPr>
        <w:t>словинка</w:t>
      </w:r>
      <w:r>
        <w:rPr>
          <w:rFonts w:cs="Times New Roman"/>
          <w:lang w:val="uk-UA"/>
        </w:rPr>
        <w:t xml:space="preserve"> </w:t>
      </w:r>
      <w:r>
        <w:rPr>
          <w:rFonts w:cs="Times New Roman"/>
          <w:i/>
          <w:lang w:val="en-US"/>
        </w:rPr>
        <w:t>user</w:t>
      </w:r>
      <w:r w:rsidRPr="00627457">
        <w:rPr>
          <w:rFonts w:cs="Times New Roman"/>
          <w:i/>
          <w:lang w:val="uk-UA"/>
        </w:rPr>
        <w:t>_</w:t>
      </w:r>
      <w:r>
        <w:rPr>
          <w:rFonts w:cs="Times New Roman"/>
          <w:i/>
          <w:lang w:val="en-US"/>
        </w:rPr>
        <w:t>data</w:t>
      </w:r>
      <w:r w:rsidR="00780AC1">
        <w:rPr>
          <w:rFonts w:cs="Times New Roman"/>
          <w:i/>
          <w:lang w:val="uk-UA"/>
        </w:rPr>
        <w:t xml:space="preserve"> </w:t>
      </w:r>
      <w:r w:rsidR="00573241">
        <w:rPr>
          <w:rFonts w:cs="Times New Roman"/>
          <w:iCs/>
          <w:lang w:val="uk-UA"/>
        </w:rPr>
        <w:t>за</w:t>
      </w:r>
      <w:r w:rsidR="00780AC1">
        <w:rPr>
          <w:rFonts w:cs="Times New Roman"/>
          <w:iCs/>
          <w:lang w:val="uk-UA"/>
        </w:rPr>
        <w:t xml:space="preserve"> ключ</w:t>
      </w:r>
      <w:r w:rsidR="00573241">
        <w:rPr>
          <w:rFonts w:cs="Times New Roman"/>
          <w:iCs/>
          <w:lang w:val="uk-UA"/>
        </w:rPr>
        <w:t>ем</w:t>
      </w:r>
      <w:r w:rsidR="00780AC1">
        <w:rPr>
          <w:rFonts w:cs="Times New Roman"/>
          <w:iCs/>
          <w:lang w:val="uk-UA"/>
        </w:rPr>
        <w:t xml:space="preserve"> </w:t>
      </w:r>
      <w:r w:rsidR="00780AC1">
        <w:rPr>
          <w:rFonts w:cs="Times New Roman"/>
          <w:iCs/>
          <w:lang w:val="en-US"/>
        </w:rPr>
        <w:t>“</w:t>
      </w:r>
      <w:r w:rsidR="00780AC1" w:rsidRPr="00780AC1">
        <w:rPr>
          <w:rFonts w:cs="Times New Roman"/>
          <w:iCs/>
          <w:lang w:val="uk-UA"/>
        </w:rPr>
        <w:t>search_text</w:t>
      </w:r>
      <w:r w:rsidR="00780AC1">
        <w:rPr>
          <w:rFonts w:cs="Times New Roman"/>
          <w:iCs/>
          <w:lang w:val="en-US"/>
        </w:rPr>
        <w:t>”</w:t>
      </w:r>
      <w:r w:rsidR="00562092">
        <w:rPr>
          <w:rFonts w:cs="Times New Roman"/>
          <w:iCs/>
          <w:lang w:val="en-US"/>
        </w:rPr>
        <w:t>.</w:t>
      </w:r>
    </w:p>
    <w:p w14:paraId="24BDAF0F"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11047E3F"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70045A">
        <w:rPr>
          <w:rFonts w:cs="Times New Roman"/>
          <w:i/>
          <w:lang w:val="en-US"/>
        </w:rPr>
        <w:t>.</w:t>
      </w:r>
    </w:p>
    <w:p w14:paraId="1C218178"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знайшлися такі статті</w:t>
      </w:r>
    </w:p>
    <w:p w14:paraId="4C70A279" w14:textId="3C9A9677" w:rsidR="00627457" w:rsidRDefault="00627457" w:rsidP="00627457">
      <w:pPr>
        <w:pStyle w:val="ListParagraph"/>
        <w:numPr>
          <w:ilvl w:val="2"/>
          <w:numId w:val="23"/>
        </w:numPr>
        <w:spacing w:after="200" w:line="276" w:lineRule="auto"/>
        <w:jc w:val="left"/>
        <w:rPr>
          <w:rFonts w:cs="Times New Roman"/>
          <w:i/>
          <w:lang w:val="uk-UA"/>
        </w:rPr>
      </w:pPr>
      <w:r>
        <w:rPr>
          <w:rFonts w:cs="Times New Roman"/>
          <w:lang w:val="uk-UA"/>
        </w:rPr>
        <w:t xml:space="preserve">В змінну </w:t>
      </w:r>
      <w:r w:rsidR="00C9062F" w:rsidRPr="00C9062F">
        <w:rPr>
          <w:rFonts w:cs="Times New Roman"/>
          <w:i/>
          <w:iCs/>
          <w:lang w:val="en-US"/>
        </w:rPr>
        <w:t>reply_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27457">
      <w:pPr>
        <w:pStyle w:val="ListParagraph"/>
        <w:numPr>
          <w:ilvl w:val="2"/>
          <w:numId w:val="23"/>
        </w:numPr>
        <w:spacing w:after="200" w:line="276" w:lineRule="auto"/>
        <w:jc w:val="left"/>
        <w:rPr>
          <w:rFonts w:cs="Times New Roman"/>
          <w:lang w:val="uk-UA"/>
        </w:rPr>
      </w:pPr>
      <w:r>
        <w:rPr>
          <w:rFonts w:cs="Times New Roman"/>
          <w:lang w:val="uk-UA"/>
        </w:rPr>
        <w:t>Проходимося по всіх статтях</w:t>
      </w:r>
    </w:p>
    <w:p w14:paraId="19477E51"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74D22322"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разі помилки </w:t>
      </w:r>
      <w:r w:rsidR="005C5548">
        <w:rPr>
          <w:rFonts w:cs="Times New Roman"/>
          <w:lang w:val="uk-UA"/>
        </w:rPr>
        <w:t>в</w:t>
      </w:r>
      <w:r w:rsidR="005C5548">
        <w:rPr>
          <w:rFonts w:cs="Times New Roman"/>
          <w:lang w:val="uk-UA"/>
        </w:rPr>
        <w:t xml:space="preserve">иконуємо метод </w:t>
      </w:r>
      <w:r w:rsidR="005002FE">
        <w:rPr>
          <w:rFonts w:cs="Times New Roman"/>
          <w:i/>
          <w:lang w:val="en-US"/>
        </w:rPr>
        <w:t xml:space="preserve">answer </w:t>
      </w:r>
      <w:r w:rsidR="005C5548">
        <w:rPr>
          <w:rFonts w:cs="Times New Roman"/>
          <w:lang w:val="uk-UA"/>
        </w:rPr>
        <w:t xml:space="preserve">об’єкту </w:t>
      </w:r>
      <w:r w:rsidR="005C5548">
        <w:rPr>
          <w:rFonts w:cs="Times New Roman"/>
          <w:i/>
          <w:lang w:val="en-US"/>
        </w:rPr>
        <w:t>message</w:t>
      </w:r>
    </w:p>
    <w:p w14:paraId="4BC4715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Кінець</w:t>
      </w:r>
    </w:p>
    <w:p w14:paraId="4A3E1B8F" w14:textId="24418E16" w:rsidR="00627457" w:rsidRPr="0049737D" w:rsidRDefault="0049737D" w:rsidP="00627457">
      <w:pPr>
        <w:pStyle w:val="Heading2"/>
        <w:ind w:firstLine="0"/>
      </w:pPr>
      <w:r>
        <w:rPr>
          <w:lang w:val="uk-UA"/>
        </w:rPr>
        <w:lastRenderedPageBreak/>
        <w:t>Алгоритм кодування тегів у заданому датасеті</w:t>
      </w:r>
    </w:p>
    <w:p w14:paraId="4BB412D1"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Початок</w:t>
      </w:r>
    </w:p>
    <w:p w14:paraId="592FA745"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r>
        <w:rPr>
          <w:rFonts w:cs="Times New Roman"/>
          <w:lang w:val="en-US"/>
        </w:rPr>
        <w:t>__init__</w:t>
      </w:r>
    </w:p>
    <w:p w14:paraId="1430E2CD"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Створюємо конструктор класа</w:t>
      </w:r>
    </w:p>
    <w:p w14:paraId="3279990E" w14:textId="77777777" w:rsidR="00627457" w:rsidRDefault="00627457" w:rsidP="00627457">
      <w:pPr>
        <w:pStyle w:val="ListParagraph"/>
        <w:numPr>
          <w:ilvl w:val="0"/>
          <w:numId w:val="24"/>
        </w:numPr>
        <w:spacing w:after="200" w:line="276" w:lineRule="auto"/>
        <w:jc w:val="left"/>
        <w:rPr>
          <w:rFonts w:cs="Times New Roman"/>
          <w:lang w:val="uk-UA"/>
        </w:rPr>
      </w:pPr>
      <w:r>
        <w:rPr>
          <w:rFonts w:cs="Times New Roman"/>
          <w:lang w:val="uk-UA"/>
        </w:rPr>
        <w:t xml:space="preserve">Функція </w:t>
      </w:r>
      <w:r>
        <w:rPr>
          <w:rFonts w:cs="Times New Roman"/>
          <w:lang w:val="en-US"/>
        </w:rPr>
        <w:t>keys_from_tags</w:t>
      </w:r>
    </w:p>
    <w:p w14:paraId="7DF18BF8"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Копіюємо значення </w:t>
      </w:r>
      <w:r>
        <w:rPr>
          <w:rFonts w:cs="Times New Roman"/>
          <w:lang w:val="en-US"/>
        </w:rPr>
        <w:t>df</w:t>
      </w:r>
    </w:p>
    <w:p w14:paraId="369399C9"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p>
    <w:p w14:paraId="577F950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Створюємо порожній об’єкт tags_dict</w:t>
      </w:r>
    </w:p>
    <w:p w14:paraId="5485F62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Створюємо порожній об’єкт tags_</w:t>
      </w:r>
      <w:r>
        <w:rPr>
          <w:rFonts w:cs="Times New Roman"/>
          <w:lang w:val="en-US"/>
        </w:rPr>
        <w:t>freq</w:t>
      </w:r>
    </w:p>
    <w:p w14:paraId="3242101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p>
    <w:p w14:paraId="2B70F45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27457">
      <w:pPr>
        <w:pStyle w:val="ListParagraph"/>
        <w:numPr>
          <w:ilvl w:val="2"/>
          <w:numId w:val="24"/>
        </w:numPr>
        <w:spacing w:after="200" w:line="276" w:lineRule="auto"/>
        <w:jc w:val="left"/>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p>
    <w:p w14:paraId="340E8D26"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p>
    <w:p w14:paraId="2D49A83F"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Додаємо до </w:t>
      </w:r>
      <w:r>
        <w:rPr>
          <w:rFonts w:cs="Times New Roman"/>
          <w:lang w:val="en-US"/>
        </w:rPr>
        <w:t>ind 1</w:t>
      </w:r>
    </w:p>
    <w:p w14:paraId="7DC850A0" w14:textId="77777777" w:rsidR="00627457" w:rsidRP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p>
    <w:p w14:paraId="08C9FEDE"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p>
    <w:p w14:paraId="48433E2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 xml:space="preserve">список ключів </w:t>
      </w:r>
    </w:p>
    <w:p w14:paraId="56B3234C"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p>
    <w:p w14:paraId="315DF40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p>
    <w:p w14:paraId="7C667239"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p>
    <w:p w14:paraId="0138E6D4"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p>
    <w:p w14:paraId="7EFBF8B3"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Повертаємо </w:t>
      </w:r>
      <w:r>
        <w:rPr>
          <w:rFonts w:cs="Times New Roman"/>
          <w:lang w:val="en-US"/>
        </w:rPr>
        <w:t>df_tags</w:t>
      </w:r>
    </w:p>
    <w:p w14:paraId="2380F93F"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r>
        <w:rPr>
          <w:rFonts w:cs="Times New Roman"/>
          <w:lang w:val="en-US"/>
        </w:rPr>
        <w:t>encode_tags</w:t>
      </w:r>
    </w:p>
    <w:p w14:paraId="25E69B76"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Копіюємо значення </w:t>
      </w:r>
      <w:r>
        <w:rPr>
          <w:rFonts w:cs="Times New Roman"/>
          <w:lang w:val="en-US"/>
        </w:rPr>
        <w:t>df</w:t>
      </w:r>
    </w:p>
    <w:p w14:paraId="1AE6D2D7"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new_tags</w:t>
      </w:r>
    </w:p>
    <w:p w14:paraId="243334D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Записуємо ключі</w:t>
      </w:r>
    </w:p>
    <w:p w14:paraId="5B7EA81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Проходимось циклом по рядкам айтемів</w:t>
      </w:r>
    </w:p>
    <w:p w14:paraId="25037CF5" w14:textId="77777777" w:rsidR="00627457" w:rsidRDefault="00627457" w:rsidP="00627457">
      <w:pPr>
        <w:pStyle w:val="ListParagraph"/>
        <w:numPr>
          <w:ilvl w:val="2"/>
          <w:numId w:val="24"/>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11DD8D7C" w14:textId="77777777" w:rsidR="00627457" w:rsidRPr="00627457" w:rsidRDefault="00627457" w:rsidP="00627457">
      <w:pPr>
        <w:pStyle w:val="ListParagraph"/>
        <w:numPr>
          <w:ilvl w:val="2"/>
          <w:numId w:val="24"/>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77777777" w:rsidR="00627457" w:rsidRPr="00627457" w:rsidRDefault="00627457" w:rsidP="00627457">
      <w:pPr>
        <w:pStyle w:val="ListParagraph"/>
        <w:numPr>
          <w:ilvl w:val="3"/>
          <w:numId w:val="24"/>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68655EE1" w14:textId="77777777" w:rsidR="00627457" w:rsidRDefault="00627457" w:rsidP="00627457">
      <w:pPr>
        <w:pStyle w:val="ListParagraph"/>
        <w:numPr>
          <w:ilvl w:val="3"/>
          <w:numId w:val="24"/>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code</w:t>
      </w:r>
    </w:p>
    <w:p w14:paraId="13F5D241" w14:textId="77777777" w:rsidR="00627457" w:rsidRPr="00627457" w:rsidRDefault="00627457" w:rsidP="00627457">
      <w:pPr>
        <w:pStyle w:val="ListParagraph"/>
        <w:numPr>
          <w:ilvl w:val="2"/>
          <w:numId w:val="24"/>
        </w:numPr>
        <w:spacing w:after="200" w:line="276" w:lineRule="auto"/>
        <w:jc w:val="left"/>
        <w:rPr>
          <w:rFonts w:cs="Times New Roman"/>
        </w:rPr>
      </w:pPr>
      <w:r w:rsidRPr="00627457">
        <w:rPr>
          <w:rFonts w:cs="Times New Roman"/>
        </w:rPr>
        <w:t xml:space="preserve">Доповнюємо масив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p>
    <w:p w14:paraId="588FCC6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lastRenderedPageBreak/>
        <w:t xml:space="preserve">Записуємо теги в </w:t>
      </w:r>
      <w:r>
        <w:rPr>
          <w:rFonts w:cs="Times New Roman"/>
          <w:lang w:val="en-US"/>
        </w:rPr>
        <w:t>df_tags</w:t>
      </w:r>
    </w:p>
    <w:p w14:paraId="1FA1352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Повертаємо </w:t>
      </w:r>
      <w:r>
        <w:rPr>
          <w:rFonts w:cs="Times New Roman"/>
          <w:lang w:val="en-US"/>
        </w:rPr>
        <w:t>df</w:t>
      </w:r>
    </w:p>
    <w:p w14:paraId="0680F9AE" w14:textId="33345A17" w:rsidR="00627457" w:rsidRPr="0049737D" w:rsidRDefault="00627457" w:rsidP="00627457">
      <w:pPr>
        <w:pStyle w:val="ListParagraph"/>
        <w:numPr>
          <w:ilvl w:val="0"/>
          <w:numId w:val="24"/>
        </w:numPr>
        <w:spacing w:after="200" w:line="276" w:lineRule="auto"/>
        <w:jc w:val="left"/>
        <w:rPr>
          <w:rFonts w:cs="Times New Roman"/>
          <w:lang w:val="en-US"/>
        </w:rPr>
      </w:pPr>
      <w:r>
        <w:rPr>
          <w:rFonts w:cs="Times New Roman"/>
          <w:lang w:val="uk-UA"/>
        </w:rPr>
        <w:t>Кінець</w:t>
      </w:r>
    </w:p>
    <w:p w14:paraId="7A70F3C7" w14:textId="051DC00E" w:rsidR="0049737D" w:rsidRPr="007D3205" w:rsidRDefault="007D3205" w:rsidP="007D3205">
      <w:pPr>
        <w:pStyle w:val="Heading2"/>
        <w:ind w:firstLine="0"/>
      </w:pPr>
      <w:r>
        <w:rPr>
          <w:lang w:val="uk-UA"/>
        </w:rPr>
        <w:t>Алгоритм декодування тегів у заданому датасеті</w:t>
      </w:r>
    </w:p>
    <w:p w14:paraId="1CF739E4"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Початок</w:t>
      </w:r>
    </w:p>
    <w:p w14:paraId="3CB96CB0"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Створюємо конструктор класу</w:t>
      </w:r>
    </w:p>
    <w:p w14:paraId="308B612C"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 xml:space="preserve">Функція </w:t>
      </w:r>
      <w:r>
        <w:rPr>
          <w:rFonts w:cs="Times New Roman"/>
          <w:lang w:val="en-US"/>
        </w:rPr>
        <w:t>decode_tags</w:t>
      </w:r>
    </w:p>
    <w:p w14:paraId="6E1BA887" w14:textId="77777777" w:rsidR="00627457" w:rsidRDefault="00627457" w:rsidP="00627457">
      <w:pPr>
        <w:pStyle w:val="ListParagraph"/>
        <w:numPr>
          <w:ilvl w:val="1"/>
          <w:numId w:val="25"/>
        </w:numPr>
        <w:spacing w:after="200" w:line="276" w:lineRule="auto"/>
        <w:jc w:val="left"/>
        <w:rPr>
          <w:rFonts w:cs="Times New Roman"/>
          <w:lang w:val="uk-UA"/>
        </w:rPr>
      </w:pPr>
      <w:r>
        <w:rPr>
          <w:rFonts w:cs="Times New Roman"/>
          <w:lang w:val="uk-UA"/>
        </w:rPr>
        <w:t xml:space="preserve">Копіюємо значення </w:t>
      </w:r>
      <w:r>
        <w:rPr>
          <w:rFonts w:cs="Times New Roman"/>
          <w:lang w:val="en-US"/>
        </w:rPr>
        <w:t>df</w:t>
      </w:r>
    </w:p>
    <w:p w14:paraId="361D3130"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new_tags</w:t>
      </w:r>
    </w:p>
    <w:p w14:paraId="18F4D8E1"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Записуємо ключі</w:t>
      </w:r>
    </w:p>
    <w:p w14:paraId="0430EC6F"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Проходимось циклом по рядкам айтемів</w:t>
      </w:r>
    </w:p>
    <w:p w14:paraId="63EB16BE" w14:textId="77777777" w:rsidR="00627457" w:rsidRDefault="00627457" w:rsidP="00627457">
      <w:pPr>
        <w:pStyle w:val="ListParagraph"/>
        <w:numPr>
          <w:ilvl w:val="2"/>
          <w:numId w:val="25"/>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4CD46E9C" w14:textId="77777777" w:rsidR="00627457" w:rsidRPr="00627457" w:rsidRDefault="00627457" w:rsidP="00627457">
      <w:pPr>
        <w:pStyle w:val="ListParagraph"/>
        <w:numPr>
          <w:ilvl w:val="2"/>
          <w:numId w:val="25"/>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77777777" w:rsidR="00627457" w:rsidRPr="00627457" w:rsidRDefault="00627457" w:rsidP="00627457">
      <w:pPr>
        <w:pStyle w:val="ListParagraph"/>
        <w:numPr>
          <w:ilvl w:val="3"/>
          <w:numId w:val="25"/>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115069FD" w14:textId="77777777" w:rsidR="00627457" w:rsidRDefault="00627457" w:rsidP="00627457">
      <w:pPr>
        <w:pStyle w:val="ListParagraph"/>
        <w:numPr>
          <w:ilvl w:val="3"/>
          <w:numId w:val="25"/>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tag</w:t>
      </w:r>
    </w:p>
    <w:p w14:paraId="54FED86A" w14:textId="77777777" w:rsidR="00627457" w:rsidRPr="00627457" w:rsidRDefault="00627457" w:rsidP="00627457">
      <w:pPr>
        <w:pStyle w:val="ListParagraph"/>
        <w:numPr>
          <w:ilvl w:val="2"/>
          <w:numId w:val="25"/>
        </w:numPr>
        <w:spacing w:after="200" w:line="276" w:lineRule="auto"/>
        <w:jc w:val="left"/>
        <w:rPr>
          <w:rFonts w:cs="Times New Roman"/>
        </w:rPr>
      </w:pPr>
      <w:r w:rsidRPr="00627457">
        <w:rPr>
          <w:rFonts w:cs="Times New Roman"/>
        </w:rPr>
        <w:t xml:space="preserve">Доповнюємо масив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p>
    <w:p w14:paraId="4FC13B9D"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Записуємо теги в </w:t>
      </w:r>
      <w:r>
        <w:rPr>
          <w:rFonts w:cs="Times New Roman"/>
          <w:lang w:val="en-US"/>
        </w:rPr>
        <w:t>df_tags</w:t>
      </w:r>
    </w:p>
    <w:p w14:paraId="4318DF76"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Повертаємо </w:t>
      </w:r>
      <w:r>
        <w:rPr>
          <w:rFonts w:cs="Times New Roman"/>
          <w:lang w:val="en-US"/>
        </w:rPr>
        <w:t>df</w:t>
      </w:r>
    </w:p>
    <w:p w14:paraId="2C417B26" w14:textId="77777777" w:rsidR="00627457" w:rsidRDefault="00627457" w:rsidP="00627457">
      <w:pPr>
        <w:pStyle w:val="ListParagraph"/>
        <w:numPr>
          <w:ilvl w:val="0"/>
          <w:numId w:val="25"/>
        </w:numPr>
        <w:spacing w:after="200" w:line="276" w:lineRule="auto"/>
        <w:jc w:val="left"/>
        <w:rPr>
          <w:rFonts w:cs="Times New Roman"/>
          <w:lang w:val="en-US"/>
        </w:rPr>
      </w:pPr>
      <w:r>
        <w:rPr>
          <w:rFonts w:cs="Times New Roman"/>
          <w:lang w:val="uk-UA"/>
        </w:rPr>
        <w:t>Кінець</w:t>
      </w:r>
    </w:p>
    <w:p w14:paraId="671E2D01" w14:textId="2C761513" w:rsidR="00627457" w:rsidRDefault="007D3205" w:rsidP="00240654">
      <w:pPr>
        <w:pStyle w:val="Heading2"/>
        <w:ind w:firstLine="0"/>
        <w:rPr>
          <w:lang w:val="uk-UA"/>
        </w:rPr>
      </w:pPr>
      <w:r>
        <w:rPr>
          <w:lang w:val="uk-UA"/>
        </w:rPr>
        <w:t>Алгоритм збереження закодованих тегів</w:t>
      </w:r>
    </w:p>
    <w:p w14:paraId="0BB17527" w14:textId="77777777" w:rsidR="00627457" w:rsidRDefault="00627457" w:rsidP="00627457">
      <w:pPr>
        <w:pStyle w:val="ListParagraph"/>
        <w:numPr>
          <w:ilvl w:val="0"/>
          <w:numId w:val="26"/>
        </w:numPr>
        <w:spacing w:after="200" w:line="276" w:lineRule="auto"/>
        <w:jc w:val="left"/>
        <w:rPr>
          <w:rFonts w:cs="Times New Roman"/>
          <w:lang w:val="en-US"/>
        </w:rPr>
      </w:pPr>
      <w:r>
        <w:rPr>
          <w:rFonts w:cs="Times New Roman"/>
          <w:lang w:val="uk-UA"/>
        </w:rPr>
        <w:t>Початок</w:t>
      </w:r>
    </w:p>
    <w:p w14:paraId="31E82153"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315343EC"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261753F"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FDBDAC9"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p>
    <w:p w14:paraId="4065363F"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p>
    <w:p w14:paraId="05DEF7F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p>
    <w:p w14:paraId="55DA7EFD"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Записуємо в encoded_df теги</w:t>
      </w:r>
    </w:p>
    <w:p w14:paraId="3A4690B8"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encoded_df в формат </w:t>
      </w:r>
      <w:r>
        <w:rPr>
          <w:rFonts w:cs="Times New Roman"/>
          <w:lang w:val="en-US"/>
        </w:rPr>
        <w:t>csv</w:t>
      </w:r>
    </w:p>
    <w:p w14:paraId="402AB06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lastRenderedPageBreak/>
        <w:t>Виводимо повідомлення про успішне збереження</w:t>
      </w:r>
    </w:p>
    <w:p w14:paraId="40BDEC7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keys</w:t>
      </w:r>
      <w:r w:rsidRPr="00627457">
        <w:rPr>
          <w:rFonts w:cs="Times New Roman"/>
        </w:rPr>
        <w:t xml:space="preserve"> </w:t>
      </w:r>
      <w:r>
        <w:rPr>
          <w:rFonts w:cs="Times New Roman"/>
          <w:lang w:val="uk-UA"/>
        </w:rPr>
        <w:t>значення ключів з тегів</w:t>
      </w:r>
    </w:p>
    <w:p w14:paraId="51250F3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keys</w:t>
      </w:r>
      <w:r>
        <w:rPr>
          <w:rFonts w:cs="Times New Roman"/>
          <w:lang w:val="uk-UA"/>
        </w:rPr>
        <w:t xml:space="preserve"> в формат </w:t>
      </w:r>
      <w:r>
        <w:rPr>
          <w:rFonts w:cs="Times New Roman"/>
          <w:lang w:val="en-US"/>
        </w:rPr>
        <w:t>csv</w:t>
      </w:r>
    </w:p>
    <w:p w14:paraId="15C541C4"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B78CA0E"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 keys</w:t>
      </w:r>
    </w:p>
    <w:p w14:paraId="73EC4A5B"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Записуємо в decoded_df декодовані теги</w:t>
      </w:r>
    </w:p>
    <w:p w14:paraId="4AED8C0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p>
    <w:p w14:paraId="1620E17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0675BF8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Кінець</w:t>
      </w:r>
    </w:p>
    <w:p w14:paraId="6E40CA0C" w14:textId="4BD44748" w:rsidR="00627457" w:rsidRPr="007D3205" w:rsidRDefault="007D3205" w:rsidP="00240654">
      <w:pPr>
        <w:pStyle w:val="Heading2"/>
        <w:ind w:firstLine="0"/>
      </w:pPr>
      <w:r>
        <w:rPr>
          <w:lang w:val="uk-UA"/>
        </w:rPr>
        <w:t>Алгоритм тренування моделі для передбачення категорії за тегами статті</w:t>
      </w:r>
    </w:p>
    <w:p w14:paraId="469416CF"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Початок</w:t>
      </w:r>
    </w:p>
    <w:p w14:paraId="3A3BE522"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26D20C5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33027EA"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97832B2"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Фільтруємо попередження з </w:t>
      </w:r>
      <w:r>
        <w:rPr>
          <w:rFonts w:cs="Times New Roman"/>
          <w:i/>
          <w:lang w:val="en-US"/>
        </w:rPr>
        <w:t>ignore</w:t>
      </w:r>
    </w:p>
    <w:p w14:paraId="233DA5B7"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p>
    <w:p w14:paraId="0F0B2929"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Об’являємо функції для розділення тегів.</w:t>
      </w:r>
    </w:p>
    <w:p w14:paraId="63AC58EB" w14:textId="77777777" w:rsidR="00627457" w:rsidRDefault="00627457" w:rsidP="00240654">
      <w:pPr>
        <w:pStyle w:val="ListParagraph"/>
        <w:numPr>
          <w:ilvl w:val="1"/>
          <w:numId w:val="34"/>
        </w:numPr>
        <w:spacing w:after="200" w:line="276" w:lineRule="auto"/>
        <w:jc w:val="left"/>
        <w:rPr>
          <w:rFonts w:cs="Times New Roman"/>
          <w:lang w:val="en-US"/>
        </w:rPr>
      </w:pPr>
      <w:r>
        <w:rPr>
          <w:rFonts w:cs="Times New Roman"/>
          <w:lang w:val="uk-UA"/>
        </w:rPr>
        <w:t>Якщо строка не пуста</w:t>
      </w:r>
    </w:p>
    <w:p w14:paraId="65DC29E0" w14:textId="77777777" w:rsidR="00627457" w:rsidRPr="00627457" w:rsidRDefault="00627457" w:rsidP="00240654">
      <w:pPr>
        <w:pStyle w:val="ListParagraph"/>
        <w:numPr>
          <w:ilvl w:val="2"/>
          <w:numId w:val="34"/>
        </w:numPr>
        <w:spacing w:after="200" w:line="276" w:lineRule="auto"/>
        <w:jc w:val="left"/>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p>
    <w:p w14:paraId="4A3F75E7" w14:textId="77777777" w:rsidR="00627457" w:rsidRDefault="00627457" w:rsidP="00240654">
      <w:pPr>
        <w:pStyle w:val="ListParagraph"/>
        <w:numPr>
          <w:ilvl w:val="0"/>
          <w:numId w:val="34"/>
        </w:numPr>
        <w:spacing w:after="200" w:line="276" w:lineRule="auto"/>
        <w:jc w:val="left"/>
        <w:rPr>
          <w:rFonts w:cs="Times New Roman"/>
          <w:lang w:val="uk-UA"/>
        </w:rPr>
      </w:pPr>
      <w:r>
        <w:rPr>
          <w:rFonts w:cs="Times New Roman"/>
          <w:lang w:val="uk-UA"/>
        </w:rPr>
        <w:t xml:space="preserve">Записуємо у </w:t>
      </w:r>
      <w:r>
        <w:rPr>
          <w:rFonts w:cs="Times New Roman"/>
          <w:i/>
          <w:lang w:val="en-US"/>
        </w:rPr>
        <w:t>df</w:t>
      </w:r>
      <w:r w:rsidRPr="00627457">
        <w:rPr>
          <w:rFonts w:cs="Times New Roman"/>
          <w:i/>
        </w:rPr>
        <w:t>_</w:t>
      </w:r>
      <w:r>
        <w:rPr>
          <w:rFonts w:cs="Times New Roman"/>
          <w:i/>
          <w:lang w:val="en-US"/>
        </w:rPr>
        <w:t>tags</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48810E0F"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3292E5A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349E28E0"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768A566" w:rsidR="00627457" w:rsidRP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p>
    <w:p w14:paraId="5633F1CF" w14:textId="75696585"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27457">
        <w:rPr>
          <w:rFonts w:cs="Times New Roman"/>
          <w:i/>
          <w:lang w:val="uk-UA"/>
        </w:rPr>
        <w:t>df_tags.tags</w:t>
      </w:r>
      <w:r w:rsidR="00627457">
        <w:rPr>
          <w:rFonts w:cs="Times New Roman"/>
          <w:lang w:val="uk-UA"/>
        </w:rPr>
        <w:t>.</w:t>
      </w:r>
    </w:p>
    <w:p w14:paraId="21D06512" w14:textId="222EB884"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240654">
      <w:pPr>
        <w:pStyle w:val="ListParagraph"/>
        <w:numPr>
          <w:ilvl w:val="0"/>
          <w:numId w:val="34"/>
        </w:numPr>
        <w:spacing w:after="200" w:line="276" w:lineRule="auto"/>
        <w:jc w:val="left"/>
        <w:rPr>
          <w:rFonts w:cs="Times New Roman"/>
          <w:i/>
          <w:lang w:val="uk-UA"/>
        </w:rPr>
      </w:pPr>
      <w:r>
        <w:rPr>
          <w:rFonts w:cs="Times New Roman"/>
          <w:lang w:val="uk-UA"/>
        </w:rPr>
        <w:lastRenderedPageBreak/>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0E62B4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p>
    <w:p w14:paraId="24C64B8C" w14:textId="38B7DEAB"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p>
    <w:p w14:paraId="664D1259" w14:textId="5C9A337B"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1DB199EB"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Кінець.</w:t>
      </w:r>
    </w:p>
    <w:p w14:paraId="48BF4432" w14:textId="043084AC" w:rsidR="00627457" w:rsidRDefault="007D3205" w:rsidP="00240654">
      <w:pPr>
        <w:pStyle w:val="Heading2"/>
        <w:ind w:firstLine="0"/>
        <w:rPr>
          <w:lang w:val="uk-UA"/>
        </w:rPr>
      </w:pPr>
      <w:r>
        <w:rPr>
          <w:lang w:val="uk-UA"/>
        </w:rPr>
        <w:t>Алгоритм розбиття заданого датасету на категорії за допомогою моделі</w:t>
      </w:r>
    </w:p>
    <w:p w14:paraId="6CA7FD04"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Початок</w:t>
      </w:r>
    </w:p>
    <w:p w14:paraId="03A26DE8"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rPr>
        <w:t xml:space="preserve"> </w:t>
      </w:r>
      <w:r>
        <w:rPr>
          <w:rFonts w:cs="Times New Roman"/>
          <w:lang w:val="uk-UA"/>
        </w:rPr>
        <w:t>масив ключ: значення.</w:t>
      </w:r>
    </w:p>
    <w:p w14:paraId="1C1056C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p>
    <w:p w14:paraId="39DF147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Якщо лічильник = 0</w:t>
      </w:r>
    </w:p>
    <w:p w14:paraId="3F8D9431"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 True, 'w'</w:t>
      </w:r>
      <w:r>
        <w:rPr>
          <w:rFonts w:cs="Times New Roman"/>
          <w:lang w:val="uk-UA"/>
        </w:rPr>
        <w:t>.</w:t>
      </w:r>
    </w:p>
    <w:p w14:paraId="357AE5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Інакше</w:t>
      </w:r>
    </w:p>
    <w:p w14:paraId="46CA21CC"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 xml:space="preserve">key, df,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27457">
      <w:pPr>
        <w:pStyle w:val="ListParagraph"/>
        <w:numPr>
          <w:ilvl w:val="1"/>
          <w:numId w:val="27"/>
        </w:numPr>
        <w:spacing w:after="200" w:line="276" w:lineRule="auto"/>
        <w:jc w:val="left"/>
        <w:rPr>
          <w:rFonts w:cs="Times New Roman"/>
        </w:rPr>
      </w:pPr>
      <w:r>
        <w:rPr>
          <w:rFonts w:cs="Times New Roman"/>
          <w:lang w:val="uk-UA"/>
        </w:rPr>
        <w:t>Виводимо скільки було оброблено айтемів.</w:t>
      </w:r>
    </w:p>
    <w:p w14:paraId="59296C9D"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Кінець.</w:t>
      </w:r>
    </w:p>
    <w:p w14:paraId="260B6385" w14:textId="77777777" w:rsidR="00240654" w:rsidRDefault="00240654" w:rsidP="00240654">
      <w:pPr>
        <w:ind w:firstLine="0"/>
        <w:rPr>
          <w:rFonts w:cs="Times New Roman"/>
          <w:lang w:val="en-US"/>
        </w:rPr>
      </w:pPr>
    </w:p>
    <w:p w14:paraId="759C8B41" w14:textId="77777777" w:rsidR="00240654" w:rsidRDefault="00240654" w:rsidP="00240654">
      <w:pPr>
        <w:ind w:firstLine="0"/>
        <w:rPr>
          <w:rFonts w:cs="Times New Roman"/>
          <w:lang w:val="en-US"/>
        </w:rPr>
      </w:pPr>
    </w:p>
    <w:p w14:paraId="2538A3FF" w14:textId="45B5AFF9" w:rsidR="00627457" w:rsidRDefault="007D3205" w:rsidP="00240654">
      <w:pPr>
        <w:pStyle w:val="Heading2"/>
        <w:ind w:firstLine="0"/>
        <w:rPr>
          <w:lang w:val="en-US"/>
        </w:rPr>
      </w:pPr>
      <w:r>
        <w:rPr>
          <w:lang w:val="uk-UA"/>
        </w:rPr>
        <w:t>Алгоритм векторизації</w:t>
      </w:r>
    </w:p>
    <w:p w14:paraId="08F822C4"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Початок</w:t>
      </w:r>
    </w:p>
    <w:p w14:paraId="325A645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lastRenderedPageBreak/>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27457">
      <w:pPr>
        <w:pStyle w:val="ListParagraph"/>
        <w:numPr>
          <w:ilvl w:val="0"/>
          <w:numId w:val="28"/>
        </w:numPr>
        <w:spacing w:after="200" w:line="276" w:lineRule="auto"/>
        <w:jc w:val="left"/>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 xml:space="preserve">Записуємо в змінну </w:t>
      </w:r>
      <w:r>
        <w:rPr>
          <w:rFonts w:cs="Times New Roman"/>
          <w:i/>
          <w:lang w:val="en-US"/>
        </w:rPr>
        <w:t>w2v_model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Pr>
          <w:rFonts w:cs="Times New Roman"/>
          <w:lang w:val="en-US"/>
        </w:rPr>
        <w:t>.</w:t>
      </w:r>
    </w:p>
    <w:p w14:paraId="1D18B430" w14:textId="1A053FDA"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Записуємо в змінну </w:t>
      </w:r>
      <w:r w:rsidR="00627457">
        <w:rPr>
          <w:rFonts w:cs="Times New Roman"/>
          <w:lang w:val="en-US"/>
        </w:rPr>
        <w:t xml:space="preserve">words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Pr>
          <w:rFonts w:cs="Times New Roman"/>
          <w:lang w:val="en-US"/>
        </w:rPr>
        <w:t>.</w:t>
      </w:r>
    </w:p>
    <w:p w14:paraId="499047E4" w14:textId="04CFB9D1"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Друкуємо розмір словнику.</w:t>
      </w:r>
    </w:p>
    <w:p w14:paraId="3F22D330" w14:textId="301834DC"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6DC3E5C9"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21FD4A00" w14:textId="636D4C95" w:rsidR="00627457" w:rsidRDefault="007D3205" w:rsidP="00240654">
      <w:pPr>
        <w:pStyle w:val="Heading2"/>
        <w:ind w:firstLine="0"/>
        <w:rPr>
          <w:lang w:val="en-US"/>
        </w:rPr>
      </w:pPr>
      <w:r>
        <w:rPr>
          <w:lang w:val="uk-UA"/>
        </w:rPr>
        <w:t>Алгоритм підготовки даних</w:t>
      </w:r>
    </w:p>
    <w:p w14:paraId="0D0C9B79"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Початок</w:t>
      </w:r>
    </w:p>
    <w:p w14:paraId="37B530A6"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 corpus_code_combined.</w:t>
      </w:r>
    </w:p>
    <w:p w14:paraId="4641BAD2"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Розділяємо тренувальні і тестові дані.</w:t>
      </w:r>
    </w:p>
    <w:p w14:paraId="09FF2044"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Виводимо розмір тренувальних і тестових даних</w:t>
      </w:r>
    </w:p>
    <w:p w14:paraId="1B8585FB"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Перетворюємо тестові і тренувальні дані в доповнені послідовності</w:t>
      </w:r>
    </w:p>
    <w:p w14:paraId="6C71BE45" w14:textId="0F5349A2"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Створюємо вбудовану матрицю</w:t>
      </w:r>
    </w:p>
    <w:p w14:paraId="629D54B0" w14:textId="093C77D7"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Проходимось циклом по айтемах</w:t>
      </w:r>
    </w:p>
    <w:p w14:paraId="48C6D0A9" w14:textId="6FCE181E" w:rsidR="00627457" w:rsidRPr="00627457" w:rsidRDefault="00046B26" w:rsidP="00627457">
      <w:pPr>
        <w:pStyle w:val="ListParagraph"/>
        <w:numPr>
          <w:ilvl w:val="0"/>
          <w:numId w:val="29"/>
        </w:numPr>
        <w:spacing w:after="200" w:line="276" w:lineRule="auto"/>
        <w:jc w:val="left"/>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0802CC3"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Виводимо розмір матриці</w:t>
      </w:r>
    </w:p>
    <w:p w14:paraId="3BC4B591" w14:textId="6042040A"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04765B97" w14:textId="0EFE19EF" w:rsidR="00627457" w:rsidRPr="007D3205" w:rsidRDefault="007D3205" w:rsidP="00046B26">
      <w:pPr>
        <w:pStyle w:val="Heading2"/>
        <w:ind w:firstLine="0"/>
      </w:pPr>
      <w:r>
        <w:rPr>
          <w:lang w:val="uk-UA"/>
        </w:rPr>
        <w:lastRenderedPageBreak/>
        <w:t xml:space="preserve">Алгоритм побудови та навчання моделі </w:t>
      </w:r>
      <w:r>
        <w:rPr>
          <w:lang w:val="en-US"/>
        </w:rPr>
        <w:t>GRU</w:t>
      </w:r>
    </w:p>
    <w:p w14:paraId="4BA45026"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Початок</w:t>
      </w:r>
    </w:p>
    <w:p w14:paraId="79A3A6A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p>
    <w:p w14:paraId="163D679B" w14:textId="77777777" w:rsidR="00627457" w:rsidRPr="00627457" w:rsidRDefault="00627457" w:rsidP="00627457">
      <w:pPr>
        <w:pStyle w:val="ListParagraph"/>
        <w:numPr>
          <w:ilvl w:val="0"/>
          <w:numId w:val="30"/>
        </w:numPr>
        <w:spacing w:after="200" w:line="276" w:lineRule="auto"/>
        <w:jc w:val="left"/>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GRU </w:t>
      </w:r>
      <w:r>
        <w:rPr>
          <w:rFonts w:cs="Times New Roman"/>
          <w:lang w:val="uk-UA"/>
        </w:rPr>
        <w:t>прошарок</w:t>
      </w:r>
    </w:p>
    <w:p w14:paraId="71CC1B7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3E47D88A"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Виконуємо дропаут</w:t>
      </w:r>
    </w:p>
    <w:p w14:paraId="654AF44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Робимо батч-нормализацію</w:t>
      </w:r>
    </w:p>
    <w:p w14:paraId="078A594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6190D56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Компілюємо модель</w:t>
      </w:r>
    </w:p>
    <w:p w14:paraId="0C58E3D6" w14:textId="5FA1CD3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Робимо сумарну статистику</w:t>
      </w:r>
    </w:p>
    <w:p w14:paraId="49293A6B" w14:textId="5D4BCD04"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Тренуємо модель</w:t>
      </w:r>
    </w:p>
    <w:p w14:paraId="4DB3051E" w14:textId="4004F835"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117414E" w:rsidR="00627457" w:rsidRPr="00046B26" w:rsidRDefault="00046B26" w:rsidP="00627457">
      <w:pPr>
        <w:pStyle w:val="ListParagraph"/>
        <w:numPr>
          <w:ilvl w:val="0"/>
          <w:numId w:val="30"/>
        </w:numPr>
        <w:spacing w:after="200" w:line="276" w:lineRule="auto"/>
        <w:jc w:val="left"/>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p>
    <w:p w14:paraId="30F045E1" w14:textId="343128AD" w:rsidR="00627457" w:rsidRPr="00046B26" w:rsidRDefault="00046B26" w:rsidP="005F0378">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sidRPr="00046B26">
        <w:rPr>
          <w:rFonts w:cs="Times New Roman"/>
        </w:rPr>
        <w:t>К</w:t>
      </w:r>
      <w:r w:rsidR="00627457" w:rsidRPr="00046B26">
        <w:rPr>
          <w:rFonts w:cs="Times New Roman"/>
          <w:lang w:val="uk-UA"/>
        </w:rPr>
        <w:t>інець</w:t>
      </w:r>
    </w:p>
    <w:p w14:paraId="0CB599BD" w14:textId="31662D1E" w:rsidR="00627457" w:rsidRPr="00E240CB" w:rsidRDefault="007D3205" w:rsidP="00046B2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Початок</w:t>
      </w:r>
    </w:p>
    <w:p w14:paraId="456FA7F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Робимо передобробку тексту</w:t>
      </w:r>
    </w:p>
    <w:p w14:paraId="678C109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пошуковий вектор</w:t>
      </w:r>
    </w:p>
    <w:p w14:paraId="03644FFD"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Отримуємо передбачені теги</w:t>
      </w:r>
    </w:p>
    <w:p w14:paraId="3A5D511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масив search_res</w:t>
      </w:r>
    </w:p>
    <w:p w14:paraId="28FB9679"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масив all_title_embeddings</w:t>
      </w:r>
    </w:p>
    <w:p w14:paraId="56C87A9F"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Сортуємо значення по кількості тегів</w:t>
      </w:r>
    </w:p>
    <w:p w14:paraId="6414F75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Видаляємо дублікати.</w:t>
      </w:r>
    </w:p>
    <w:p w14:paraId="136256D9"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Перевиставляємо індекси</w:t>
      </w:r>
    </w:p>
    <w:p w14:paraId="3EAA6ED1" w14:textId="5CF2386E"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Обчислюємо tfidf</w:t>
      </w:r>
    </w:p>
    <w:p w14:paraId="2B6A134E" w14:textId="536BCE05"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Обчислюємо tfidf пошукового рядку</w:t>
      </w:r>
    </w:p>
    <w:p w14:paraId="1F7366D6" w14:textId="69CB6B88"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p>
    <w:p w14:paraId="293CEEDE" w14:textId="3BE938D1"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p>
    <w:p w14:paraId="21A48D4C" w14:textId="7D357FCA"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Проходимося циклом по iteritems</w:t>
      </w:r>
    </w:p>
    <w:p w14:paraId="40CD5D7F" w14:textId="08746EBC"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75C8C9A2" w:rsidR="00627457" w:rsidRPr="00046B26"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p>
    <w:p w14:paraId="14CEB694" w14:textId="32EC338E"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p>
    <w:p w14:paraId="593F1053" w14:textId="2A82910D"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lastRenderedPageBreak/>
        <w:t xml:space="preserve"> </w:t>
      </w:r>
      <w:r w:rsidR="00627457">
        <w:rPr>
          <w:rFonts w:cs="Times New Roman"/>
          <w:lang w:val="uk-UA"/>
        </w:rPr>
        <w:t>Повертаємо результат пошуку</w:t>
      </w:r>
    </w:p>
    <w:p w14:paraId="67CEED42" w14:textId="11453592" w:rsidR="005F5379" w:rsidRDefault="00046B26" w:rsidP="00046B26">
      <w:pPr>
        <w:pStyle w:val="ListParagraph"/>
        <w:numPr>
          <w:ilvl w:val="0"/>
          <w:numId w:val="31"/>
        </w:numPr>
        <w:spacing w:after="200" w:line="276" w:lineRule="auto"/>
        <w:jc w:val="left"/>
      </w:pPr>
      <w:r>
        <w:rPr>
          <w:rFonts w:cs="Times New Roman"/>
          <w:lang w:val="en-US"/>
        </w:rPr>
        <w:t xml:space="preserve"> </w:t>
      </w:r>
      <w:r w:rsidR="00627457">
        <w:rPr>
          <w:rFonts w:cs="Times New Roman"/>
          <w:lang w:val="uk-UA"/>
        </w:rPr>
        <w:t>Кінець</w:t>
      </w:r>
    </w:p>
    <w:p w14:paraId="0870F863" w14:textId="77777777"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70F5A7A8" w14:textId="77777777" w:rsidR="00683350" w:rsidRPr="001E0E8C" w:rsidRDefault="001E0E8C" w:rsidP="00683350">
      <w:pPr>
        <w:pStyle w:val="Heading2"/>
        <w:numPr>
          <w:ilvl w:val="1"/>
          <w:numId w:val="19"/>
        </w:numPr>
        <w:ind w:left="0" w:firstLine="709"/>
        <w:rPr>
          <w:lang w:val="en-US"/>
        </w:rPr>
      </w:pPr>
      <w:bookmarkStart w:id="9" w:name="_Toc451598113"/>
      <w:bookmarkStart w:id="10" w:name="_Toc451598020"/>
      <w:bookmarkStart w:id="11" w:name="_Toc451592379"/>
      <w:bookmarkStart w:id="12" w:name="_Toc451584044"/>
      <w:bookmarkStart w:id="13" w:name="_Toc105450343"/>
      <w:r w:rsidRPr="007456FC">
        <w:t>Діаграма класів програмного забезпечення</w:t>
      </w:r>
      <w:bookmarkEnd w:id="9"/>
      <w:bookmarkEnd w:id="10"/>
      <w:bookmarkEnd w:id="11"/>
      <w:bookmarkEnd w:id="12"/>
      <w:bookmarkEnd w:id="13"/>
    </w:p>
    <w:p w14:paraId="1B2DD2FE" w14:textId="77777777" w:rsidR="001E0E8C" w:rsidRPr="001E0E8C" w:rsidRDefault="001E0E8C" w:rsidP="001E0E8C">
      <w:pPr>
        <w:rPr>
          <w:lang w:val="en-US"/>
        </w:rPr>
      </w:pPr>
    </w:p>
    <w:p w14:paraId="48041099" w14:textId="77777777" w:rsidR="00683350" w:rsidRDefault="00683350" w:rsidP="00683350">
      <w:pPr>
        <w:pStyle w:val="Heading2"/>
        <w:rPr>
          <w:lang w:val="uk-UA"/>
        </w:rPr>
      </w:pPr>
      <w:bookmarkStart w:id="14" w:name="_Toc419641941"/>
      <w:bookmarkStart w:id="15" w:name="_Toc105450344"/>
      <w:r>
        <w:rPr>
          <w:lang w:val="uk-UA"/>
        </w:rPr>
        <w:t xml:space="preserve">Опис </w:t>
      </w:r>
      <w:r w:rsidR="001E0E8C">
        <w:rPr>
          <w:lang w:val="uk-UA"/>
        </w:rPr>
        <w:t>методів</w:t>
      </w:r>
      <w:r>
        <w:rPr>
          <w:lang w:val="uk-UA"/>
        </w:rPr>
        <w:t xml:space="preserve"> частин програмного забезпечення</w:t>
      </w:r>
      <w:bookmarkEnd w:id="14"/>
      <w:bookmarkEnd w:id="15"/>
    </w:p>
    <w:p w14:paraId="5EFD8B82" w14:textId="77777777" w:rsidR="00683350" w:rsidRDefault="00683350" w:rsidP="00683350">
      <w:pPr>
        <w:pStyle w:val="Heading3"/>
        <w:rPr>
          <w:lang w:val="uk-UA"/>
        </w:rPr>
      </w:pPr>
      <w:bookmarkStart w:id="16" w:name="_Toc419641942"/>
      <w:bookmarkStart w:id="17" w:name="_Toc105450345"/>
      <w:r>
        <w:rPr>
          <w:lang w:val="uk-UA"/>
        </w:rPr>
        <w:t xml:space="preserve">Користувацькі </w:t>
      </w:r>
      <w:bookmarkEnd w:id="16"/>
      <w:r w:rsidR="001E0E8C">
        <w:rPr>
          <w:lang w:val="uk-UA"/>
        </w:rPr>
        <w:t>методи</w:t>
      </w:r>
      <w:bookmarkEnd w:id="17"/>
    </w:p>
    <w:p w14:paraId="3FDDD078" w14:textId="77777777" w:rsidR="00683350" w:rsidRPr="00683350" w:rsidRDefault="00683350" w:rsidP="00683350">
      <w:pPr>
        <w:rPr>
          <w:lang w:val="uk-UA"/>
        </w:rPr>
      </w:pPr>
    </w:p>
    <w:p w14:paraId="3B93680E" w14:textId="77777777" w:rsidR="00683350" w:rsidRDefault="00683350" w:rsidP="00683350">
      <w:pPr>
        <w:pStyle w:val="Heading3"/>
        <w:rPr>
          <w:lang w:val="uk-UA"/>
        </w:rPr>
      </w:pPr>
      <w:bookmarkStart w:id="18" w:name="_Toc419641943"/>
      <w:bookmarkStart w:id="19" w:name="_Toc105450346"/>
      <w:r>
        <w:rPr>
          <w:lang w:val="uk-UA"/>
        </w:rPr>
        <w:t xml:space="preserve">Стандартні </w:t>
      </w:r>
      <w:bookmarkEnd w:id="18"/>
      <w:r w:rsidR="001E0E8C">
        <w:rPr>
          <w:lang w:val="uk-UA"/>
        </w:rPr>
        <w:t>методи</w:t>
      </w:r>
      <w:bookmarkEnd w:id="19"/>
    </w:p>
    <w:p w14:paraId="210BC079" w14:textId="77777777" w:rsidR="00781BE3" w:rsidRDefault="00781BE3" w:rsidP="00781BE3">
      <w:pPr>
        <w:rPr>
          <w:lang w:val="uk-UA"/>
        </w:rPr>
      </w:pPr>
    </w:p>
    <w:p w14:paraId="5AE39E33" w14:textId="77777777" w:rsidR="00781BE3" w:rsidRDefault="00781BE3" w:rsidP="00781BE3">
      <w:pPr>
        <w:pStyle w:val="Heading1"/>
        <w:rPr>
          <w:lang w:val="uk-UA"/>
        </w:rPr>
      </w:pPr>
      <w:bookmarkStart w:id="20" w:name="_Toc419641944"/>
      <w:bookmarkStart w:id="21" w:name="_Toc105450347"/>
      <w:r>
        <w:rPr>
          <w:lang w:val="uk-UA"/>
        </w:rPr>
        <w:lastRenderedPageBreak/>
        <w:t>Тестування програмного забезпечення</w:t>
      </w:r>
      <w:bookmarkEnd w:id="20"/>
      <w:bookmarkEnd w:id="21"/>
    </w:p>
    <w:p w14:paraId="74B7EFF0" w14:textId="77777777" w:rsidR="006A5DA9" w:rsidRDefault="006A5DA9" w:rsidP="006A5DA9">
      <w:pPr>
        <w:pStyle w:val="Heading2"/>
        <w:numPr>
          <w:ilvl w:val="0"/>
          <w:numId w:val="0"/>
        </w:numPr>
        <w:spacing w:line="312" w:lineRule="auto"/>
        <w:ind w:left="426"/>
        <w:rPr>
          <w:lang w:val="uk-UA"/>
        </w:rPr>
      </w:pPr>
      <w:bookmarkStart w:id="22" w:name="_Toc105450348"/>
      <w:r>
        <w:rPr>
          <w:lang w:val="uk-UA"/>
        </w:rPr>
        <w:t>5.1 План тестування</w:t>
      </w:r>
      <w:bookmarkEnd w:id="22"/>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27457"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27457"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23" w:name="_Toc419641947"/>
      <w:bookmarkStart w:id="24" w:name="_Toc105450349"/>
      <w:r>
        <w:rPr>
          <w:lang w:val="uk-UA"/>
        </w:rPr>
        <w:lastRenderedPageBreak/>
        <w:t>Інструкція користувача</w:t>
      </w:r>
      <w:bookmarkEnd w:id="23"/>
      <w:bookmarkEnd w:id="24"/>
    </w:p>
    <w:p w14:paraId="5B93EE1D" w14:textId="77777777" w:rsidR="002F332E" w:rsidRPr="0039489A" w:rsidRDefault="002F332E" w:rsidP="002F332E">
      <w:pPr>
        <w:pStyle w:val="Heading3"/>
        <w:numPr>
          <w:ilvl w:val="1"/>
          <w:numId w:val="20"/>
        </w:numPr>
        <w:ind w:left="720" w:hanging="15"/>
        <w:rPr>
          <w:lang w:val="uk-UA"/>
        </w:rPr>
      </w:pPr>
      <w:bookmarkStart w:id="25" w:name="_Toc451632600"/>
      <w:bookmarkStart w:id="26" w:name="_Toc105450350"/>
      <w:r w:rsidRPr="0039489A">
        <w:rPr>
          <w:lang w:val="uk-UA"/>
        </w:rPr>
        <w:t>Робота з програмою</w:t>
      </w:r>
      <w:bookmarkEnd w:id="25"/>
      <w:bookmarkEnd w:id="26"/>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7"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8" w:name="_Toc105450351"/>
      <w:r w:rsidRPr="00AE264C">
        <w:rPr>
          <w:lang w:val="uk-UA"/>
        </w:rPr>
        <w:t>Формат вхідних та вихідних даних</w:t>
      </w:r>
      <w:bookmarkEnd w:id="27"/>
      <w:bookmarkEnd w:id="28"/>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9" w:name="_Toc105450352"/>
      <w:r>
        <w:rPr>
          <w:lang w:val="en-US"/>
        </w:rPr>
        <w:t>C</w:t>
      </w:r>
      <w:r>
        <w:rPr>
          <w:lang w:val="uk-UA"/>
        </w:rPr>
        <w:t>истемні вимоги програмного забезпечення</w:t>
      </w:r>
      <w:bookmarkEnd w:id="29"/>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627457"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627457"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627457"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627457"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30" w:name="_Toc419641949"/>
      <w:bookmarkStart w:id="31" w:name="_Toc105450353"/>
      <w:r>
        <w:lastRenderedPageBreak/>
        <w:t>Висновки</w:t>
      </w:r>
      <w:bookmarkEnd w:id="30"/>
      <w:bookmarkEnd w:id="31"/>
    </w:p>
    <w:p w14:paraId="3FD2B47E" w14:textId="490FC60E" w:rsidR="00BF1097" w:rsidRPr="0072575B" w:rsidRDefault="00781BE3" w:rsidP="00600192">
      <w:pPr>
        <w:pStyle w:val="-"/>
        <w:rPr>
          <w:rFonts w:cs="Times New Roman"/>
          <w:b w:val="0"/>
          <w:bCs/>
          <w:szCs w:val="28"/>
        </w:rPr>
      </w:pPr>
      <w:bookmarkStart w:id="32" w:name="_Toc419641950"/>
      <w:bookmarkStart w:id="33" w:name="_Toc105450354"/>
      <w:r>
        <w:lastRenderedPageBreak/>
        <w:t>Перелік посилань</w:t>
      </w:r>
      <w:bookmarkEnd w:id="32"/>
      <w:bookmarkEnd w:id="33"/>
    </w:p>
    <w:p w14:paraId="0C8AAB75" w14:textId="6C3D95F8" w:rsidR="00BF1097" w:rsidRDefault="00BF1097" w:rsidP="00781BE3">
      <w:pPr>
        <w:pStyle w:val="-"/>
      </w:pPr>
      <w:bookmarkStart w:id="34" w:name="_Toc105450355"/>
      <w:r>
        <w:lastRenderedPageBreak/>
        <w:t>ДОДАТОК А ТЕХНІЧНЕ ЗАВДАННЯ</w:t>
      </w:r>
      <w:bookmarkEnd w:id="34"/>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7.1 - 84 та ДСТУ 3008 - 2015 - Розробка технічної документації.</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4DF5E1A2" w14:textId="77777777" w:rsidR="00BF1097" w:rsidRPr="003307FF" w:rsidRDefault="00BF1097" w:rsidP="00BF1097">
      <w:pPr>
        <w:pStyle w:val="Heading1"/>
        <w:numPr>
          <w:ilvl w:val="0"/>
          <w:numId w:val="0"/>
        </w:numPr>
        <w:ind w:left="360" w:hanging="360"/>
      </w:pPr>
      <w:bookmarkStart w:id="35" w:name="_Toc105450356"/>
      <w:r w:rsidRPr="003307FF">
        <w:lastRenderedPageBreak/>
        <w:t>ДОДАТОК Б ТЕКСТИ ПРОГРАМНОГО КОДУ</w:t>
      </w:r>
      <w:bookmarkEnd w:id="35"/>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31F1C" w14:textId="77777777" w:rsidR="001651F7" w:rsidRDefault="001651F7" w:rsidP="000A1376">
      <w:pPr>
        <w:spacing w:line="240" w:lineRule="auto"/>
      </w:pPr>
      <w:r>
        <w:separator/>
      </w:r>
    </w:p>
  </w:endnote>
  <w:endnote w:type="continuationSeparator" w:id="0">
    <w:p w14:paraId="3A2B7212" w14:textId="77777777" w:rsidR="001651F7" w:rsidRDefault="001651F7"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59741" w14:textId="77777777" w:rsidR="001651F7" w:rsidRDefault="001651F7" w:rsidP="000A1376">
      <w:pPr>
        <w:spacing w:line="240" w:lineRule="auto"/>
      </w:pPr>
      <w:r>
        <w:separator/>
      </w:r>
    </w:p>
  </w:footnote>
  <w:footnote w:type="continuationSeparator" w:id="0">
    <w:p w14:paraId="6939D7CE" w14:textId="77777777" w:rsidR="001651F7" w:rsidRDefault="001651F7"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2AB77B94"/>
    <w:multiLevelType w:val="multilevel"/>
    <w:tmpl w:val="D506F2B2"/>
    <w:numStyleLink w:val="4"/>
  </w:abstractNum>
  <w:abstractNum w:abstractNumId="14"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372374F4"/>
    <w:multiLevelType w:val="multilevel"/>
    <w:tmpl w:val="7E9E0372"/>
    <w:numStyleLink w:val="3"/>
  </w:abstractNum>
  <w:abstractNum w:abstractNumId="16"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7D4B022B"/>
    <w:multiLevelType w:val="multilevel"/>
    <w:tmpl w:val="6CD6B03A"/>
    <w:numStyleLink w:val="2"/>
  </w:abstractNum>
  <w:abstractNum w:abstractNumId="30"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29"/>
  </w:num>
  <w:num w:numId="2" w16cid:durableId="1017464138">
    <w:abstractNumId w:val="27"/>
  </w:num>
  <w:num w:numId="3" w16cid:durableId="799111770">
    <w:abstractNumId w:val="20"/>
  </w:num>
  <w:num w:numId="4" w16cid:durableId="1777551968">
    <w:abstractNumId w:val="17"/>
  </w:num>
  <w:num w:numId="5" w16cid:durableId="1941837162">
    <w:abstractNumId w:val="4"/>
  </w:num>
  <w:num w:numId="6" w16cid:durableId="1116368456">
    <w:abstractNumId w:val="10"/>
  </w:num>
  <w:num w:numId="7" w16cid:durableId="859515299">
    <w:abstractNumId w:val="16"/>
  </w:num>
  <w:num w:numId="8" w16cid:durableId="1702784493">
    <w:abstractNumId w:val="7"/>
  </w:num>
  <w:num w:numId="9" w16cid:durableId="615135299">
    <w:abstractNumId w:val="15"/>
  </w:num>
  <w:num w:numId="10" w16cid:durableId="1382706539">
    <w:abstractNumId w:val="3"/>
  </w:num>
  <w:num w:numId="11" w16cid:durableId="551186542">
    <w:abstractNumId w:val="13"/>
  </w:num>
  <w:num w:numId="12" w16cid:durableId="20934818">
    <w:abstractNumId w:val="11"/>
  </w:num>
  <w:num w:numId="13" w16cid:durableId="625965504">
    <w:abstractNumId w:val="21"/>
  </w:num>
  <w:num w:numId="14" w16cid:durableId="830297887">
    <w:abstractNumId w:val="20"/>
  </w:num>
  <w:num w:numId="15" w16cid:durableId="1034305487">
    <w:abstractNumId w:val="9"/>
  </w:num>
  <w:num w:numId="16" w16cid:durableId="864757223">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8"/>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2"/>
  </w:num>
  <w:num w:numId="21" w16cid:durableId="537459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0"/>
  </w:num>
  <w:num w:numId="34" w16cid:durableId="1452819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1765B"/>
    <w:rsid w:val="00033CAA"/>
    <w:rsid w:val="00046B26"/>
    <w:rsid w:val="00052E2F"/>
    <w:rsid w:val="000778AC"/>
    <w:rsid w:val="000A0EA5"/>
    <w:rsid w:val="000A1376"/>
    <w:rsid w:val="000A309B"/>
    <w:rsid w:val="000B36C6"/>
    <w:rsid w:val="00137574"/>
    <w:rsid w:val="001425A3"/>
    <w:rsid w:val="001610F0"/>
    <w:rsid w:val="001651F7"/>
    <w:rsid w:val="00167DE2"/>
    <w:rsid w:val="0019061B"/>
    <w:rsid w:val="001A1B49"/>
    <w:rsid w:val="001A3523"/>
    <w:rsid w:val="001E0E8C"/>
    <w:rsid w:val="001E194A"/>
    <w:rsid w:val="001E296C"/>
    <w:rsid w:val="00236EE8"/>
    <w:rsid w:val="00240654"/>
    <w:rsid w:val="0025211D"/>
    <w:rsid w:val="002D137C"/>
    <w:rsid w:val="002F332E"/>
    <w:rsid w:val="00451796"/>
    <w:rsid w:val="00461DEE"/>
    <w:rsid w:val="0049737D"/>
    <w:rsid w:val="005002FE"/>
    <w:rsid w:val="00527555"/>
    <w:rsid w:val="00530BC1"/>
    <w:rsid w:val="00562092"/>
    <w:rsid w:val="00573241"/>
    <w:rsid w:val="005842FF"/>
    <w:rsid w:val="005C3B2D"/>
    <w:rsid w:val="005C5548"/>
    <w:rsid w:val="005D273B"/>
    <w:rsid w:val="005E630F"/>
    <w:rsid w:val="005F5379"/>
    <w:rsid w:val="00600192"/>
    <w:rsid w:val="00614504"/>
    <w:rsid w:val="00616F20"/>
    <w:rsid w:val="006239D6"/>
    <w:rsid w:val="00627457"/>
    <w:rsid w:val="00683350"/>
    <w:rsid w:val="00692D36"/>
    <w:rsid w:val="006A5DA9"/>
    <w:rsid w:val="006B0BFB"/>
    <w:rsid w:val="006B52FB"/>
    <w:rsid w:val="006D05B1"/>
    <w:rsid w:val="006D2148"/>
    <w:rsid w:val="006E0847"/>
    <w:rsid w:val="0070045A"/>
    <w:rsid w:val="007304C7"/>
    <w:rsid w:val="00780AC1"/>
    <w:rsid w:val="00781BE3"/>
    <w:rsid w:val="00784A8B"/>
    <w:rsid w:val="007D3205"/>
    <w:rsid w:val="007E1B2A"/>
    <w:rsid w:val="007E55BD"/>
    <w:rsid w:val="007F62AF"/>
    <w:rsid w:val="0082756A"/>
    <w:rsid w:val="0084428E"/>
    <w:rsid w:val="0086166C"/>
    <w:rsid w:val="0087214E"/>
    <w:rsid w:val="008D0171"/>
    <w:rsid w:val="008D0939"/>
    <w:rsid w:val="008D1ED6"/>
    <w:rsid w:val="00917CA0"/>
    <w:rsid w:val="00927CEA"/>
    <w:rsid w:val="0093637E"/>
    <w:rsid w:val="009418F3"/>
    <w:rsid w:val="00994965"/>
    <w:rsid w:val="009B43A6"/>
    <w:rsid w:val="009C68D1"/>
    <w:rsid w:val="009D1436"/>
    <w:rsid w:val="009D27EB"/>
    <w:rsid w:val="009E1406"/>
    <w:rsid w:val="00A57448"/>
    <w:rsid w:val="00A65EB6"/>
    <w:rsid w:val="00A9370E"/>
    <w:rsid w:val="00A942E7"/>
    <w:rsid w:val="00A9673C"/>
    <w:rsid w:val="00B02EC7"/>
    <w:rsid w:val="00B062CF"/>
    <w:rsid w:val="00B253C6"/>
    <w:rsid w:val="00B51212"/>
    <w:rsid w:val="00B80781"/>
    <w:rsid w:val="00B929D3"/>
    <w:rsid w:val="00BC00BA"/>
    <w:rsid w:val="00BD7FA9"/>
    <w:rsid w:val="00BF1097"/>
    <w:rsid w:val="00C12CA7"/>
    <w:rsid w:val="00C3263A"/>
    <w:rsid w:val="00C37747"/>
    <w:rsid w:val="00C9062F"/>
    <w:rsid w:val="00C90EA0"/>
    <w:rsid w:val="00CC2697"/>
    <w:rsid w:val="00CC67A9"/>
    <w:rsid w:val="00CD2A01"/>
    <w:rsid w:val="00D30968"/>
    <w:rsid w:val="00D77853"/>
    <w:rsid w:val="00D9578D"/>
    <w:rsid w:val="00DC135E"/>
    <w:rsid w:val="00E200BC"/>
    <w:rsid w:val="00E240CB"/>
    <w:rsid w:val="00E7116C"/>
    <w:rsid w:val="00EB6377"/>
    <w:rsid w:val="00EC32D6"/>
    <w:rsid w:val="00EC7772"/>
    <w:rsid w:val="00EE7614"/>
    <w:rsid w:val="00EF67C0"/>
    <w:rsid w:val="00EF6B48"/>
    <w:rsid w:val="00F07486"/>
    <w:rsid w:val="00F11FE6"/>
    <w:rsid w:val="00F22A9F"/>
    <w:rsid w:val="00F5082B"/>
    <w:rsid w:val="00F75D3B"/>
    <w:rsid w:val="00FD3E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523176257">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810631967">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133</TotalTime>
  <Pages>38</Pages>
  <Words>5009</Words>
  <Characters>28554</Characters>
  <Application>Microsoft Office Word</Application>
  <DocSecurity>0</DocSecurity>
  <Lines>237</Lines>
  <Paragraphs>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кирилл сидак</cp:lastModifiedBy>
  <cp:revision>65</cp:revision>
  <dcterms:created xsi:type="dcterms:W3CDTF">2022-06-06T19:32:00Z</dcterms:created>
  <dcterms:modified xsi:type="dcterms:W3CDTF">2022-06-11T20:05:00Z</dcterms:modified>
</cp:coreProperties>
</file>