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40A35A79"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64B8E889"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108</w:t>
      </w:r>
      <w:r>
        <w:rPr>
          <w:szCs w:val="28"/>
          <w:lang w:val="uk-UA"/>
        </w:rPr>
        <w:t xml:space="preserve">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Мета роботи: дослідження методів обрахунку взять на шаховій дошці, розробка програмного забезпечення для обрахунку усіх можливих взять,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6C3DC6">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6C3DC6">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6C3DC6">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6C3DC6">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6C3DC6">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6C3DC6">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6C3DC6">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6C3DC6">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6C3DC6">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6C3DC6">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6C3DC6">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6C3DC6">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6C3DC6">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6C3DC6">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6C3DC6">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6C3DC6">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6C3DC6">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6C3DC6">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6C3DC6">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376F9D" w:rsidRDefault="00CC2697" w:rsidP="00376F9D">
      <w:pPr>
        <w:pStyle w:val="Heading1"/>
        <w:numPr>
          <w:ilvl w:val="0"/>
          <w:numId w:val="0"/>
        </w:numPr>
        <w:rPr>
          <w:b w:val="0"/>
          <w:bCs w:val="0"/>
          <w:lang w:val="uk-UA"/>
        </w:rPr>
      </w:pPr>
      <w:r w:rsidRPr="00376F9D">
        <w:rPr>
          <w:b w:val="0"/>
          <w:bCs w:val="0"/>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0" w:name="_Toc419641935"/>
      <w:r>
        <w:rPr>
          <w:lang w:val="uk-UA"/>
        </w:rPr>
        <w:lastRenderedPageBreak/>
        <w:t>ПОСТАНОВКА ЗАДАЧІ</w:t>
      </w:r>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bookmarkEnd w:id="0"/>
    <w:p w14:paraId="753D91D3" w14:textId="30A8FE83" w:rsidR="00683350" w:rsidRDefault="00376F9D" w:rsidP="00683350">
      <w:pPr>
        <w:pStyle w:val="Heading1"/>
        <w:rPr>
          <w:lang w:val="uk-UA"/>
        </w:rPr>
      </w:pPr>
      <w:r>
        <w:rPr>
          <w:lang w:val="uk-UA"/>
        </w:rPr>
        <w:lastRenderedPageBreak/>
        <w:t>ТЕОРИТИЧНІ ВІДОМОСТІ</w:t>
      </w:r>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jDAIAAB0EAAAOAAAAZHJzL2Uyb0RvYy54bWysU9tu2zAMfR+wfxD0vthxkzU14hRdug4D&#10;ugvQ7QNkWY6FyaJGKbG7rx8lp2nQPW2YHwTSpI7Iw8P19dgbdlDoNdiKz2c5Z8pKaLTdVfz7t7s3&#10;K858ELYRBqyq+KPy/Hrz+tV6cKUqoAPTKGQEYn05uIp3Ibgyy7zsVC/8DJyyFGwBexHIxV3WoBgI&#10;vTdZkedvswGwcQhSeU9/b6cg3yT8tlUyfGlbrwIzFafaQjoxnXU8s81alDsUrtPyWIb4hyp6oS09&#10;eoK6FUGwPeo/oHotETy0YSahz6BttVSpB+pmnr/o5qETTqVeiBzvTjT5/wcrPx8e3FdkYXwHIw0w&#10;NeHdPcgfnlnYdsLu1A0iDJ0SDT08j5Rlg/Pl8Wqk2pc+gtTDJ2hoyGIfIAGNLfaRFeqTEToN4PFE&#10;uhoDk/SzyJeXi5xCkmIXxcVqmaaSifLptkMfPijoWTQqjjTUhC4O9z7EakT5lBIf82B0c6eNSU4U&#10;ktoaZAdBEqh3U/0vsoxlQ8WvlsVy6v/vEXodSMdG9xVf5fGblBVJe2+bpLIgtJlsKtjYI4uRuInC&#10;MNYjJUY2a2geiU+ESa+0X2R0gL84G0irFfc/9wIVZ+ajpZlczReLKO7kLJaXBTl4HqnPI8JKgqp4&#10;4GwytyEtRKTLwg3NrtWJ1udKjrWSBhPbx32JIj/3U9bzVm9+AwAA//8DAFBLAwQUAAYACAAAACEA&#10;gbWD+OAAAAAKAQAADwAAAGRycy9kb3ducmV2LnhtbEyPwU6DQBCG7ya+w2ZMvBi7FA1QZGlqk6YH&#10;48GK6XXKrkBkZwm7Lfj2jic9zsyXf76/WM+2Fxcz+s6RguUiAmGodrqjRkH1vrvPQPiApLF3ZBR8&#10;Gw/r8vqqwFy7id7M5RAawSHkc1TQhjDkUvq6NRb9wg2G+PbpRouBx7GResSJw20v4yhKpMWO+EOL&#10;g9m2pv46nK2ClzukrMro+LF93RybabcPz9VeqdubefMEIpg5/MHwq8/qULLTyZ1Je9EriFcPMaMK&#10;VkkKgoFkmfLixORjmoIsC/m/QvkDAAD//wMAUEsBAi0AFAAGAAgAAAAhALaDOJL+AAAA4QEAABMA&#10;AAAAAAAAAAAAAAAAAAAAAFtDb250ZW50X1R5cGVzXS54bWxQSwECLQAUAAYACAAAACEAOP0h/9YA&#10;AACUAQAACwAAAAAAAAAAAAAAAAAvAQAAX3JlbHMvLnJlbHNQSwECLQAUAAYACAAAACEAiBcZ4wwC&#10;AAAdBAAADgAAAAAAAAAAAAAAAAAuAgAAZHJzL2Uyb0RvYy54bWxQSwECLQAUAAYACAAAACEAgbWD&#10;+OAAAAAKAQAADwAAAAAAAAAAAAAAAABmBAAAZHJzL2Rvd25yZXYueG1sUEsFBgAAAAAEAAQA8wAA&#10;AHMFAAAAAA==&#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6C3DC6"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1" w:name="GRU"/>
      <w:bookmarkEnd w:id="1"/>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6C3DC6"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6C3DC6"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6C3DC6"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6C3DC6"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6C3DC6"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6C3DC6"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6C3DC6"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6C3DC6"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6C3DC6"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6C3DC6"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6C3DC6"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pHGgIAACYEAAAOAAAAZHJzL2Uyb0RvYy54bWysk99u2yAUxu8n7R0Q94ud1GlTK07Vpcs0&#10;qfsjdXsAjLGNhjkMSOzs6XvAbppld9N8gcAHPs75nY/13dApchDWSdAFnc9SSoTmUEndFPTH9927&#10;FSXOM10xBVoU9Cgcvdu8fbPuTS4W0IKqhCUool3em4K23ps8SRxvRcfcDIzQGKzBdszj0jZJZVmP&#10;6p1KFml6nfRgK2OBC+fw78MYpJuoX9eC+6917YQnqqCYm4+jjWMZxmSzZnljmWkln9Jg/5BFx6TG&#10;S09SD8wzsrfyL6lOcgsOaj/j0CVQ15KLWANWM08vqnlqmRGxFoTjzAmT+3+y/MvhyXyzxA/vYcAG&#10;xiKceQT+0xEN25bpRtxbC30rWIUXzwOypDcun44G1C53QaTsP0OFTWZ7D1FoqG0XqGCdBNWxAccT&#10;dDF4wvHnVXq1ym6WlHCMzbM0u17EtiQsfzlurPMfBXQkTApqsatRnh0enQ/psPxlS7jNgZLVTioV&#10;F7Ypt8qSA0MH7OIXK7jYpjTpC3q7XCxHAn9IBDOKk0jZjAwuFDrp0clKdgVdpeEbvRWwfdBV9Jln&#10;Uo1zzFjpiWNAN0L0QzkQWU2QA9YSqiOCtTAaFx8aTlqwvynp0bQFdb/2zApK1CeNzbmdZ1lweVxk&#10;yxskSex5pDyPMM1RqqCeknG69fFlRGzmHpu4kxHvayZTymjGSH16OMHt5+u46/V5b54BAAD//wMA&#10;UEsDBBQABgAIAAAAIQA7c6R+4QAAAAsBAAAPAAAAZHJzL2Rvd25yZXYueG1sTI/LTsMwEEX3SPyD&#10;NUjsqEMoTZRmUgESLFi0akB068TOQ9jjKHbS8PeYVdnNaI7unJvvFqPZrEbXW0K4X0XAFNVW9tQi&#10;fH683qXAnBckhbakEH6Ug11xfZWLTNozHdVc+paFEHKZQOi8HzLOXd0pI9zKDorCrbGjET6sY8vl&#10;KM4h3GgeR9GGG9FT+NCJQb10qv4uJ4Pw9syr/bE8VM2p0fO7/jLT/mAQb2+Wpy0wrxZ/geFPP6hD&#10;EZwqO5F0TCPE6zgOKMLDJglDIJI4SoBVCI9pugZe5Px/h+IXAAD//wMAUEsBAi0AFAAGAAgAAAAh&#10;ALaDOJL+AAAA4QEAABMAAAAAAAAAAAAAAAAAAAAAAFtDb250ZW50X1R5cGVzXS54bWxQSwECLQAU&#10;AAYACAAAACEAOP0h/9YAAACUAQAACwAAAAAAAAAAAAAAAAAvAQAAX3JlbHMvLnJlbHNQSwECLQAU&#10;AAYACAAAACEAgtmaRxoCAAAmBAAADgAAAAAAAAAAAAAAAAAuAgAAZHJzL2Uyb0RvYy54bWxQSwEC&#10;LQAUAAYACAAAACEAO3OkfuEAAAALAQAADwAAAAAAAAAAAAAAAAB0BAAAZHJzL2Rvd25yZXYueG1s&#10;UEsFBgAAAAAEAAQA8wAAAIIFAAAAAA==&#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6C3DC6"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w:t>
      </w:r>
      <w:r>
        <w:rPr>
          <w:rFonts w:eastAsiaTheme="minorEastAsia"/>
          <w:lang w:val="uk-UA"/>
        </w:rPr>
        <w:lastRenderedPageBreak/>
        <w:t>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r>
        <w:rPr>
          <w:lang w:val="uk-UA"/>
        </w:rPr>
        <w:lastRenderedPageBreak/>
        <w:t>ОПИС АЛГОРИТМІВ</w:t>
      </w:r>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64DC84F4" w14:textId="7AE55F00" w:rsidR="00C539E8" w:rsidRDefault="00C539E8"/>
    <w:p w14:paraId="4C7A8573" w14:textId="135E6FC3" w:rsidR="00C539E8" w:rsidRDefault="00C539E8"/>
    <w:p w14:paraId="28F23D4B" w14:textId="05C8E56D" w:rsidR="00C539E8" w:rsidRPr="00C539E8" w:rsidRDefault="00C539E8" w:rsidP="00C539E8">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701479" w:rsidRPr="00B929D3" w14:paraId="6A7A37F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r>
              <w:rPr>
                <w:rFonts w:cs="Times New Roman"/>
                <w:lang w:val="en-US"/>
              </w:rPr>
              <w:lastRenderedPageBreak/>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r w:rsidR="002426AE">
              <w:rPr>
                <w:rFonts w:cs="Times New Roman"/>
                <w:szCs w:val="28"/>
                <w:lang w:val="en-US"/>
              </w:rPr>
              <w:t>df</w:t>
            </w:r>
          </w:p>
        </w:tc>
      </w:tr>
      <w:tr w:rsidR="006C230A" w:rsidRPr="00B929D3" w14:paraId="3848628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1908D5" w14:paraId="5563E26E"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1908D5" w14:paraId="6DDE977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182589D3" w14:textId="73251015" w:rsidR="00C3249B" w:rsidRDefault="00C3249B"/>
    <w:p w14:paraId="6FE6EAD0" w14:textId="08CB3111" w:rsidR="00C3249B" w:rsidRDefault="00C3249B"/>
    <w:p w14:paraId="76260442" w14:textId="2B7E42D3" w:rsidR="00C3249B" w:rsidRDefault="00C3249B"/>
    <w:p w14:paraId="25D67364" w14:textId="6B0A6E7D" w:rsidR="00C3249B" w:rsidRPr="00C3249B" w:rsidRDefault="00C3249B" w:rsidP="00C3249B">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0B4972" w:rsidRPr="00B929D3" w14:paraId="1722BD1D"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r>
              <w:rPr>
                <w:rFonts w:cs="Times New Roman"/>
                <w:lang w:val="en-US"/>
              </w:rPr>
              <w:lastRenderedPageBreak/>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підмасив містить теги відповідної статті   </w:t>
            </w:r>
          </w:p>
        </w:tc>
      </w:tr>
      <w:tr w:rsidR="000B4972" w:rsidRPr="00B929D3" w14:paraId="29610DD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1908D5" w14:paraId="0BF7089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1908D5" w14:paraId="5E59100A"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35504424" w14:textId="6352E607" w:rsidR="00B712A3" w:rsidRPr="008A020D" w:rsidRDefault="00B712A3">
      <w:pPr>
        <w:rPr>
          <w:lang w:val="en-US"/>
        </w:rPr>
      </w:pPr>
    </w:p>
    <w:p w14:paraId="7E4F8949" w14:textId="4C52A131" w:rsidR="00B712A3" w:rsidRPr="008A020D" w:rsidRDefault="00B712A3">
      <w:pPr>
        <w:rPr>
          <w:lang w:val="en-US"/>
        </w:rPr>
      </w:pPr>
    </w:p>
    <w:p w14:paraId="18FEAF64" w14:textId="7D9B59F4" w:rsidR="00B712A3" w:rsidRPr="008A020D" w:rsidRDefault="00B712A3">
      <w:pPr>
        <w:rPr>
          <w:lang w:val="en-US"/>
        </w:rPr>
      </w:pPr>
    </w:p>
    <w:p w14:paraId="4BD6E28C" w14:textId="49502826" w:rsidR="00B712A3" w:rsidRPr="00B712A3" w:rsidRDefault="00B712A3" w:rsidP="00B712A3">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D31CE" w:rsidRPr="001908D5" w14:paraId="1D5239A4"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r w:rsidRPr="003D31CE">
              <w:rPr>
                <w:rFonts w:cs="Times New Roman"/>
                <w:lang w:val="en-US"/>
              </w:rPr>
              <w:lastRenderedPageBreak/>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1908D5" w14:paraId="11C4C39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1908D5" w14:paraId="61F119D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1908D5" w14:paraId="5809B16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4BA20D96" w14:textId="22F00145" w:rsidR="00C50FD0" w:rsidRDefault="00C50FD0"/>
    <w:p w14:paraId="6C6D7C5F" w14:textId="3F492D37" w:rsidR="00C50FD0" w:rsidRDefault="00C50FD0"/>
    <w:p w14:paraId="1BD8A4E9" w14:textId="3AEF938A" w:rsidR="00C50FD0" w:rsidRPr="00C50FD0" w:rsidRDefault="00C50FD0" w:rsidP="00C50FD0">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646323" w:rsidRPr="00B929D3" w14:paraId="1BB70D6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r w:rsidRPr="00646323">
              <w:rPr>
                <w:rFonts w:cs="Times New Roman"/>
                <w:lang w:val="en-US"/>
              </w:rPr>
              <w:lastRenderedPageBreak/>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Алгоритм кодування тегів у заданому датасеті</w:t>
      </w:r>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Алгоритм декодування тегів у заданому датасеті</w:t>
      </w:r>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t>Алгоритм збереження закодованих тегів</w:t>
      </w:r>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lastRenderedPageBreak/>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4BD44748" w:rsidR="00627457" w:rsidRPr="007D3205" w:rsidRDefault="007D3205" w:rsidP="00C01666">
      <w:pPr>
        <w:pStyle w:val="Heading2"/>
        <w:ind w:firstLine="0"/>
      </w:pPr>
      <w:r>
        <w:rPr>
          <w:lang w:val="uk-UA"/>
        </w:rPr>
        <w:t>Алгоритм тренування моделі для передбачення категорії за тегами статті</w:t>
      </w:r>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r>
        <w:rPr>
          <w:rFonts w:cs="Times New Roman"/>
          <w:i/>
          <w:lang w:val="uk-UA"/>
        </w:rPr>
        <w:lastRenderedPageBreak/>
        <w:t xml:space="preserve">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43084AC" w:rsidR="00627457" w:rsidRDefault="007D3205" w:rsidP="00C01666">
      <w:pPr>
        <w:pStyle w:val="Heading2"/>
        <w:ind w:firstLine="0"/>
        <w:rPr>
          <w:lang w:val="uk-UA"/>
        </w:rPr>
      </w:pPr>
      <w:r>
        <w:rPr>
          <w:lang w:val="uk-UA"/>
        </w:rPr>
        <w:t>Алгоритм розбиття заданого датасету на категорії за допомогою моделі</w:t>
      </w:r>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lastRenderedPageBreak/>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59296C9D" w14:textId="690C083F" w:rsidR="00627457" w:rsidRDefault="006A18B7" w:rsidP="006C3DC6">
      <w:pPr>
        <w:pStyle w:val="ListParagraph"/>
        <w:numPr>
          <w:ilvl w:val="0"/>
          <w:numId w:val="14"/>
        </w:numPr>
        <w:spacing w:after="200" w:line="276" w:lineRule="auto"/>
        <w:rPr>
          <w:rFonts w:cs="Times New Roman"/>
          <w:lang w:val="uk-UA"/>
        </w:rPr>
      </w:pPr>
      <w:r>
        <w:rPr>
          <w:rFonts w:cs="Times New Roman"/>
          <w:lang w:val="uk-UA"/>
        </w:rPr>
        <w:t>КІНЕЦЬ</w:t>
      </w:r>
    </w:p>
    <w:p w14:paraId="260B6385" w14:textId="77777777" w:rsidR="00240654" w:rsidRDefault="00240654" w:rsidP="00C01666">
      <w:pPr>
        <w:ind w:firstLine="0"/>
        <w:rPr>
          <w:rFonts w:cs="Times New Roman"/>
          <w:lang w:val="en-US"/>
        </w:rPr>
      </w:pPr>
    </w:p>
    <w:p w14:paraId="759C8B41" w14:textId="77777777" w:rsidR="00240654" w:rsidRDefault="00240654" w:rsidP="00C01666">
      <w:pPr>
        <w:ind w:firstLine="0"/>
        <w:rPr>
          <w:rFonts w:cs="Times New Roman"/>
          <w:lang w:val="en-US"/>
        </w:rPr>
      </w:pPr>
    </w:p>
    <w:p w14:paraId="2538A3FF" w14:textId="45B5AFF9" w:rsidR="00627457" w:rsidRDefault="007D3205" w:rsidP="00C01666">
      <w:pPr>
        <w:pStyle w:val="Heading2"/>
        <w:ind w:firstLine="0"/>
        <w:rPr>
          <w:lang w:val="en-US"/>
        </w:rPr>
      </w:pPr>
      <w:r>
        <w:rPr>
          <w:lang w:val="uk-UA"/>
        </w:rPr>
        <w:t>Алгоритм векторизації</w:t>
      </w:r>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31662D1E" w:rsidR="00627457" w:rsidRPr="00E240CB" w:rsidRDefault="007D3205" w:rsidP="00C01666">
      <w:pPr>
        <w:pStyle w:val="Heading2"/>
        <w:ind w:firstLine="0"/>
      </w:pPr>
      <w:r>
        <w:rPr>
          <w:lang w:val="uk-UA"/>
        </w:rPr>
        <w:t xml:space="preserve">Алгоритм </w:t>
      </w:r>
      <w:r w:rsidR="00E240CB">
        <w:rPr>
          <w:lang w:val="uk-UA"/>
        </w:rPr>
        <w:t>пошуку деякої кількості статей та інформації про низ за заданим пошуковим запитом</w:t>
      </w:r>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lastRenderedPageBreak/>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r>
        <w:rPr>
          <w:lang w:val="uk-UA"/>
        </w:rPr>
        <w:lastRenderedPageBreak/>
        <w:t>ОПИС ПРОГРАМНОГО ЗАБЕЗПЕЧЕННЯ</w:t>
      </w:r>
    </w:p>
    <w:p w14:paraId="7AC0B2CD" w14:textId="14F31B24" w:rsidR="00F13DD1" w:rsidRPr="003307FF" w:rsidRDefault="00F13DD1" w:rsidP="004914EB">
      <w:pPr>
        <w:pStyle w:val="Heading2"/>
        <w:ind w:firstLine="0"/>
        <w:rPr>
          <w:szCs w:val="28"/>
          <w:lang w:val="uk-UA"/>
        </w:rPr>
      </w:pPr>
      <w:bookmarkStart w:id="2" w:name="_Toc105166670"/>
      <w:r w:rsidRPr="003307FF">
        <w:rPr>
          <w:szCs w:val="28"/>
          <w:lang w:val="uk-UA"/>
        </w:rPr>
        <w:t xml:space="preserve"> Діаграма класів програмного забезпечення</w:t>
      </w:r>
      <w:bookmarkEnd w:id="2"/>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7777777"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3" w:name="_Toc419641941"/>
      <w:bookmarkStart w:id="4" w:name="_Toc105450344"/>
      <w:r>
        <w:rPr>
          <w:lang w:val="uk-UA"/>
        </w:rPr>
        <w:t xml:space="preserve">Опис </w:t>
      </w:r>
      <w:r w:rsidR="001E0E8C">
        <w:rPr>
          <w:lang w:val="uk-UA"/>
        </w:rPr>
        <w:t>методів</w:t>
      </w:r>
      <w:r>
        <w:rPr>
          <w:lang w:val="uk-UA"/>
        </w:rPr>
        <w:t xml:space="preserve"> частин програмного забезпечення</w:t>
      </w:r>
      <w:bookmarkEnd w:id="3"/>
      <w:bookmarkEnd w:id="4"/>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5" w:name="_Toc419641942"/>
      <w:bookmarkStart w:id="6"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5"/>
      <w:r w:rsidR="00C74325">
        <w:rPr>
          <w:lang w:val="uk-UA"/>
        </w:rPr>
        <w:t xml:space="preserve"> </w:t>
      </w:r>
      <w:r w:rsidR="001E0E8C" w:rsidRPr="0067656C">
        <w:rPr>
          <w:lang w:val="uk-UA"/>
        </w:rPr>
        <w:t>методи</w:t>
      </w:r>
      <w:bookmarkEnd w:id="6"/>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r>
        <w:rPr>
          <w:lang w:val="uk-UA"/>
        </w:rPr>
        <w:lastRenderedPageBreak/>
        <w:t>ТЕСТУВАННЯ ПРОГРАМНОГО ЗАБЕЗПЕЧЕННЯ</w:t>
      </w:r>
    </w:p>
    <w:p w14:paraId="74B7EFF0" w14:textId="080A6195" w:rsidR="006A5DA9" w:rsidRDefault="006A5DA9" w:rsidP="006A5DA9">
      <w:pPr>
        <w:pStyle w:val="Heading2"/>
        <w:numPr>
          <w:ilvl w:val="0"/>
          <w:numId w:val="0"/>
        </w:numPr>
        <w:spacing w:line="312" w:lineRule="auto"/>
        <w:ind w:left="426"/>
        <w:rPr>
          <w:lang w:val="uk-UA"/>
        </w:rPr>
      </w:pPr>
      <w:bookmarkStart w:id="7" w:name="_Toc105450348"/>
      <w:r>
        <w:rPr>
          <w:lang w:val="uk-UA"/>
        </w:rPr>
        <w:t>5.1 План тестування</w:t>
      </w:r>
      <w:bookmarkEnd w:id="7"/>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1908D5"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1908D5"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lastRenderedPageBreak/>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r>
        <w:rPr>
          <w:lang w:val="uk-UA"/>
        </w:rPr>
        <w:lastRenderedPageBreak/>
        <w:t>ІНСТРУКЦІЯ КОРИСТУВАЧА</w:t>
      </w:r>
    </w:p>
    <w:p w14:paraId="5B93EE1D" w14:textId="77777777" w:rsidR="002F332E" w:rsidRPr="0039489A" w:rsidRDefault="002F332E" w:rsidP="006C3DC6">
      <w:pPr>
        <w:pStyle w:val="Heading3"/>
        <w:numPr>
          <w:ilvl w:val="1"/>
          <w:numId w:val="7"/>
        </w:numPr>
        <w:ind w:left="720" w:hanging="15"/>
        <w:rPr>
          <w:lang w:val="uk-UA"/>
        </w:rPr>
      </w:pPr>
      <w:bookmarkStart w:id="8" w:name="_Toc451632600"/>
      <w:bookmarkStart w:id="9" w:name="_Toc105450350"/>
      <w:r w:rsidRPr="0039489A">
        <w:rPr>
          <w:lang w:val="uk-UA"/>
        </w:rPr>
        <w:t>Робота з програмою</w:t>
      </w:r>
      <w:bookmarkEnd w:id="8"/>
      <w:bookmarkEnd w:id="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1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6C3DC6">
      <w:pPr>
        <w:pStyle w:val="Heading3"/>
        <w:numPr>
          <w:ilvl w:val="1"/>
          <w:numId w:val="7"/>
        </w:numPr>
        <w:ind w:left="90" w:firstLine="630"/>
        <w:rPr>
          <w:lang w:val="uk-UA"/>
        </w:rPr>
      </w:pPr>
      <w:r>
        <w:rPr>
          <w:lang w:val="uk-UA"/>
        </w:rPr>
        <w:lastRenderedPageBreak/>
        <w:t xml:space="preserve"> </w:t>
      </w:r>
      <w:bookmarkStart w:id="11" w:name="_Toc105450351"/>
      <w:r w:rsidRPr="00AE264C">
        <w:rPr>
          <w:lang w:val="uk-UA"/>
        </w:rPr>
        <w:t>Формат вхідних та вихідних даних</w:t>
      </w:r>
      <w:bookmarkEnd w:id="10"/>
      <w:bookmarkEnd w:id="1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6C3DC6">
      <w:pPr>
        <w:pStyle w:val="Heading3"/>
        <w:numPr>
          <w:ilvl w:val="1"/>
          <w:numId w:val="7"/>
        </w:numPr>
        <w:ind w:left="2149" w:hanging="15"/>
        <w:rPr>
          <w:webHidden/>
          <w:lang w:val="uk-UA"/>
        </w:rPr>
      </w:pPr>
      <w:r w:rsidRPr="002F332E">
        <w:rPr>
          <w:lang w:val="uk-UA"/>
        </w:rPr>
        <w:t xml:space="preserve"> </w:t>
      </w:r>
      <w:bookmarkStart w:id="12" w:name="_Toc105450352"/>
      <w:r>
        <w:rPr>
          <w:lang w:val="en-US"/>
        </w:rPr>
        <w:t>C</w:t>
      </w:r>
      <w:r>
        <w:rPr>
          <w:lang w:val="uk-UA"/>
        </w:rPr>
        <w:t>истемні вимоги програмного забезпечення</w:t>
      </w:r>
      <w:bookmarkEnd w:id="12"/>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1908D5"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1908D5"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1908D5"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1908D5"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r>
        <w:lastRenderedPageBreak/>
        <w:t>ВИСНОВКИ</w:t>
      </w:r>
    </w:p>
    <w:p w14:paraId="70B6D55B" w14:textId="6FB432B8" w:rsidR="008C6B44" w:rsidRPr="003307FF" w:rsidRDefault="008C6B44" w:rsidP="008C6B44">
      <w:pPr>
        <w:ind w:firstLine="426"/>
        <w:rPr>
          <w:szCs w:val="28"/>
          <w:lang w:val="uk-UA"/>
        </w:rPr>
      </w:pPr>
      <w:bookmarkStart w:id="13" w:name="_Toc419641950"/>
      <w:bookmarkStart w:id="14"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bookmarkEnd w:id="13"/>
    <w:bookmarkEnd w:id="14"/>
    <w:p w14:paraId="058C29F1" w14:textId="159C4949" w:rsidR="005B3118" w:rsidRDefault="002A2606" w:rsidP="005B3118">
      <w:pPr>
        <w:pStyle w:val="-"/>
      </w:pPr>
      <w:r>
        <w:lastRenderedPageBreak/>
        <w:t>ПЕРЕЛІК ПОСИЛАНЬ</w:t>
      </w:r>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bookmarkStart w:id="15" w:name="_Toc105450355"/>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r>
        <w:lastRenderedPageBreak/>
        <w:t>ДОДАТОК А ТЕХНІЧНЕ ЗАВДАННЯ</w:t>
      </w:r>
      <w:bookmarkEnd w:id="15"/>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r>
        <w:rPr>
          <w:szCs w:val="28"/>
          <w:lang w:val="uk-UA"/>
        </w:rPr>
        <w:lastRenderedPageBreak/>
        <w:t>ДОДАТОК Б ТЕКСТИ ПРОГРАМНОГО КОДУ</w:t>
      </w:r>
    </w:p>
    <w:p w14:paraId="787BAA52" w14:textId="77777777" w:rsidR="003A2B40" w:rsidRPr="00682BF4" w:rsidRDefault="003A2B40" w:rsidP="003A2B40">
      <w:pPr>
        <w:ind w:firstLine="0"/>
        <w:jc w:val="center"/>
      </w:pPr>
    </w:p>
    <w:p w14:paraId="6C326AB7" w14:textId="77777777" w:rsidR="003A2B40" w:rsidRPr="001331D8" w:rsidRDefault="003A2B40" w:rsidP="003A2B40">
      <w:pPr>
        <w:ind w:firstLine="0"/>
        <w:jc w:val="center"/>
        <w:rPr>
          <w:lang w:val="en-US"/>
        </w:rP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7E18C5" w:rsidRDefault="003A2B40" w:rsidP="003A2B40">
      <w:pPr>
        <w:spacing w:before="60"/>
        <w:ind w:firstLine="0"/>
        <w:jc w:val="center"/>
        <w:rPr>
          <w:sz w:val="18"/>
          <w:szCs w:val="14"/>
          <w:lang w:val="en-US"/>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Pr>
          <w:i/>
          <w:sz w:val="22"/>
          <w:szCs w:val="18"/>
          <w:lang w:val="en-US"/>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33B3C7C9" w:rsidR="003A2B40" w:rsidRDefault="00682BF4" w:rsidP="003A2B40">
      <w:pPr>
        <w:spacing w:before="60"/>
        <w:ind w:firstLine="0"/>
        <w:jc w:val="center"/>
        <w:rPr>
          <w:i/>
          <w:sz w:val="24"/>
          <w:szCs w:val="20"/>
          <w:lang w:val="uk-UA"/>
        </w:rPr>
      </w:pPr>
      <w:r>
        <w:rPr>
          <w:i/>
          <w:sz w:val="24"/>
          <w:szCs w:val="20"/>
          <w:lang w:val="uk-UA"/>
        </w:rPr>
        <w:t>Котков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82BF4" w:rsidRDefault="008A68EF" w:rsidP="00AB521D">
      <w:pPr>
        <w:pStyle w:val="Heading2"/>
        <w:numPr>
          <w:ilvl w:val="0"/>
          <w:numId w:val="0"/>
        </w:numPr>
      </w:pPr>
      <w:r>
        <w:rPr>
          <w:lang w:val="en-US"/>
        </w:rPr>
        <w:lastRenderedPageBreak/>
        <w:t>app</w:t>
      </w:r>
      <w:r w:rsidRPr="00682BF4">
        <w:t>.</w:t>
      </w:r>
      <w:r>
        <w:rPr>
          <w:lang w:val="en-US"/>
        </w:rPr>
        <w:t>py</w:t>
      </w:r>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r>
        <w:rPr>
          <w:lang w:val="en-US"/>
        </w:rPr>
        <w:lastRenderedPageBreak/>
        <w:t>config.py</w:t>
      </w:r>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r>
        <w:rPr>
          <w:lang w:val="en-US"/>
        </w:rPr>
        <w:lastRenderedPageBreak/>
        <w:t>handle_replies.py</w:t>
      </w:r>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r>
        <w:rPr>
          <w:lang w:val="en-US"/>
        </w:rPr>
        <w:lastRenderedPageBreak/>
        <w:t>help.py</w:t>
      </w:r>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r>
        <w:rPr>
          <w:lang w:val="en-US"/>
        </w:rPr>
        <w:lastRenderedPageBreak/>
        <w:t>search.py</w:t>
      </w:r>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r>
        <w:rPr>
          <w:lang w:val="en-US"/>
        </w:rPr>
        <w:lastRenderedPageBreak/>
        <w:t>start.py</w:t>
      </w:r>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r>
        <w:rPr>
          <w:lang w:val="en-US"/>
        </w:rPr>
        <w:lastRenderedPageBreak/>
        <w:t>search_keyboard.py</w:t>
      </w:r>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r>
        <w:rPr>
          <w:lang w:val="en-US"/>
        </w:rPr>
        <w:lastRenderedPageBreak/>
        <w:t>state_storage.py</w:t>
      </w:r>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r>
        <w:rPr>
          <w:lang w:val="en-US"/>
        </w:rPr>
        <w:lastRenderedPageBreak/>
        <w:t>set_bot_commands.py</w:t>
      </w:r>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r>
        <w:rPr>
          <w:lang w:val="en-US"/>
        </w:rPr>
        <w:lastRenderedPageBreak/>
        <w:t>loader.py</w:t>
      </w:r>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r>
        <w:rPr>
          <w:lang w:val="en-US"/>
        </w:rPr>
        <w:lastRenderedPageBreak/>
        <w:t>encode_tags.py</w:t>
      </w:r>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r>
        <w:rPr>
          <w:lang w:val="en-US"/>
        </w:rPr>
        <w:lastRenderedPageBreak/>
        <w:t>save_encoded_tags.py</w:t>
      </w:r>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r>
        <w:rPr>
          <w:lang w:val="en-US"/>
        </w:rPr>
        <w:lastRenderedPageBreak/>
        <w:t>categories_separation.py</w:t>
      </w:r>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r>
        <w:rPr>
          <w:lang w:val="en-US"/>
        </w:rPr>
        <w:lastRenderedPageBreak/>
        <w:t>train_categories.py</w:t>
      </w:r>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r>
        <w:rPr>
          <w:lang w:val="en-US"/>
        </w:rPr>
        <w:lastRenderedPageBreak/>
        <w:t>concatenate_datasets.py</w:t>
      </w:r>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r>
        <w:rPr>
          <w:lang w:val="en-US"/>
        </w:rPr>
        <w:lastRenderedPageBreak/>
        <w:t>getting_data.py</w:t>
      </w:r>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r>
        <w:rPr>
          <w:lang w:val="en-US"/>
        </w:rPr>
        <w:lastRenderedPageBreak/>
        <w:t>clean_tags.py</w:t>
      </w:r>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r>
        <w:rPr>
          <w:lang w:val="en-US"/>
        </w:rPr>
        <w:lastRenderedPageBreak/>
        <w:t>create_datasets.py</w:t>
      </w:r>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r>
        <w:rPr>
          <w:lang w:val="en-US"/>
        </w:rPr>
        <w:lastRenderedPageBreak/>
        <w:t>data_from_site.py</w:t>
      </w:r>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r>
        <w:rPr>
          <w:lang w:val="en-US"/>
        </w:rPr>
        <w:lastRenderedPageBreak/>
        <w:t>gru_model.py</w:t>
      </w:r>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r>
        <w:rPr>
          <w:lang w:val="en-US"/>
        </w:rPr>
        <w:lastRenderedPageBreak/>
        <w:t>tag_predictor.py</w:t>
      </w:r>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r>
        <w:rPr>
          <w:lang w:val="en-US"/>
        </w:rPr>
        <w:lastRenderedPageBreak/>
        <w:t>vectorization.py</w:t>
      </w:r>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r>
        <w:rPr>
          <w:lang w:val="en-US"/>
        </w:rPr>
        <w:lastRenderedPageBreak/>
        <w:t>prepare_data.py</w:t>
      </w:r>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r>
        <w:rPr>
          <w:lang w:val="en-US"/>
        </w:rPr>
        <w:lastRenderedPageBreak/>
        <w:t>search_pipeline.py</w:t>
      </w:r>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r>
        <w:rPr>
          <w:lang w:val="en-US"/>
        </w:rPr>
        <w:lastRenderedPageBreak/>
        <w:t>html_to_text.py</w:t>
      </w:r>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r>
        <w:rPr>
          <w:lang w:val="en-US"/>
        </w:rPr>
        <w:lastRenderedPageBreak/>
        <w:t>normalize_content.py</w:t>
      </w:r>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r>
        <w:rPr>
          <w:lang w:val="en-US"/>
        </w:rPr>
        <w:lastRenderedPageBreak/>
        <w:t>normalize_functions.py</w:t>
      </w:r>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r>
        <w:rPr>
          <w:lang w:val="en-US"/>
        </w:rPr>
        <w:lastRenderedPageBreak/>
        <w:t>logger.py</w:t>
      </w:r>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12CF7" w14:textId="77777777" w:rsidR="006C3DC6" w:rsidRDefault="006C3DC6" w:rsidP="000A1376">
      <w:pPr>
        <w:spacing w:line="240" w:lineRule="auto"/>
      </w:pPr>
      <w:r>
        <w:separator/>
      </w:r>
    </w:p>
  </w:endnote>
  <w:endnote w:type="continuationSeparator" w:id="0">
    <w:p w14:paraId="3DEF5A65" w14:textId="77777777" w:rsidR="006C3DC6" w:rsidRDefault="006C3DC6"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32358" w14:textId="77777777" w:rsidR="006C3DC6" w:rsidRDefault="006C3DC6" w:rsidP="000A1376">
      <w:pPr>
        <w:spacing w:line="240" w:lineRule="auto"/>
      </w:pPr>
      <w:r>
        <w:separator/>
      </w:r>
    </w:p>
  </w:footnote>
  <w:footnote w:type="continuationSeparator" w:id="0">
    <w:p w14:paraId="40F9851D" w14:textId="77777777" w:rsidR="006C3DC6" w:rsidRDefault="006C3DC6"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2"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5"/>
  </w:num>
  <w:num w:numId="8" w16cid:durableId="537459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4"/>
  </w:num>
  <w:num w:numId="20" w16cid:durableId="1242065226">
    <w:abstractNumId w:val="8"/>
  </w:num>
  <w:num w:numId="21" w16cid:durableId="83459752">
    <w:abstractNumId w:val="19"/>
  </w:num>
  <w:num w:numId="22" w16cid:durableId="466582069">
    <w:abstractNumId w:val="3"/>
  </w:num>
  <w:num w:numId="23" w16cid:durableId="1576010856">
    <w:abstractNumId w:val="13"/>
  </w:num>
  <w:num w:numId="24" w16cid:durableId="1705717122">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7B31"/>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972"/>
    <w:rsid w:val="000B716E"/>
    <w:rsid w:val="000C3078"/>
    <w:rsid w:val="000C310C"/>
    <w:rsid w:val="000C4665"/>
    <w:rsid w:val="000C4BE6"/>
    <w:rsid w:val="000C6411"/>
    <w:rsid w:val="00107E6E"/>
    <w:rsid w:val="001331D8"/>
    <w:rsid w:val="00133755"/>
    <w:rsid w:val="00137574"/>
    <w:rsid w:val="001425A3"/>
    <w:rsid w:val="00147501"/>
    <w:rsid w:val="001478E2"/>
    <w:rsid w:val="0015207B"/>
    <w:rsid w:val="001546AC"/>
    <w:rsid w:val="00167DE2"/>
    <w:rsid w:val="001754BF"/>
    <w:rsid w:val="00175AB8"/>
    <w:rsid w:val="001848ED"/>
    <w:rsid w:val="0019061B"/>
    <w:rsid w:val="001908D5"/>
    <w:rsid w:val="00194AE7"/>
    <w:rsid w:val="001A1B49"/>
    <w:rsid w:val="001A3523"/>
    <w:rsid w:val="001A4AF8"/>
    <w:rsid w:val="001A7FC0"/>
    <w:rsid w:val="001B2440"/>
    <w:rsid w:val="001C7FDB"/>
    <w:rsid w:val="001E0E8C"/>
    <w:rsid w:val="001E194A"/>
    <w:rsid w:val="001E42DC"/>
    <w:rsid w:val="001E5130"/>
    <w:rsid w:val="001F6755"/>
    <w:rsid w:val="001F7333"/>
    <w:rsid w:val="0020215E"/>
    <w:rsid w:val="00207645"/>
    <w:rsid w:val="00211015"/>
    <w:rsid w:val="00213C32"/>
    <w:rsid w:val="0023002F"/>
    <w:rsid w:val="00230BA0"/>
    <w:rsid w:val="00232848"/>
    <w:rsid w:val="0023380C"/>
    <w:rsid w:val="00240654"/>
    <w:rsid w:val="002426AE"/>
    <w:rsid w:val="002446BC"/>
    <w:rsid w:val="0024641E"/>
    <w:rsid w:val="0025211D"/>
    <w:rsid w:val="002719FE"/>
    <w:rsid w:val="00273243"/>
    <w:rsid w:val="00274487"/>
    <w:rsid w:val="0027477A"/>
    <w:rsid w:val="00276E75"/>
    <w:rsid w:val="002820AE"/>
    <w:rsid w:val="00282914"/>
    <w:rsid w:val="002876A4"/>
    <w:rsid w:val="00292FF8"/>
    <w:rsid w:val="002A1646"/>
    <w:rsid w:val="002A2606"/>
    <w:rsid w:val="002A3EE1"/>
    <w:rsid w:val="002A6F48"/>
    <w:rsid w:val="002B0007"/>
    <w:rsid w:val="002B4B00"/>
    <w:rsid w:val="002C2066"/>
    <w:rsid w:val="002C4213"/>
    <w:rsid w:val="002C77FC"/>
    <w:rsid w:val="002D137C"/>
    <w:rsid w:val="002E1DDC"/>
    <w:rsid w:val="002F332E"/>
    <w:rsid w:val="00305C86"/>
    <w:rsid w:val="00322F24"/>
    <w:rsid w:val="003425B5"/>
    <w:rsid w:val="00344B04"/>
    <w:rsid w:val="00346652"/>
    <w:rsid w:val="00346B43"/>
    <w:rsid w:val="00346C3D"/>
    <w:rsid w:val="003531A6"/>
    <w:rsid w:val="00354B2F"/>
    <w:rsid w:val="00361FB6"/>
    <w:rsid w:val="0036419B"/>
    <w:rsid w:val="003711B5"/>
    <w:rsid w:val="00376F9D"/>
    <w:rsid w:val="003808E4"/>
    <w:rsid w:val="00382C39"/>
    <w:rsid w:val="00383EBE"/>
    <w:rsid w:val="0038553B"/>
    <w:rsid w:val="003A114F"/>
    <w:rsid w:val="003A2B40"/>
    <w:rsid w:val="003A5BFF"/>
    <w:rsid w:val="003A6E28"/>
    <w:rsid w:val="003A786D"/>
    <w:rsid w:val="003B6106"/>
    <w:rsid w:val="003D2AFA"/>
    <w:rsid w:val="003D31CE"/>
    <w:rsid w:val="003D35AE"/>
    <w:rsid w:val="003E6BB5"/>
    <w:rsid w:val="003F18E0"/>
    <w:rsid w:val="003F1E4A"/>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90737"/>
    <w:rsid w:val="004914EB"/>
    <w:rsid w:val="0049737D"/>
    <w:rsid w:val="004A1D71"/>
    <w:rsid w:val="004B5255"/>
    <w:rsid w:val="004B61B6"/>
    <w:rsid w:val="004C0E21"/>
    <w:rsid w:val="004C424D"/>
    <w:rsid w:val="004C7268"/>
    <w:rsid w:val="004C72F3"/>
    <w:rsid w:val="004D1B64"/>
    <w:rsid w:val="004E2FA9"/>
    <w:rsid w:val="004E3B00"/>
    <w:rsid w:val="004E5692"/>
    <w:rsid w:val="004F1FEF"/>
    <w:rsid w:val="004F2FE5"/>
    <w:rsid w:val="004F3E9B"/>
    <w:rsid w:val="004F65A0"/>
    <w:rsid w:val="00506502"/>
    <w:rsid w:val="0050733A"/>
    <w:rsid w:val="00507577"/>
    <w:rsid w:val="005102B0"/>
    <w:rsid w:val="005225BF"/>
    <w:rsid w:val="0053014B"/>
    <w:rsid w:val="00530BC1"/>
    <w:rsid w:val="00537110"/>
    <w:rsid w:val="005425F0"/>
    <w:rsid w:val="00552863"/>
    <w:rsid w:val="00555B3C"/>
    <w:rsid w:val="00563BCE"/>
    <w:rsid w:val="00565364"/>
    <w:rsid w:val="00565DCE"/>
    <w:rsid w:val="0056787E"/>
    <w:rsid w:val="00576345"/>
    <w:rsid w:val="00576E58"/>
    <w:rsid w:val="00581F37"/>
    <w:rsid w:val="0058224D"/>
    <w:rsid w:val="005A2211"/>
    <w:rsid w:val="005B3118"/>
    <w:rsid w:val="005B7ADC"/>
    <w:rsid w:val="005C3B2D"/>
    <w:rsid w:val="005C3C56"/>
    <w:rsid w:val="005C52C7"/>
    <w:rsid w:val="005D273B"/>
    <w:rsid w:val="005D2B8A"/>
    <w:rsid w:val="005E2BF6"/>
    <w:rsid w:val="005E341B"/>
    <w:rsid w:val="005E3A8E"/>
    <w:rsid w:val="005F29AC"/>
    <w:rsid w:val="005F34CD"/>
    <w:rsid w:val="005F46F3"/>
    <w:rsid w:val="005F5379"/>
    <w:rsid w:val="00600192"/>
    <w:rsid w:val="00602428"/>
    <w:rsid w:val="00611540"/>
    <w:rsid w:val="00611645"/>
    <w:rsid w:val="006129D2"/>
    <w:rsid w:val="00613F57"/>
    <w:rsid w:val="00614504"/>
    <w:rsid w:val="00626D4F"/>
    <w:rsid w:val="00627457"/>
    <w:rsid w:val="00633C45"/>
    <w:rsid w:val="00635F64"/>
    <w:rsid w:val="00642978"/>
    <w:rsid w:val="00646323"/>
    <w:rsid w:val="00652E27"/>
    <w:rsid w:val="006568AB"/>
    <w:rsid w:val="00662713"/>
    <w:rsid w:val="0067656C"/>
    <w:rsid w:val="00682BF4"/>
    <w:rsid w:val="00683350"/>
    <w:rsid w:val="00684802"/>
    <w:rsid w:val="00687716"/>
    <w:rsid w:val="00693033"/>
    <w:rsid w:val="006936E6"/>
    <w:rsid w:val="00693CE6"/>
    <w:rsid w:val="006943B3"/>
    <w:rsid w:val="00695BF6"/>
    <w:rsid w:val="006A18B7"/>
    <w:rsid w:val="006A4861"/>
    <w:rsid w:val="006A5DA9"/>
    <w:rsid w:val="006B0BFB"/>
    <w:rsid w:val="006B52FB"/>
    <w:rsid w:val="006C230A"/>
    <w:rsid w:val="006C3DC6"/>
    <w:rsid w:val="006C57C5"/>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304C7"/>
    <w:rsid w:val="007311A4"/>
    <w:rsid w:val="007316EB"/>
    <w:rsid w:val="0073180D"/>
    <w:rsid w:val="0073510D"/>
    <w:rsid w:val="007422A4"/>
    <w:rsid w:val="0074753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33E7"/>
    <w:rsid w:val="00867EC9"/>
    <w:rsid w:val="0087214E"/>
    <w:rsid w:val="00875972"/>
    <w:rsid w:val="00877F9A"/>
    <w:rsid w:val="008807DB"/>
    <w:rsid w:val="0088727C"/>
    <w:rsid w:val="008A020D"/>
    <w:rsid w:val="008A16A7"/>
    <w:rsid w:val="008A3D02"/>
    <w:rsid w:val="008A68EF"/>
    <w:rsid w:val="008A7CD7"/>
    <w:rsid w:val="008B0C7F"/>
    <w:rsid w:val="008B3152"/>
    <w:rsid w:val="008C6B44"/>
    <w:rsid w:val="008C76D8"/>
    <w:rsid w:val="008D0171"/>
    <w:rsid w:val="008D1ED6"/>
    <w:rsid w:val="008E220C"/>
    <w:rsid w:val="008E3F20"/>
    <w:rsid w:val="008E57A3"/>
    <w:rsid w:val="008E5CC3"/>
    <w:rsid w:val="008E666A"/>
    <w:rsid w:val="008F0B4F"/>
    <w:rsid w:val="008F6F45"/>
    <w:rsid w:val="0090256F"/>
    <w:rsid w:val="00917378"/>
    <w:rsid w:val="009241A6"/>
    <w:rsid w:val="009264E8"/>
    <w:rsid w:val="00927CEA"/>
    <w:rsid w:val="00933ECB"/>
    <w:rsid w:val="0093637E"/>
    <w:rsid w:val="009418F3"/>
    <w:rsid w:val="00950917"/>
    <w:rsid w:val="00951C60"/>
    <w:rsid w:val="00952FF1"/>
    <w:rsid w:val="0095473C"/>
    <w:rsid w:val="00972987"/>
    <w:rsid w:val="00975574"/>
    <w:rsid w:val="009832DD"/>
    <w:rsid w:val="009909DF"/>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F2237"/>
    <w:rsid w:val="009F3995"/>
    <w:rsid w:val="009F4708"/>
    <w:rsid w:val="009F5488"/>
    <w:rsid w:val="009F7872"/>
    <w:rsid w:val="00A03897"/>
    <w:rsid w:val="00A055EA"/>
    <w:rsid w:val="00A06F90"/>
    <w:rsid w:val="00A07015"/>
    <w:rsid w:val="00A30E48"/>
    <w:rsid w:val="00A312B0"/>
    <w:rsid w:val="00A34FE0"/>
    <w:rsid w:val="00A37FE9"/>
    <w:rsid w:val="00A43133"/>
    <w:rsid w:val="00A44FFB"/>
    <w:rsid w:val="00A507D3"/>
    <w:rsid w:val="00A55B74"/>
    <w:rsid w:val="00A57448"/>
    <w:rsid w:val="00A648DC"/>
    <w:rsid w:val="00A65EB6"/>
    <w:rsid w:val="00A849F3"/>
    <w:rsid w:val="00A9370E"/>
    <w:rsid w:val="00A93E8D"/>
    <w:rsid w:val="00A942E7"/>
    <w:rsid w:val="00A9462D"/>
    <w:rsid w:val="00A9673C"/>
    <w:rsid w:val="00AA129E"/>
    <w:rsid w:val="00AA1ED5"/>
    <w:rsid w:val="00AA2E7D"/>
    <w:rsid w:val="00AA321D"/>
    <w:rsid w:val="00AA65A1"/>
    <w:rsid w:val="00AA6E14"/>
    <w:rsid w:val="00AB521D"/>
    <w:rsid w:val="00AC1E0E"/>
    <w:rsid w:val="00AC25BD"/>
    <w:rsid w:val="00AC5DA7"/>
    <w:rsid w:val="00AD567E"/>
    <w:rsid w:val="00AE1937"/>
    <w:rsid w:val="00AE41F4"/>
    <w:rsid w:val="00B02EC7"/>
    <w:rsid w:val="00B05061"/>
    <w:rsid w:val="00B233E3"/>
    <w:rsid w:val="00B26B35"/>
    <w:rsid w:val="00B33611"/>
    <w:rsid w:val="00B359B8"/>
    <w:rsid w:val="00B3666E"/>
    <w:rsid w:val="00B40049"/>
    <w:rsid w:val="00B4118C"/>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91DE5"/>
    <w:rsid w:val="00B9315E"/>
    <w:rsid w:val="00BA586D"/>
    <w:rsid w:val="00BA6589"/>
    <w:rsid w:val="00BB2690"/>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F73"/>
    <w:rsid w:val="00C05725"/>
    <w:rsid w:val="00C06A00"/>
    <w:rsid w:val="00C14181"/>
    <w:rsid w:val="00C3249B"/>
    <w:rsid w:val="00C3263A"/>
    <w:rsid w:val="00C464E2"/>
    <w:rsid w:val="00C50DFE"/>
    <w:rsid w:val="00C50FD0"/>
    <w:rsid w:val="00C539E8"/>
    <w:rsid w:val="00C6758B"/>
    <w:rsid w:val="00C74325"/>
    <w:rsid w:val="00C7486D"/>
    <w:rsid w:val="00C77366"/>
    <w:rsid w:val="00C8299B"/>
    <w:rsid w:val="00C85667"/>
    <w:rsid w:val="00C90EA0"/>
    <w:rsid w:val="00CB09D7"/>
    <w:rsid w:val="00CB0D66"/>
    <w:rsid w:val="00CB176A"/>
    <w:rsid w:val="00CB2F6E"/>
    <w:rsid w:val="00CB3E77"/>
    <w:rsid w:val="00CB6B89"/>
    <w:rsid w:val="00CC0BFC"/>
    <w:rsid w:val="00CC2697"/>
    <w:rsid w:val="00CC7FA6"/>
    <w:rsid w:val="00CD2A01"/>
    <w:rsid w:val="00CD4EE8"/>
    <w:rsid w:val="00CE09F7"/>
    <w:rsid w:val="00CF085B"/>
    <w:rsid w:val="00D06966"/>
    <w:rsid w:val="00D11176"/>
    <w:rsid w:val="00D26281"/>
    <w:rsid w:val="00D3001A"/>
    <w:rsid w:val="00D30215"/>
    <w:rsid w:val="00D30968"/>
    <w:rsid w:val="00D43082"/>
    <w:rsid w:val="00D77853"/>
    <w:rsid w:val="00D85541"/>
    <w:rsid w:val="00D90A31"/>
    <w:rsid w:val="00D967F4"/>
    <w:rsid w:val="00DA19A0"/>
    <w:rsid w:val="00DA1C37"/>
    <w:rsid w:val="00DA3519"/>
    <w:rsid w:val="00DB287B"/>
    <w:rsid w:val="00DC0BA6"/>
    <w:rsid w:val="00DC135E"/>
    <w:rsid w:val="00DD1841"/>
    <w:rsid w:val="00DD30A4"/>
    <w:rsid w:val="00DD5809"/>
    <w:rsid w:val="00DD6589"/>
    <w:rsid w:val="00DE1482"/>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77FF"/>
    <w:rsid w:val="00EB3DCC"/>
    <w:rsid w:val="00EB6377"/>
    <w:rsid w:val="00EC32D6"/>
    <w:rsid w:val="00EC7772"/>
    <w:rsid w:val="00ED4AA6"/>
    <w:rsid w:val="00EE7614"/>
    <w:rsid w:val="00EF1498"/>
    <w:rsid w:val="00EF4193"/>
    <w:rsid w:val="00EF6B48"/>
    <w:rsid w:val="00EF70A7"/>
    <w:rsid w:val="00F01622"/>
    <w:rsid w:val="00F03508"/>
    <w:rsid w:val="00F06008"/>
    <w:rsid w:val="00F07486"/>
    <w:rsid w:val="00F13DD1"/>
    <w:rsid w:val="00F15273"/>
    <w:rsid w:val="00F22A9F"/>
    <w:rsid w:val="00F23A99"/>
    <w:rsid w:val="00F26E1E"/>
    <w:rsid w:val="00F27106"/>
    <w:rsid w:val="00F35662"/>
    <w:rsid w:val="00F40445"/>
    <w:rsid w:val="00F47319"/>
    <w:rsid w:val="00F53C53"/>
    <w:rsid w:val="00F70C6D"/>
    <w:rsid w:val="00F70E00"/>
    <w:rsid w:val="00F70FCB"/>
    <w:rsid w:val="00F75D3B"/>
    <w:rsid w:val="00F81180"/>
    <w:rsid w:val="00F82D03"/>
    <w:rsid w:val="00F82DA0"/>
    <w:rsid w:val="00F87831"/>
    <w:rsid w:val="00F917C1"/>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432</TotalTime>
  <Pages>108</Pages>
  <Words>13439</Words>
  <Characters>76607</Characters>
  <Application>Microsoft Office Word</Application>
  <DocSecurity>0</DocSecurity>
  <Lines>638</Lines>
  <Paragraphs>179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89867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 </cp:lastModifiedBy>
  <cp:revision>472</cp:revision>
  <dcterms:created xsi:type="dcterms:W3CDTF">2022-06-06T19:32:00Z</dcterms:created>
  <dcterms:modified xsi:type="dcterms:W3CDTF">2022-06-12T19:35:00Z</dcterms:modified>
</cp:coreProperties>
</file>